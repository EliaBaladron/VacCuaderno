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2177399" w:displacedByCustomXml="next"/>
    <w:bookmarkStart w:id="1" w:name="_Toc72190802" w:displacedByCustomXml="next"/>
    <w:sdt>
      <w:sdtPr>
        <w:rPr>
          <w:color w:val="auto"/>
        </w:rPr>
        <w:id w:val="-2070871978"/>
        <w:docPartObj>
          <w:docPartGallery w:val="Cover Pages"/>
          <w:docPartUnique/>
        </w:docPartObj>
      </w:sdtPr>
      <w:sdtEndPr/>
      <w:sdtContent>
        <w:p w14:paraId="2D4D7B35" w14:textId="77777777" w:rsidR="00FD4297" w:rsidRDefault="006E71B5" w:rsidP="009E4BA0">
          <w:pPr>
            <w:pStyle w:val="LTablas"/>
            <w:numPr>
              <w:ilvl w:val="0"/>
              <w:numId w:val="0"/>
            </w:numPr>
            <w:ind w:left="1080"/>
          </w:pPr>
          <w:r>
            <w:rPr>
              <w:noProof/>
            </w:rPr>
            <w:pict w14:anchorId="5D81352F">
              <v:group id="Grupo 453" o:spid="_x0000_s1026" style="position:absolute;left:0;text-align:left;margin-left:348pt;margin-top:0;width:246.95pt;height:11in;z-index:251675648;mso-height-percent:1000;mso-position-horizontal-relative:page;mso-position-vertical-relative:page;mso-height-percent:1000" coordorigin="-33" coordsize="31360,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">
                <v:rect id="Rectángulo 459" o:spid="_x0000_s1027" alt="Light vertical" style="position:absolute;width:1385;height:1005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" fillcolor="#538135 [2409]" strokecolor="#375623 [1609]" strokeweight="1pt"/>
                <v:rect id="Rectángulo 460" o:spid="_x0000_s1028" style="position:absolute;left:1246;width:29718;height:1005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" fillcolor="#70ad47 [3209]" strokecolor="#1f4d78 [1608]" strokeweight="1pt"/>
                <v:rect id="Rectángulo 461" o:spid="_x0000_s1029" style="position:absolute;left:-33;top:21847;width:30997;height:23775;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4A2E7998" w14:textId="77777777" w:rsidR="00BC6DAE" w:rsidRPr="00B35670" w:rsidRDefault="00BC6DAE">
                        <w:pPr>
                          <w:pStyle w:val="Sinespaciado"/>
                          <w:rPr>
                            <w:color w:val="FFFFFF" w:themeColor="background1"/>
                            <w:sz w:val="60"/>
                            <w:szCs w:val="60"/>
                          </w:rPr>
                        </w:pPr>
                        <w:r w:rsidRPr="00B35670">
                          <w:rPr>
                            <w:color w:val="FFFFFF" w:themeColor="background1"/>
                            <w:sz w:val="60"/>
                            <w:szCs w:val="60"/>
                          </w:rPr>
                          <w:t>Proyecto de Desarrollo de Aplicaciones Multiplataforma</w:t>
                        </w:r>
                      </w:p>
                    </w:txbxContent>
                  </v:textbox>
                </v:rect>
                <v:rect id="Rectángulo 9" o:spid="_x0000_s1030" style="position:absolute;left:432;top:63609;width:30895;height:2833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683E41" w14:textId="77777777" w:rsidR="00BC6DAE" w:rsidRDefault="00BC6DAE">
                            <w:pPr>
                              <w:pStyle w:val="Sinespaciado"/>
                              <w:spacing w:line="360" w:lineRule="auto"/>
                              <w:rPr>
                                <w:color w:val="FFFFFF" w:themeColor="background1"/>
                              </w:rPr>
                            </w:pPr>
                            <w:r>
                              <w:rPr>
                                <w:color w:val="FFFFFF" w:themeColor="background1"/>
                              </w:rPr>
                              <w:t>Elia Baladrón Peral</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14:paraId="7E290C84" w14:textId="77777777" w:rsidR="00BC6DAE" w:rsidRDefault="00BC6DAE">
                            <w:pPr>
                              <w:pStyle w:val="Sinespaciado"/>
                              <w:spacing w:line="360" w:lineRule="auto"/>
                              <w:rPr>
                                <w:color w:val="FFFFFF" w:themeColor="background1"/>
                              </w:rPr>
                            </w:pPr>
                            <w:r>
                              <w:rPr>
                                <w:color w:val="FFFFFF" w:themeColor="background1"/>
                              </w:rPr>
                              <w:t>Desarrollo de Aplicaciones Multiplataforma 2020-2021</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p w14:paraId="07D21A0B" w14:textId="77777777" w:rsidR="00BC6DAE" w:rsidRDefault="00BC6DAE">
                            <w:pPr>
                              <w:pStyle w:val="Sinespaciado"/>
                              <w:spacing w:line="360" w:lineRule="auto"/>
                              <w:rPr>
                                <w:color w:val="FFFFFF" w:themeColor="background1"/>
                              </w:rPr>
                            </w:pPr>
                            <w:r>
                              <w:rPr>
                                <w:color w:val="FFFFFF" w:themeColor="background1"/>
                              </w:rPr>
                              <w:t>Tutor: José Alberto Blanco Hernández</w:t>
                            </w:r>
                          </w:p>
                        </w:sdtContent>
                      </w:sdt>
                    </w:txbxContent>
                  </v:textbox>
                </v:rect>
                <w10:wrap anchorx="page" anchory="page"/>
              </v:group>
            </w:pict>
          </w:r>
          <w:bookmarkEnd w:id="1"/>
          <w:bookmarkEnd w:id="0"/>
        </w:p>
        <w:p w14:paraId="107C595B" w14:textId="77777777" w:rsidR="00FD4297" w:rsidRDefault="00177114">
          <w:pPr>
            <w:rPr>
              <w:color w:val="1F3864" w:themeColor="accent1" w:themeShade="80"/>
              <w:sz w:val="56"/>
            </w:rPr>
          </w:pPr>
          <w:r>
            <w:rPr>
              <w:noProof/>
              <w:lang w:eastAsia="es-ES"/>
            </w:rPr>
            <w:drawing>
              <wp:anchor distT="0" distB="0" distL="114300" distR="114300" simplePos="0" relativeHeight="251676672" behindDoc="0" locked="0" layoutInCell="1" allowOverlap="1" wp14:anchorId="40E23367" wp14:editId="40DABC67">
                <wp:simplePos x="0" y="0"/>
                <wp:positionH relativeFrom="margin">
                  <wp:align>left</wp:align>
                </wp:positionH>
                <wp:positionV relativeFrom="paragraph">
                  <wp:posOffset>1237822</wp:posOffset>
                </wp:positionV>
                <wp:extent cx="2976113" cy="2976113"/>
                <wp:effectExtent l="0" t="0" r="0" b="0"/>
                <wp:wrapNone/>
                <wp:docPr id="1" name="Imagen 1" descr="C:\Users\Clase\OneDrive - Educacyl\DAM2-EBP\Proyecto\Anteproyecto\Ic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se\OneDrive - Educacyl\DAM2-EBP\Proyecto\Anteproyecto\Icon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6113" cy="2976113"/>
                        </a:xfrm>
                        <a:prstGeom prst="rect">
                          <a:avLst/>
                        </a:prstGeom>
                        <a:noFill/>
                        <a:ln w="9525">
                          <a:noFill/>
                          <a:miter lim="800000"/>
                          <a:headEnd/>
                          <a:tailEnd/>
                        </a:ln>
                      </pic:spPr>
                    </pic:pic>
                  </a:graphicData>
                </a:graphic>
              </wp:anchor>
            </w:drawing>
          </w:r>
          <w:r w:rsidR="00FD4297">
            <w:br w:type="page"/>
          </w:r>
        </w:p>
      </w:sdtContent>
    </w:sdt>
    <w:p w14:paraId="0D7CABEA" w14:textId="77777777" w:rsidR="0068067D" w:rsidRDefault="0068067D" w:rsidP="00996E7F">
      <w:pPr>
        <w:pStyle w:val="ETitulo"/>
      </w:pPr>
      <w:bookmarkStart w:id="2" w:name="_Toc72190697"/>
      <w:bookmarkStart w:id="3" w:name="_Toc72245419"/>
      <w:r>
        <w:lastRenderedPageBreak/>
        <w:t>Presentación:</w:t>
      </w:r>
      <w:bookmarkEnd w:id="2"/>
      <w:bookmarkEnd w:id="3"/>
    </w:p>
    <w:p w14:paraId="02DBD7CC" w14:textId="77777777" w:rsidR="0068067D" w:rsidRDefault="0068067D" w:rsidP="00996E7F">
      <w:pPr>
        <w:pStyle w:val="ETit1"/>
      </w:pPr>
      <w:bookmarkStart w:id="4" w:name="_Toc72190698"/>
      <w:bookmarkStart w:id="5" w:name="_Toc72245420"/>
      <w:r>
        <w:t>Portada</w:t>
      </w:r>
      <w:bookmarkEnd w:id="4"/>
      <w:bookmarkEnd w:id="5"/>
    </w:p>
    <w:p w14:paraId="46F271E5" w14:textId="189B7BA4" w:rsidR="0068067D" w:rsidRDefault="0068067D" w:rsidP="00996E7F">
      <w:pPr>
        <w:pStyle w:val="ETit1"/>
      </w:pPr>
      <w:bookmarkStart w:id="6" w:name="_Toc72190699"/>
      <w:bookmarkStart w:id="7" w:name="_Toc72245421"/>
      <w:r>
        <w:t>Agradecimientos, dedicatorias, …</w:t>
      </w:r>
      <w:bookmarkEnd w:id="6"/>
      <w:bookmarkEnd w:id="7"/>
    </w:p>
    <w:p w14:paraId="5E082E4A" w14:textId="5F51FAC7" w:rsidR="003C3BD2" w:rsidRDefault="0068067D" w:rsidP="003C3BD2">
      <w:pPr>
        <w:pStyle w:val="ETit1"/>
      </w:pPr>
      <w:bookmarkStart w:id="8" w:name="_Toc72190700"/>
      <w:bookmarkStart w:id="9" w:name="_Toc72245422"/>
      <w:r>
        <w:t>Índice del documento.</w:t>
      </w:r>
      <w:bookmarkEnd w:id="8"/>
      <w:bookmarkEnd w:id="9"/>
    </w:p>
    <w:p w14:paraId="7AE4C464" w14:textId="77777777" w:rsidR="003C3BD2" w:rsidRDefault="003C3BD2">
      <w:pPr>
        <w:pStyle w:val="TDC1"/>
        <w:tabs>
          <w:tab w:val="right" w:leader="dot" w:pos="8776"/>
        </w:tabs>
        <w:rPr>
          <w:rFonts w:eastAsiaTheme="minorEastAsia"/>
          <w:noProof/>
          <w:lang w:eastAsia="es-ES"/>
        </w:rPr>
      </w:pPr>
      <w:r>
        <w:fldChar w:fldCharType="begin"/>
      </w:r>
      <w:r>
        <w:instrText xml:space="preserve"> TOC \o "1-3" \h \z \t "E_Titulo;1;E_Tit1;2;E_Tit2;3;E_Tit3;5;E_Anexo;4" </w:instrText>
      </w:r>
      <w:r>
        <w:fldChar w:fldCharType="separate"/>
      </w:r>
      <w:hyperlink w:anchor="_Toc72245419" w:history="1">
        <w:r w:rsidRPr="00867E9E">
          <w:rPr>
            <w:rStyle w:val="Hipervnculo"/>
            <w:noProof/>
          </w:rPr>
          <w:t>Presentación:</w:t>
        </w:r>
        <w:r>
          <w:rPr>
            <w:noProof/>
            <w:webHidden/>
          </w:rPr>
          <w:tab/>
        </w:r>
        <w:r>
          <w:rPr>
            <w:noProof/>
            <w:webHidden/>
          </w:rPr>
          <w:fldChar w:fldCharType="begin"/>
        </w:r>
        <w:r>
          <w:rPr>
            <w:noProof/>
            <w:webHidden/>
          </w:rPr>
          <w:instrText xml:space="preserve"> PAGEREF _Toc72245419 \h </w:instrText>
        </w:r>
        <w:r>
          <w:rPr>
            <w:noProof/>
            <w:webHidden/>
          </w:rPr>
        </w:r>
        <w:r>
          <w:rPr>
            <w:noProof/>
            <w:webHidden/>
          </w:rPr>
          <w:fldChar w:fldCharType="separate"/>
        </w:r>
        <w:r>
          <w:rPr>
            <w:noProof/>
            <w:webHidden/>
          </w:rPr>
          <w:t>1</w:t>
        </w:r>
        <w:r>
          <w:rPr>
            <w:noProof/>
            <w:webHidden/>
          </w:rPr>
          <w:fldChar w:fldCharType="end"/>
        </w:r>
      </w:hyperlink>
    </w:p>
    <w:p w14:paraId="354F25AB" w14:textId="77777777" w:rsidR="003C3BD2" w:rsidRDefault="006E71B5">
      <w:pPr>
        <w:pStyle w:val="TDC2"/>
        <w:tabs>
          <w:tab w:val="left" w:pos="880"/>
          <w:tab w:val="right" w:leader="dot" w:pos="8776"/>
        </w:tabs>
        <w:rPr>
          <w:rFonts w:eastAsiaTheme="minorEastAsia"/>
          <w:noProof/>
          <w:lang w:eastAsia="es-ES"/>
        </w:rPr>
      </w:pPr>
      <w:hyperlink w:anchor="_Toc72245420" w:history="1">
        <w:r w:rsidR="003C3BD2" w:rsidRPr="00867E9E">
          <w:rPr>
            <w:rStyle w:val="Hipervnculo"/>
            <w:noProof/>
          </w:rPr>
          <w:t>0.1.</w:t>
        </w:r>
        <w:r w:rsidR="003C3BD2">
          <w:rPr>
            <w:rFonts w:eastAsiaTheme="minorEastAsia"/>
            <w:noProof/>
            <w:lang w:eastAsia="es-ES"/>
          </w:rPr>
          <w:tab/>
        </w:r>
        <w:r w:rsidR="003C3BD2" w:rsidRPr="00867E9E">
          <w:rPr>
            <w:rStyle w:val="Hipervnculo"/>
            <w:noProof/>
          </w:rPr>
          <w:t>Portada</w:t>
        </w:r>
        <w:r w:rsidR="003C3BD2">
          <w:rPr>
            <w:noProof/>
            <w:webHidden/>
          </w:rPr>
          <w:tab/>
        </w:r>
        <w:r w:rsidR="003C3BD2">
          <w:rPr>
            <w:noProof/>
            <w:webHidden/>
          </w:rPr>
          <w:fldChar w:fldCharType="begin"/>
        </w:r>
        <w:r w:rsidR="003C3BD2">
          <w:rPr>
            <w:noProof/>
            <w:webHidden/>
          </w:rPr>
          <w:instrText xml:space="preserve"> PAGEREF _Toc72245420 \h </w:instrText>
        </w:r>
        <w:r w:rsidR="003C3BD2">
          <w:rPr>
            <w:noProof/>
            <w:webHidden/>
          </w:rPr>
        </w:r>
        <w:r w:rsidR="003C3BD2">
          <w:rPr>
            <w:noProof/>
            <w:webHidden/>
          </w:rPr>
          <w:fldChar w:fldCharType="separate"/>
        </w:r>
        <w:r w:rsidR="003C3BD2">
          <w:rPr>
            <w:noProof/>
            <w:webHidden/>
          </w:rPr>
          <w:t>1</w:t>
        </w:r>
        <w:r w:rsidR="003C3BD2">
          <w:rPr>
            <w:noProof/>
            <w:webHidden/>
          </w:rPr>
          <w:fldChar w:fldCharType="end"/>
        </w:r>
      </w:hyperlink>
    </w:p>
    <w:p w14:paraId="3864D5FB" w14:textId="77777777" w:rsidR="003C3BD2" w:rsidRDefault="006E71B5">
      <w:pPr>
        <w:pStyle w:val="TDC2"/>
        <w:tabs>
          <w:tab w:val="left" w:pos="880"/>
          <w:tab w:val="right" w:leader="dot" w:pos="8776"/>
        </w:tabs>
        <w:rPr>
          <w:rFonts w:eastAsiaTheme="minorEastAsia"/>
          <w:noProof/>
          <w:lang w:eastAsia="es-ES"/>
        </w:rPr>
      </w:pPr>
      <w:hyperlink w:anchor="_Toc72245421" w:history="1">
        <w:r w:rsidR="003C3BD2" w:rsidRPr="00867E9E">
          <w:rPr>
            <w:rStyle w:val="Hipervnculo"/>
            <w:noProof/>
          </w:rPr>
          <w:t>0.2.</w:t>
        </w:r>
        <w:r w:rsidR="003C3BD2">
          <w:rPr>
            <w:rFonts w:eastAsiaTheme="minorEastAsia"/>
            <w:noProof/>
            <w:lang w:eastAsia="es-ES"/>
          </w:rPr>
          <w:tab/>
        </w:r>
        <w:r w:rsidR="003C3BD2" w:rsidRPr="00867E9E">
          <w:rPr>
            <w:rStyle w:val="Hipervnculo"/>
            <w:noProof/>
          </w:rPr>
          <w:t>Agradecimientos, dedicatorias, …</w:t>
        </w:r>
        <w:r w:rsidR="003C3BD2">
          <w:rPr>
            <w:noProof/>
            <w:webHidden/>
          </w:rPr>
          <w:tab/>
        </w:r>
        <w:r w:rsidR="003C3BD2">
          <w:rPr>
            <w:noProof/>
            <w:webHidden/>
          </w:rPr>
          <w:fldChar w:fldCharType="begin"/>
        </w:r>
        <w:r w:rsidR="003C3BD2">
          <w:rPr>
            <w:noProof/>
            <w:webHidden/>
          </w:rPr>
          <w:instrText xml:space="preserve"> PAGEREF _Toc72245421 \h </w:instrText>
        </w:r>
        <w:r w:rsidR="003C3BD2">
          <w:rPr>
            <w:noProof/>
            <w:webHidden/>
          </w:rPr>
        </w:r>
        <w:r w:rsidR="003C3BD2">
          <w:rPr>
            <w:noProof/>
            <w:webHidden/>
          </w:rPr>
          <w:fldChar w:fldCharType="separate"/>
        </w:r>
        <w:r w:rsidR="003C3BD2">
          <w:rPr>
            <w:noProof/>
            <w:webHidden/>
          </w:rPr>
          <w:t>1</w:t>
        </w:r>
        <w:r w:rsidR="003C3BD2">
          <w:rPr>
            <w:noProof/>
            <w:webHidden/>
          </w:rPr>
          <w:fldChar w:fldCharType="end"/>
        </w:r>
      </w:hyperlink>
    </w:p>
    <w:p w14:paraId="0F71D541" w14:textId="77777777" w:rsidR="003C3BD2" w:rsidRDefault="006E71B5">
      <w:pPr>
        <w:pStyle w:val="TDC2"/>
        <w:tabs>
          <w:tab w:val="left" w:pos="880"/>
          <w:tab w:val="right" w:leader="dot" w:pos="8776"/>
        </w:tabs>
        <w:rPr>
          <w:rFonts w:eastAsiaTheme="minorEastAsia"/>
          <w:noProof/>
          <w:lang w:eastAsia="es-ES"/>
        </w:rPr>
      </w:pPr>
      <w:hyperlink w:anchor="_Toc72245422" w:history="1">
        <w:r w:rsidR="003C3BD2" w:rsidRPr="00867E9E">
          <w:rPr>
            <w:rStyle w:val="Hipervnculo"/>
            <w:noProof/>
          </w:rPr>
          <w:t>0.3.</w:t>
        </w:r>
        <w:r w:rsidR="003C3BD2">
          <w:rPr>
            <w:rFonts w:eastAsiaTheme="minorEastAsia"/>
            <w:noProof/>
            <w:lang w:eastAsia="es-ES"/>
          </w:rPr>
          <w:tab/>
        </w:r>
        <w:r w:rsidR="003C3BD2" w:rsidRPr="00867E9E">
          <w:rPr>
            <w:rStyle w:val="Hipervnculo"/>
            <w:noProof/>
          </w:rPr>
          <w:t>Índice del documento.</w:t>
        </w:r>
        <w:r w:rsidR="003C3BD2">
          <w:rPr>
            <w:noProof/>
            <w:webHidden/>
          </w:rPr>
          <w:tab/>
        </w:r>
        <w:r w:rsidR="003C3BD2">
          <w:rPr>
            <w:noProof/>
            <w:webHidden/>
          </w:rPr>
          <w:fldChar w:fldCharType="begin"/>
        </w:r>
        <w:r w:rsidR="003C3BD2">
          <w:rPr>
            <w:noProof/>
            <w:webHidden/>
          </w:rPr>
          <w:instrText xml:space="preserve"> PAGEREF _Toc72245422 \h </w:instrText>
        </w:r>
        <w:r w:rsidR="003C3BD2">
          <w:rPr>
            <w:noProof/>
            <w:webHidden/>
          </w:rPr>
        </w:r>
        <w:r w:rsidR="003C3BD2">
          <w:rPr>
            <w:noProof/>
            <w:webHidden/>
          </w:rPr>
          <w:fldChar w:fldCharType="separate"/>
        </w:r>
        <w:r w:rsidR="003C3BD2">
          <w:rPr>
            <w:noProof/>
            <w:webHidden/>
          </w:rPr>
          <w:t>1</w:t>
        </w:r>
        <w:r w:rsidR="003C3BD2">
          <w:rPr>
            <w:noProof/>
            <w:webHidden/>
          </w:rPr>
          <w:fldChar w:fldCharType="end"/>
        </w:r>
      </w:hyperlink>
    </w:p>
    <w:p w14:paraId="1D0ED4A4" w14:textId="77777777" w:rsidR="003C3BD2" w:rsidRDefault="006E71B5">
      <w:pPr>
        <w:pStyle w:val="TDC2"/>
        <w:tabs>
          <w:tab w:val="left" w:pos="880"/>
          <w:tab w:val="right" w:leader="dot" w:pos="8776"/>
        </w:tabs>
        <w:rPr>
          <w:rFonts w:eastAsiaTheme="minorEastAsia"/>
          <w:noProof/>
          <w:lang w:eastAsia="es-ES"/>
        </w:rPr>
      </w:pPr>
      <w:hyperlink w:anchor="_Toc72245423" w:history="1">
        <w:r w:rsidR="003C3BD2" w:rsidRPr="00867E9E">
          <w:rPr>
            <w:rStyle w:val="Hipervnculo"/>
            <w:noProof/>
          </w:rPr>
          <w:t>0.4.</w:t>
        </w:r>
        <w:r w:rsidR="003C3BD2">
          <w:rPr>
            <w:rFonts w:eastAsiaTheme="minorEastAsia"/>
            <w:noProof/>
            <w:lang w:eastAsia="es-ES"/>
          </w:rPr>
          <w:tab/>
        </w:r>
        <w:r w:rsidR="003C3BD2" w:rsidRPr="00867E9E">
          <w:rPr>
            <w:rStyle w:val="Hipervnculo"/>
            <w:noProof/>
          </w:rPr>
          <w:t>Listas de imágenes.</w:t>
        </w:r>
        <w:r w:rsidR="003C3BD2">
          <w:rPr>
            <w:noProof/>
            <w:webHidden/>
          </w:rPr>
          <w:tab/>
        </w:r>
        <w:r w:rsidR="003C3BD2">
          <w:rPr>
            <w:noProof/>
            <w:webHidden/>
          </w:rPr>
          <w:fldChar w:fldCharType="begin"/>
        </w:r>
        <w:r w:rsidR="003C3BD2">
          <w:rPr>
            <w:noProof/>
            <w:webHidden/>
          </w:rPr>
          <w:instrText xml:space="preserve"> PAGEREF _Toc72245423 \h </w:instrText>
        </w:r>
        <w:r w:rsidR="003C3BD2">
          <w:rPr>
            <w:noProof/>
            <w:webHidden/>
          </w:rPr>
        </w:r>
        <w:r w:rsidR="003C3BD2">
          <w:rPr>
            <w:noProof/>
            <w:webHidden/>
          </w:rPr>
          <w:fldChar w:fldCharType="separate"/>
        </w:r>
        <w:r w:rsidR="003C3BD2">
          <w:rPr>
            <w:noProof/>
            <w:webHidden/>
          </w:rPr>
          <w:t>3</w:t>
        </w:r>
        <w:r w:rsidR="003C3BD2">
          <w:rPr>
            <w:noProof/>
            <w:webHidden/>
          </w:rPr>
          <w:fldChar w:fldCharType="end"/>
        </w:r>
      </w:hyperlink>
    </w:p>
    <w:p w14:paraId="5D0049A1" w14:textId="77777777" w:rsidR="003C3BD2" w:rsidRDefault="006E71B5">
      <w:pPr>
        <w:pStyle w:val="TDC2"/>
        <w:tabs>
          <w:tab w:val="left" w:pos="880"/>
          <w:tab w:val="right" w:leader="dot" w:pos="8776"/>
        </w:tabs>
        <w:rPr>
          <w:rFonts w:eastAsiaTheme="minorEastAsia"/>
          <w:noProof/>
          <w:lang w:eastAsia="es-ES"/>
        </w:rPr>
      </w:pPr>
      <w:hyperlink w:anchor="_Toc72245424" w:history="1">
        <w:r w:rsidR="003C3BD2" w:rsidRPr="00867E9E">
          <w:rPr>
            <w:rStyle w:val="Hipervnculo"/>
            <w:noProof/>
          </w:rPr>
          <w:t>0.5.</w:t>
        </w:r>
        <w:r w:rsidR="003C3BD2">
          <w:rPr>
            <w:rFonts w:eastAsiaTheme="minorEastAsia"/>
            <w:noProof/>
            <w:lang w:eastAsia="es-ES"/>
          </w:rPr>
          <w:tab/>
        </w:r>
        <w:r w:rsidR="003C3BD2" w:rsidRPr="00867E9E">
          <w:rPr>
            <w:rStyle w:val="Hipervnculo"/>
            <w:noProof/>
          </w:rPr>
          <w:t>Listas de tablas.</w:t>
        </w:r>
        <w:r w:rsidR="003C3BD2">
          <w:rPr>
            <w:noProof/>
            <w:webHidden/>
          </w:rPr>
          <w:tab/>
        </w:r>
        <w:r w:rsidR="003C3BD2">
          <w:rPr>
            <w:noProof/>
            <w:webHidden/>
          </w:rPr>
          <w:fldChar w:fldCharType="begin"/>
        </w:r>
        <w:r w:rsidR="003C3BD2">
          <w:rPr>
            <w:noProof/>
            <w:webHidden/>
          </w:rPr>
          <w:instrText xml:space="preserve"> PAGEREF _Toc72245424 \h </w:instrText>
        </w:r>
        <w:r w:rsidR="003C3BD2">
          <w:rPr>
            <w:noProof/>
            <w:webHidden/>
          </w:rPr>
        </w:r>
        <w:r w:rsidR="003C3BD2">
          <w:rPr>
            <w:noProof/>
            <w:webHidden/>
          </w:rPr>
          <w:fldChar w:fldCharType="separate"/>
        </w:r>
        <w:r w:rsidR="003C3BD2">
          <w:rPr>
            <w:noProof/>
            <w:webHidden/>
          </w:rPr>
          <w:t>3</w:t>
        </w:r>
        <w:r w:rsidR="003C3BD2">
          <w:rPr>
            <w:noProof/>
            <w:webHidden/>
          </w:rPr>
          <w:fldChar w:fldCharType="end"/>
        </w:r>
      </w:hyperlink>
    </w:p>
    <w:p w14:paraId="6F158C36" w14:textId="77777777" w:rsidR="003C3BD2" w:rsidRDefault="006E71B5">
      <w:pPr>
        <w:pStyle w:val="TDC1"/>
        <w:tabs>
          <w:tab w:val="right" w:leader="dot" w:pos="8776"/>
        </w:tabs>
        <w:rPr>
          <w:rFonts w:eastAsiaTheme="minorEastAsia"/>
          <w:noProof/>
          <w:lang w:eastAsia="es-ES"/>
        </w:rPr>
      </w:pPr>
      <w:hyperlink w:anchor="_Toc72245425" w:history="1">
        <w:r w:rsidR="003C3BD2" w:rsidRPr="00867E9E">
          <w:rPr>
            <w:rStyle w:val="Hipervnculo"/>
            <w:noProof/>
          </w:rPr>
          <w:t>1. Estudio del problema y análisis del sistema</w:t>
        </w:r>
        <w:r w:rsidR="003C3BD2">
          <w:rPr>
            <w:noProof/>
            <w:webHidden/>
          </w:rPr>
          <w:tab/>
        </w:r>
        <w:r w:rsidR="003C3BD2">
          <w:rPr>
            <w:noProof/>
            <w:webHidden/>
          </w:rPr>
          <w:fldChar w:fldCharType="begin"/>
        </w:r>
        <w:r w:rsidR="003C3BD2">
          <w:rPr>
            <w:noProof/>
            <w:webHidden/>
          </w:rPr>
          <w:instrText xml:space="preserve"> PAGEREF _Toc72245425 \h </w:instrText>
        </w:r>
        <w:r w:rsidR="003C3BD2">
          <w:rPr>
            <w:noProof/>
            <w:webHidden/>
          </w:rPr>
        </w:r>
        <w:r w:rsidR="003C3BD2">
          <w:rPr>
            <w:noProof/>
            <w:webHidden/>
          </w:rPr>
          <w:fldChar w:fldCharType="separate"/>
        </w:r>
        <w:r w:rsidR="003C3BD2">
          <w:rPr>
            <w:noProof/>
            <w:webHidden/>
          </w:rPr>
          <w:t>4</w:t>
        </w:r>
        <w:r w:rsidR="003C3BD2">
          <w:rPr>
            <w:noProof/>
            <w:webHidden/>
          </w:rPr>
          <w:fldChar w:fldCharType="end"/>
        </w:r>
      </w:hyperlink>
    </w:p>
    <w:p w14:paraId="28B0F4F2" w14:textId="77777777" w:rsidR="003C3BD2" w:rsidRDefault="006E71B5">
      <w:pPr>
        <w:pStyle w:val="TDC2"/>
        <w:tabs>
          <w:tab w:val="left" w:pos="880"/>
          <w:tab w:val="right" w:leader="dot" w:pos="8776"/>
        </w:tabs>
        <w:rPr>
          <w:rFonts w:eastAsiaTheme="minorEastAsia"/>
          <w:noProof/>
          <w:lang w:eastAsia="es-ES"/>
        </w:rPr>
      </w:pPr>
      <w:hyperlink w:anchor="_Toc72245426" w:history="1">
        <w:r w:rsidR="003C3BD2" w:rsidRPr="00867E9E">
          <w:rPr>
            <w:rStyle w:val="Hipervnculo"/>
            <w:noProof/>
          </w:rPr>
          <w:t>1.1.</w:t>
        </w:r>
        <w:r w:rsidR="003C3BD2">
          <w:rPr>
            <w:rFonts w:eastAsiaTheme="minorEastAsia"/>
            <w:noProof/>
            <w:lang w:eastAsia="es-ES"/>
          </w:rPr>
          <w:tab/>
        </w:r>
        <w:r w:rsidR="003C3BD2" w:rsidRPr="00867E9E">
          <w:rPr>
            <w:rStyle w:val="Hipervnculo"/>
            <w:noProof/>
          </w:rPr>
          <w:t>Introducción.</w:t>
        </w:r>
        <w:r w:rsidR="003C3BD2">
          <w:rPr>
            <w:noProof/>
            <w:webHidden/>
          </w:rPr>
          <w:tab/>
        </w:r>
        <w:r w:rsidR="003C3BD2">
          <w:rPr>
            <w:noProof/>
            <w:webHidden/>
          </w:rPr>
          <w:fldChar w:fldCharType="begin"/>
        </w:r>
        <w:r w:rsidR="003C3BD2">
          <w:rPr>
            <w:noProof/>
            <w:webHidden/>
          </w:rPr>
          <w:instrText xml:space="preserve"> PAGEREF _Toc72245426 \h </w:instrText>
        </w:r>
        <w:r w:rsidR="003C3BD2">
          <w:rPr>
            <w:noProof/>
            <w:webHidden/>
          </w:rPr>
        </w:r>
        <w:r w:rsidR="003C3BD2">
          <w:rPr>
            <w:noProof/>
            <w:webHidden/>
          </w:rPr>
          <w:fldChar w:fldCharType="separate"/>
        </w:r>
        <w:r w:rsidR="003C3BD2">
          <w:rPr>
            <w:noProof/>
            <w:webHidden/>
          </w:rPr>
          <w:t>4</w:t>
        </w:r>
        <w:r w:rsidR="003C3BD2">
          <w:rPr>
            <w:noProof/>
            <w:webHidden/>
          </w:rPr>
          <w:fldChar w:fldCharType="end"/>
        </w:r>
      </w:hyperlink>
    </w:p>
    <w:p w14:paraId="27B1AF2C" w14:textId="77777777" w:rsidR="003C3BD2" w:rsidRDefault="006E71B5">
      <w:pPr>
        <w:pStyle w:val="TDC2"/>
        <w:tabs>
          <w:tab w:val="left" w:pos="880"/>
          <w:tab w:val="right" w:leader="dot" w:pos="8776"/>
        </w:tabs>
        <w:rPr>
          <w:rFonts w:eastAsiaTheme="minorEastAsia"/>
          <w:noProof/>
          <w:lang w:eastAsia="es-ES"/>
        </w:rPr>
      </w:pPr>
      <w:hyperlink w:anchor="_Toc72245427" w:history="1">
        <w:r w:rsidR="003C3BD2" w:rsidRPr="00867E9E">
          <w:rPr>
            <w:rStyle w:val="Hipervnculo"/>
            <w:noProof/>
          </w:rPr>
          <w:t>1.2.</w:t>
        </w:r>
        <w:r w:rsidR="003C3BD2">
          <w:rPr>
            <w:rFonts w:eastAsiaTheme="minorEastAsia"/>
            <w:noProof/>
            <w:lang w:eastAsia="es-ES"/>
          </w:rPr>
          <w:tab/>
        </w:r>
        <w:r w:rsidR="003C3BD2" w:rsidRPr="00867E9E">
          <w:rPr>
            <w:rStyle w:val="Hipervnculo"/>
            <w:noProof/>
          </w:rPr>
          <w:t>Descripción de la aplicación. Motivación. Finalidad.</w:t>
        </w:r>
        <w:r w:rsidR="003C3BD2">
          <w:rPr>
            <w:noProof/>
            <w:webHidden/>
          </w:rPr>
          <w:tab/>
        </w:r>
        <w:r w:rsidR="003C3BD2">
          <w:rPr>
            <w:noProof/>
            <w:webHidden/>
          </w:rPr>
          <w:fldChar w:fldCharType="begin"/>
        </w:r>
        <w:r w:rsidR="003C3BD2">
          <w:rPr>
            <w:noProof/>
            <w:webHidden/>
          </w:rPr>
          <w:instrText xml:space="preserve"> PAGEREF _Toc72245427 \h </w:instrText>
        </w:r>
        <w:r w:rsidR="003C3BD2">
          <w:rPr>
            <w:noProof/>
            <w:webHidden/>
          </w:rPr>
        </w:r>
        <w:r w:rsidR="003C3BD2">
          <w:rPr>
            <w:noProof/>
            <w:webHidden/>
          </w:rPr>
          <w:fldChar w:fldCharType="separate"/>
        </w:r>
        <w:r w:rsidR="003C3BD2">
          <w:rPr>
            <w:noProof/>
            <w:webHidden/>
          </w:rPr>
          <w:t>4</w:t>
        </w:r>
        <w:r w:rsidR="003C3BD2">
          <w:rPr>
            <w:noProof/>
            <w:webHidden/>
          </w:rPr>
          <w:fldChar w:fldCharType="end"/>
        </w:r>
      </w:hyperlink>
    </w:p>
    <w:p w14:paraId="6699FADB" w14:textId="77777777" w:rsidR="003C3BD2" w:rsidRDefault="006E71B5">
      <w:pPr>
        <w:pStyle w:val="TDC2"/>
        <w:tabs>
          <w:tab w:val="left" w:pos="880"/>
          <w:tab w:val="right" w:leader="dot" w:pos="8776"/>
        </w:tabs>
        <w:rPr>
          <w:rFonts w:eastAsiaTheme="minorEastAsia"/>
          <w:noProof/>
          <w:lang w:eastAsia="es-ES"/>
        </w:rPr>
      </w:pPr>
      <w:hyperlink w:anchor="_Toc72245428" w:history="1">
        <w:r w:rsidR="003C3BD2" w:rsidRPr="00867E9E">
          <w:rPr>
            <w:rStyle w:val="Hipervnculo"/>
            <w:noProof/>
          </w:rPr>
          <w:t>1.3.</w:t>
        </w:r>
        <w:r w:rsidR="003C3BD2">
          <w:rPr>
            <w:rFonts w:eastAsiaTheme="minorEastAsia"/>
            <w:noProof/>
            <w:lang w:eastAsia="es-ES"/>
          </w:rPr>
          <w:tab/>
        </w:r>
        <w:r w:rsidR="003C3BD2" w:rsidRPr="00867E9E">
          <w:rPr>
            <w:rStyle w:val="Hipervnculo"/>
            <w:noProof/>
          </w:rPr>
          <w:t>Objetivos</w:t>
        </w:r>
        <w:r w:rsidR="003C3BD2">
          <w:rPr>
            <w:noProof/>
            <w:webHidden/>
          </w:rPr>
          <w:tab/>
        </w:r>
        <w:r w:rsidR="003C3BD2">
          <w:rPr>
            <w:noProof/>
            <w:webHidden/>
          </w:rPr>
          <w:fldChar w:fldCharType="begin"/>
        </w:r>
        <w:r w:rsidR="003C3BD2">
          <w:rPr>
            <w:noProof/>
            <w:webHidden/>
          </w:rPr>
          <w:instrText xml:space="preserve"> PAGEREF _Toc72245428 \h </w:instrText>
        </w:r>
        <w:r w:rsidR="003C3BD2">
          <w:rPr>
            <w:noProof/>
            <w:webHidden/>
          </w:rPr>
        </w:r>
        <w:r w:rsidR="003C3BD2">
          <w:rPr>
            <w:noProof/>
            <w:webHidden/>
          </w:rPr>
          <w:fldChar w:fldCharType="separate"/>
        </w:r>
        <w:r w:rsidR="003C3BD2">
          <w:rPr>
            <w:noProof/>
            <w:webHidden/>
          </w:rPr>
          <w:t>5</w:t>
        </w:r>
        <w:r w:rsidR="003C3BD2">
          <w:rPr>
            <w:noProof/>
            <w:webHidden/>
          </w:rPr>
          <w:fldChar w:fldCharType="end"/>
        </w:r>
      </w:hyperlink>
    </w:p>
    <w:p w14:paraId="3C399586" w14:textId="77777777" w:rsidR="003C3BD2" w:rsidRDefault="006E71B5">
      <w:pPr>
        <w:pStyle w:val="TDC5"/>
        <w:tabs>
          <w:tab w:val="right" w:leader="dot" w:pos="8776"/>
        </w:tabs>
        <w:rPr>
          <w:rFonts w:eastAsiaTheme="minorEastAsia"/>
          <w:noProof/>
          <w:lang w:eastAsia="es-ES"/>
        </w:rPr>
      </w:pPr>
      <w:hyperlink w:anchor="_Toc72245429" w:history="1">
        <w:r w:rsidR="003C3BD2" w:rsidRPr="00867E9E">
          <w:rPr>
            <w:rStyle w:val="Hipervnculo"/>
            <w:noProof/>
          </w:rPr>
          <w:t>Objetivos funcionales</w:t>
        </w:r>
        <w:r w:rsidR="003C3BD2">
          <w:rPr>
            <w:noProof/>
            <w:webHidden/>
          </w:rPr>
          <w:tab/>
        </w:r>
        <w:r w:rsidR="003C3BD2">
          <w:rPr>
            <w:noProof/>
            <w:webHidden/>
          </w:rPr>
          <w:fldChar w:fldCharType="begin"/>
        </w:r>
        <w:r w:rsidR="003C3BD2">
          <w:rPr>
            <w:noProof/>
            <w:webHidden/>
          </w:rPr>
          <w:instrText xml:space="preserve"> PAGEREF _Toc72245429 \h </w:instrText>
        </w:r>
        <w:r w:rsidR="003C3BD2">
          <w:rPr>
            <w:noProof/>
            <w:webHidden/>
          </w:rPr>
        </w:r>
        <w:r w:rsidR="003C3BD2">
          <w:rPr>
            <w:noProof/>
            <w:webHidden/>
          </w:rPr>
          <w:fldChar w:fldCharType="separate"/>
        </w:r>
        <w:r w:rsidR="003C3BD2">
          <w:rPr>
            <w:noProof/>
            <w:webHidden/>
          </w:rPr>
          <w:t>5</w:t>
        </w:r>
        <w:r w:rsidR="003C3BD2">
          <w:rPr>
            <w:noProof/>
            <w:webHidden/>
          </w:rPr>
          <w:fldChar w:fldCharType="end"/>
        </w:r>
      </w:hyperlink>
    </w:p>
    <w:p w14:paraId="082A1A16" w14:textId="77777777" w:rsidR="003C3BD2" w:rsidRDefault="006E71B5">
      <w:pPr>
        <w:pStyle w:val="TDC5"/>
        <w:tabs>
          <w:tab w:val="right" w:leader="dot" w:pos="8776"/>
        </w:tabs>
        <w:rPr>
          <w:rFonts w:eastAsiaTheme="minorEastAsia"/>
          <w:noProof/>
          <w:lang w:eastAsia="es-ES"/>
        </w:rPr>
      </w:pPr>
      <w:hyperlink w:anchor="_Toc72245430" w:history="1">
        <w:r w:rsidR="003C3BD2" w:rsidRPr="00867E9E">
          <w:rPr>
            <w:rStyle w:val="Hipervnculo"/>
            <w:noProof/>
          </w:rPr>
          <w:t>Objetivos técnicos</w:t>
        </w:r>
        <w:r w:rsidR="003C3BD2">
          <w:rPr>
            <w:noProof/>
            <w:webHidden/>
          </w:rPr>
          <w:tab/>
        </w:r>
        <w:r w:rsidR="003C3BD2">
          <w:rPr>
            <w:noProof/>
            <w:webHidden/>
          </w:rPr>
          <w:fldChar w:fldCharType="begin"/>
        </w:r>
        <w:r w:rsidR="003C3BD2">
          <w:rPr>
            <w:noProof/>
            <w:webHidden/>
          </w:rPr>
          <w:instrText xml:space="preserve"> PAGEREF _Toc72245430 \h </w:instrText>
        </w:r>
        <w:r w:rsidR="003C3BD2">
          <w:rPr>
            <w:noProof/>
            <w:webHidden/>
          </w:rPr>
        </w:r>
        <w:r w:rsidR="003C3BD2">
          <w:rPr>
            <w:noProof/>
            <w:webHidden/>
          </w:rPr>
          <w:fldChar w:fldCharType="separate"/>
        </w:r>
        <w:r w:rsidR="003C3BD2">
          <w:rPr>
            <w:noProof/>
            <w:webHidden/>
          </w:rPr>
          <w:t>6</w:t>
        </w:r>
        <w:r w:rsidR="003C3BD2">
          <w:rPr>
            <w:noProof/>
            <w:webHidden/>
          </w:rPr>
          <w:fldChar w:fldCharType="end"/>
        </w:r>
      </w:hyperlink>
    </w:p>
    <w:p w14:paraId="523780C1" w14:textId="77777777" w:rsidR="003C3BD2" w:rsidRDefault="006E71B5">
      <w:pPr>
        <w:pStyle w:val="TDC5"/>
        <w:tabs>
          <w:tab w:val="right" w:leader="dot" w:pos="8776"/>
        </w:tabs>
        <w:rPr>
          <w:rFonts w:eastAsiaTheme="minorEastAsia"/>
          <w:noProof/>
          <w:lang w:eastAsia="es-ES"/>
        </w:rPr>
      </w:pPr>
      <w:hyperlink w:anchor="_Toc72245431" w:history="1">
        <w:r w:rsidR="003C3BD2" w:rsidRPr="00867E9E">
          <w:rPr>
            <w:rStyle w:val="Hipervnculo"/>
            <w:noProof/>
          </w:rPr>
          <w:t>Objetivos personales</w:t>
        </w:r>
        <w:r w:rsidR="003C3BD2">
          <w:rPr>
            <w:noProof/>
            <w:webHidden/>
          </w:rPr>
          <w:tab/>
        </w:r>
        <w:r w:rsidR="003C3BD2">
          <w:rPr>
            <w:noProof/>
            <w:webHidden/>
          </w:rPr>
          <w:fldChar w:fldCharType="begin"/>
        </w:r>
        <w:r w:rsidR="003C3BD2">
          <w:rPr>
            <w:noProof/>
            <w:webHidden/>
          </w:rPr>
          <w:instrText xml:space="preserve"> PAGEREF _Toc72245431 \h </w:instrText>
        </w:r>
        <w:r w:rsidR="003C3BD2">
          <w:rPr>
            <w:noProof/>
            <w:webHidden/>
          </w:rPr>
        </w:r>
        <w:r w:rsidR="003C3BD2">
          <w:rPr>
            <w:noProof/>
            <w:webHidden/>
          </w:rPr>
          <w:fldChar w:fldCharType="separate"/>
        </w:r>
        <w:r w:rsidR="003C3BD2">
          <w:rPr>
            <w:noProof/>
            <w:webHidden/>
          </w:rPr>
          <w:t>6</w:t>
        </w:r>
        <w:r w:rsidR="003C3BD2">
          <w:rPr>
            <w:noProof/>
            <w:webHidden/>
          </w:rPr>
          <w:fldChar w:fldCharType="end"/>
        </w:r>
      </w:hyperlink>
    </w:p>
    <w:p w14:paraId="36533FE2" w14:textId="77777777" w:rsidR="003C3BD2" w:rsidRDefault="006E71B5">
      <w:pPr>
        <w:pStyle w:val="TDC1"/>
        <w:tabs>
          <w:tab w:val="right" w:leader="dot" w:pos="8776"/>
        </w:tabs>
        <w:rPr>
          <w:rFonts w:eastAsiaTheme="minorEastAsia"/>
          <w:noProof/>
          <w:lang w:eastAsia="es-ES"/>
        </w:rPr>
      </w:pPr>
      <w:hyperlink w:anchor="_Toc72245432" w:history="1">
        <w:r w:rsidR="003C3BD2" w:rsidRPr="00867E9E">
          <w:rPr>
            <w:rStyle w:val="Hipervnculo"/>
            <w:noProof/>
          </w:rPr>
          <w:t>2.Recursos necesarios para el desarrollo</w:t>
        </w:r>
        <w:r w:rsidR="003C3BD2">
          <w:rPr>
            <w:noProof/>
            <w:webHidden/>
          </w:rPr>
          <w:tab/>
        </w:r>
        <w:r w:rsidR="003C3BD2">
          <w:rPr>
            <w:noProof/>
            <w:webHidden/>
          </w:rPr>
          <w:fldChar w:fldCharType="begin"/>
        </w:r>
        <w:r w:rsidR="003C3BD2">
          <w:rPr>
            <w:noProof/>
            <w:webHidden/>
          </w:rPr>
          <w:instrText xml:space="preserve"> PAGEREF _Toc72245432 \h </w:instrText>
        </w:r>
        <w:r w:rsidR="003C3BD2">
          <w:rPr>
            <w:noProof/>
            <w:webHidden/>
          </w:rPr>
        </w:r>
        <w:r w:rsidR="003C3BD2">
          <w:rPr>
            <w:noProof/>
            <w:webHidden/>
          </w:rPr>
          <w:fldChar w:fldCharType="separate"/>
        </w:r>
        <w:r w:rsidR="003C3BD2">
          <w:rPr>
            <w:noProof/>
            <w:webHidden/>
          </w:rPr>
          <w:t>7</w:t>
        </w:r>
        <w:r w:rsidR="003C3BD2">
          <w:rPr>
            <w:noProof/>
            <w:webHidden/>
          </w:rPr>
          <w:fldChar w:fldCharType="end"/>
        </w:r>
      </w:hyperlink>
    </w:p>
    <w:p w14:paraId="32C69DCA" w14:textId="77777777" w:rsidR="003C3BD2" w:rsidRDefault="006E71B5">
      <w:pPr>
        <w:pStyle w:val="TDC2"/>
        <w:tabs>
          <w:tab w:val="left" w:pos="880"/>
          <w:tab w:val="right" w:leader="dot" w:pos="8776"/>
        </w:tabs>
        <w:rPr>
          <w:rFonts w:eastAsiaTheme="minorEastAsia"/>
          <w:noProof/>
          <w:lang w:eastAsia="es-ES"/>
        </w:rPr>
      </w:pPr>
      <w:hyperlink w:anchor="_Toc72245433" w:history="1">
        <w:r w:rsidR="003C3BD2" w:rsidRPr="00867E9E">
          <w:rPr>
            <w:rStyle w:val="Hipervnculo"/>
            <w:noProof/>
          </w:rPr>
          <w:t>2.1.</w:t>
        </w:r>
        <w:r w:rsidR="003C3BD2">
          <w:rPr>
            <w:rFonts w:eastAsiaTheme="minorEastAsia"/>
            <w:noProof/>
            <w:lang w:eastAsia="es-ES"/>
          </w:rPr>
          <w:tab/>
        </w:r>
        <w:r w:rsidR="003C3BD2" w:rsidRPr="00867E9E">
          <w:rPr>
            <w:rStyle w:val="Hipervnculo"/>
            <w:noProof/>
          </w:rPr>
          <w:t>Recursos humanos.</w:t>
        </w:r>
        <w:r w:rsidR="003C3BD2">
          <w:rPr>
            <w:noProof/>
            <w:webHidden/>
          </w:rPr>
          <w:tab/>
        </w:r>
        <w:r w:rsidR="003C3BD2">
          <w:rPr>
            <w:noProof/>
            <w:webHidden/>
          </w:rPr>
          <w:fldChar w:fldCharType="begin"/>
        </w:r>
        <w:r w:rsidR="003C3BD2">
          <w:rPr>
            <w:noProof/>
            <w:webHidden/>
          </w:rPr>
          <w:instrText xml:space="preserve"> PAGEREF _Toc72245433 \h </w:instrText>
        </w:r>
        <w:r w:rsidR="003C3BD2">
          <w:rPr>
            <w:noProof/>
            <w:webHidden/>
          </w:rPr>
        </w:r>
        <w:r w:rsidR="003C3BD2">
          <w:rPr>
            <w:noProof/>
            <w:webHidden/>
          </w:rPr>
          <w:fldChar w:fldCharType="separate"/>
        </w:r>
        <w:r w:rsidR="003C3BD2">
          <w:rPr>
            <w:noProof/>
            <w:webHidden/>
          </w:rPr>
          <w:t>7</w:t>
        </w:r>
        <w:r w:rsidR="003C3BD2">
          <w:rPr>
            <w:noProof/>
            <w:webHidden/>
          </w:rPr>
          <w:fldChar w:fldCharType="end"/>
        </w:r>
      </w:hyperlink>
    </w:p>
    <w:p w14:paraId="08A01C50" w14:textId="77777777" w:rsidR="003C3BD2" w:rsidRDefault="006E71B5">
      <w:pPr>
        <w:pStyle w:val="TDC2"/>
        <w:tabs>
          <w:tab w:val="left" w:pos="880"/>
          <w:tab w:val="right" w:leader="dot" w:pos="8776"/>
        </w:tabs>
        <w:rPr>
          <w:rFonts w:eastAsiaTheme="minorEastAsia"/>
          <w:noProof/>
          <w:lang w:eastAsia="es-ES"/>
        </w:rPr>
      </w:pPr>
      <w:hyperlink w:anchor="_Toc72245434" w:history="1">
        <w:r w:rsidR="003C3BD2" w:rsidRPr="00867E9E">
          <w:rPr>
            <w:rStyle w:val="Hipervnculo"/>
            <w:noProof/>
          </w:rPr>
          <w:t>2.2.</w:t>
        </w:r>
        <w:r w:rsidR="003C3BD2">
          <w:rPr>
            <w:rFonts w:eastAsiaTheme="minorEastAsia"/>
            <w:noProof/>
            <w:lang w:eastAsia="es-ES"/>
          </w:rPr>
          <w:tab/>
        </w:r>
        <w:r w:rsidR="003C3BD2" w:rsidRPr="00867E9E">
          <w:rPr>
            <w:rStyle w:val="Hipervnculo"/>
            <w:noProof/>
          </w:rPr>
          <w:t>Recursos hardware.</w:t>
        </w:r>
        <w:r w:rsidR="003C3BD2">
          <w:rPr>
            <w:noProof/>
            <w:webHidden/>
          </w:rPr>
          <w:tab/>
        </w:r>
        <w:r w:rsidR="003C3BD2">
          <w:rPr>
            <w:noProof/>
            <w:webHidden/>
          </w:rPr>
          <w:fldChar w:fldCharType="begin"/>
        </w:r>
        <w:r w:rsidR="003C3BD2">
          <w:rPr>
            <w:noProof/>
            <w:webHidden/>
          </w:rPr>
          <w:instrText xml:space="preserve"> PAGEREF _Toc72245434 \h </w:instrText>
        </w:r>
        <w:r w:rsidR="003C3BD2">
          <w:rPr>
            <w:noProof/>
            <w:webHidden/>
          </w:rPr>
        </w:r>
        <w:r w:rsidR="003C3BD2">
          <w:rPr>
            <w:noProof/>
            <w:webHidden/>
          </w:rPr>
          <w:fldChar w:fldCharType="separate"/>
        </w:r>
        <w:r w:rsidR="003C3BD2">
          <w:rPr>
            <w:noProof/>
            <w:webHidden/>
          </w:rPr>
          <w:t>7</w:t>
        </w:r>
        <w:r w:rsidR="003C3BD2">
          <w:rPr>
            <w:noProof/>
            <w:webHidden/>
          </w:rPr>
          <w:fldChar w:fldCharType="end"/>
        </w:r>
      </w:hyperlink>
    </w:p>
    <w:p w14:paraId="016AD8F2" w14:textId="77777777" w:rsidR="003C3BD2" w:rsidRDefault="006E71B5">
      <w:pPr>
        <w:pStyle w:val="TDC2"/>
        <w:tabs>
          <w:tab w:val="left" w:pos="880"/>
          <w:tab w:val="right" w:leader="dot" w:pos="8776"/>
        </w:tabs>
        <w:rPr>
          <w:rFonts w:eastAsiaTheme="minorEastAsia"/>
          <w:noProof/>
          <w:lang w:eastAsia="es-ES"/>
        </w:rPr>
      </w:pPr>
      <w:hyperlink w:anchor="_Toc72245435" w:history="1">
        <w:r w:rsidR="003C3BD2" w:rsidRPr="00867E9E">
          <w:rPr>
            <w:rStyle w:val="Hipervnculo"/>
            <w:noProof/>
          </w:rPr>
          <w:t>2.3.</w:t>
        </w:r>
        <w:r w:rsidR="003C3BD2">
          <w:rPr>
            <w:rFonts w:eastAsiaTheme="minorEastAsia"/>
            <w:noProof/>
            <w:lang w:eastAsia="es-ES"/>
          </w:rPr>
          <w:tab/>
        </w:r>
        <w:r w:rsidR="003C3BD2" w:rsidRPr="00867E9E">
          <w:rPr>
            <w:rStyle w:val="Hipervnculo"/>
            <w:noProof/>
          </w:rPr>
          <w:t>Recursos software.</w:t>
        </w:r>
        <w:r w:rsidR="003C3BD2">
          <w:rPr>
            <w:noProof/>
            <w:webHidden/>
          </w:rPr>
          <w:tab/>
        </w:r>
        <w:r w:rsidR="003C3BD2">
          <w:rPr>
            <w:noProof/>
            <w:webHidden/>
          </w:rPr>
          <w:fldChar w:fldCharType="begin"/>
        </w:r>
        <w:r w:rsidR="003C3BD2">
          <w:rPr>
            <w:noProof/>
            <w:webHidden/>
          </w:rPr>
          <w:instrText xml:space="preserve"> PAGEREF _Toc72245435 \h </w:instrText>
        </w:r>
        <w:r w:rsidR="003C3BD2">
          <w:rPr>
            <w:noProof/>
            <w:webHidden/>
          </w:rPr>
        </w:r>
        <w:r w:rsidR="003C3BD2">
          <w:rPr>
            <w:noProof/>
            <w:webHidden/>
          </w:rPr>
          <w:fldChar w:fldCharType="separate"/>
        </w:r>
        <w:r w:rsidR="003C3BD2">
          <w:rPr>
            <w:noProof/>
            <w:webHidden/>
          </w:rPr>
          <w:t>7</w:t>
        </w:r>
        <w:r w:rsidR="003C3BD2">
          <w:rPr>
            <w:noProof/>
            <w:webHidden/>
          </w:rPr>
          <w:fldChar w:fldCharType="end"/>
        </w:r>
      </w:hyperlink>
    </w:p>
    <w:p w14:paraId="7B117202" w14:textId="77777777" w:rsidR="003C3BD2" w:rsidRDefault="006E71B5">
      <w:pPr>
        <w:pStyle w:val="TDC1"/>
        <w:tabs>
          <w:tab w:val="right" w:leader="dot" w:pos="8776"/>
        </w:tabs>
        <w:rPr>
          <w:rFonts w:eastAsiaTheme="minorEastAsia"/>
          <w:noProof/>
          <w:lang w:eastAsia="es-ES"/>
        </w:rPr>
      </w:pPr>
      <w:hyperlink w:anchor="_Toc72245436" w:history="1">
        <w:r w:rsidR="003C3BD2" w:rsidRPr="00867E9E">
          <w:rPr>
            <w:rStyle w:val="Hipervnculo"/>
            <w:noProof/>
          </w:rPr>
          <w:t>3. Planificación</w:t>
        </w:r>
        <w:r w:rsidR="003C3BD2">
          <w:rPr>
            <w:noProof/>
            <w:webHidden/>
          </w:rPr>
          <w:tab/>
        </w:r>
        <w:r w:rsidR="003C3BD2">
          <w:rPr>
            <w:noProof/>
            <w:webHidden/>
          </w:rPr>
          <w:fldChar w:fldCharType="begin"/>
        </w:r>
        <w:r w:rsidR="003C3BD2">
          <w:rPr>
            <w:noProof/>
            <w:webHidden/>
          </w:rPr>
          <w:instrText xml:space="preserve"> PAGEREF _Toc72245436 \h </w:instrText>
        </w:r>
        <w:r w:rsidR="003C3BD2">
          <w:rPr>
            <w:noProof/>
            <w:webHidden/>
          </w:rPr>
        </w:r>
        <w:r w:rsidR="003C3BD2">
          <w:rPr>
            <w:noProof/>
            <w:webHidden/>
          </w:rPr>
          <w:fldChar w:fldCharType="separate"/>
        </w:r>
        <w:r w:rsidR="003C3BD2">
          <w:rPr>
            <w:noProof/>
            <w:webHidden/>
          </w:rPr>
          <w:t>8</w:t>
        </w:r>
        <w:r w:rsidR="003C3BD2">
          <w:rPr>
            <w:noProof/>
            <w:webHidden/>
          </w:rPr>
          <w:fldChar w:fldCharType="end"/>
        </w:r>
      </w:hyperlink>
    </w:p>
    <w:p w14:paraId="674FBC79" w14:textId="77777777" w:rsidR="003C3BD2" w:rsidRDefault="006E71B5">
      <w:pPr>
        <w:pStyle w:val="TDC2"/>
        <w:tabs>
          <w:tab w:val="left" w:pos="880"/>
          <w:tab w:val="right" w:leader="dot" w:pos="8776"/>
        </w:tabs>
        <w:rPr>
          <w:rFonts w:eastAsiaTheme="minorEastAsia"/>
          <w:noProof/>
          <w:lang w:eastAsia="es-ES"/>
        </w:rPr>
      </w:pPr>
      <w:hyperlink w:anchor="_Toc72245437" w:history="1">
        <w:r w:rsidR="003C3BD2" w:rsidRPr="00867E9E">
          <w:rPr>
            <w:rStyle w:val="Hipervnculo"/>
            <w:noProof/>
          </w:rPr>
          <w:t>3.1.</w:t>
        </w:r>
        <w:r w:rsidR="003C3BD2">
          <w:rPr>
            <w:rFonts w:eastAsiaTheme="minorEastAsia"/>
            <w:noProof/>
            <w:lang w:eastAsia="es-ES"/>
          </w:rPr>
          <w:tab/>
        </w:r>
        <w:r w:rsidR="003C3BD2" w:rsidRPr="00867E9E">
          <w:rPr>
            <w:rStyle w:val="Hipervnculo"/>
            <w:noProof/>
          </w:rPr>
          <w:t>Metodología para el diseño del proyecto.</w:t>
        </w:r>
        <w:r w:rsidR="003C3BD2">
          <w:rPr>
            <w:noProof/>
            <w:webHidden/>
          </w:rPr>
          <w:tab/>
        </w:r>
        <w:r w:rsidR="003C3BD2">
          <w:rPr>
            <w:noProof/>
            <w:webHidden/>
          </w:rPr>
          <w:fldChar w:fldCharType="begin"/>
        </w:r>
        <w:r w:rsidR="003C3BD2">
          <w:rPr>
            <w:noProof/>
            <w:webHidden/>
          </w:rPr>
          <w:instrText xml:space="preserve"> PAGEREF _Toc72245437 \h </w:instrText>
        </w:r>
        <w:r w:rsidR="003C3BD2">
          <w:rPr>
            <w:noProof/>
            <w:webHidden/>
          </w:rPr>
        </w:r>
        <w:r w:rsidR="003C3BD2">
          <w:rPr>
            <w:noProof/>
            <w:webHidden/>
          </w:rPr>
          <w:fldChar w:fldCharType="separate"/>
        </w:r>
        <w:r w:rsidR="003C3BD2">
          <w:rPr>
            <w:noProof/>
            <w:webHidden/>
          </w:rPr>
          <w:t>8</w:t>
        </w:r>
        <w:r w:rsidR="003C3BD2">
          <w:rPr>
            <w:noProof/>
            <w:webHidden/>
          </w:rPr>
          <w:fldChar w:fldCharType="end"/>
        </w:r>
      </w:hyperlink>
    </w:p>
    <w:p w14:paraId="78FE5C2C" w14:textId="77777777" w:rsidR="003C3BD2" w:rsidRDefault="006E71B5">
      <w:pPr>
        <w:pStyle w:val="TDC2"/>
        <w:tabs>
          <w:tab w:val="left" w:pos="880"/>
          <w:tab w:val="right" w:leader="dot" w:pos="8776"/>
        </w:tabs>
        <w:rPr>
          <w:rFonts w:eastAsiaTheme="minorEastAsia"/>
          <w:noProof/>
          <w:lang w:eastAsia="es-ES"/>
        </w:rPr>
      </w:pPr>
      <w:hyperlink w:anchor="_Toc72245438" w:history="1">
        <w:r w:rsidR="003C3BD2" w:rsidRPr="00867E9E">
          <w:rPr>
            <w:rStyle w:val="Hipervnculo"/>
            <w:noProof/>
          </w:rPr>
          <w:t>3.2.</w:t>
        </w:r>
        <w:r w:rsidR="003C3BD2">
          <w:rPr>
            <w:rFonts w:eastAsiaTheme="minorEastAsia"/>
            <w:noProof/>
            <w:lang w:eastAsia="es-ES"/>
          </w:rPr>
          <w:tab/>
        </w:r>
        <w:r w:rsidR="003C3BD2" w:rsidRPr="00867E9E">
          <w:rPr>
            <w:rStyle w:val="Hipervnculo"/>
            <w:noProof/>
          </w:rPr>
          <w:t>Tabla de actividades, cálculo de tiempos y diagrama de Gantt</w:t>
        </w:r>
        <w:r w:rsidR="003C3BD2">
          <w:rPr>
            <w:noProof/>
            <w:webHidden/>
          </w:rPr>
          <w:tab/>
        </w:r>
        <w:r w:rsidR="003C3BD2">
          <w:rPr>
            <w:noProof/>
            <w:webHidden/>
          </w:rPr>
          <w:fldChar w:fldCharType="begin"/>
        </w:r>
        <w:r w:rsidR="003C3BD2">
          <w:rPr>
            <w:noProof/>
            <w:webHidden/>
          </w:rPr>
          <w:instrText xml:space="preserve"> PAGEREF _Toc72245438 \h </w:instrText>
        </w:r>
        <w:r w:rsidR="003C3BD2">
          <w:rPr>
            <w:noProof/>
            <w:webHidden/>
          </w:rPr>
        </w:r>
        <w:r w:rsidR="003C3BD2">
          <w:rPr>
            <w:noProof/>
            <w:webHidden/>
          </w:rPr>
          <w:fldChar w:fldCharType="separate"/>
        </w:r>
        <w:r w:rsidR="003C3BD2">
          <w:rPr>
            <w:noProof/>
            <w:webHidden/>
          </w:rPr>
          <w:t>8</w:t>
        </w:r>
        <w:r w:rsidR="003C3BD2">
          <w:rPr>
            <w:noProof/>
            <w:webHidden/>
          </w:rPr>
          <w:fldChar w:fldCharType="end"/>
        </w:r>
      </w:hyperlink>
    </w:p>
    <w:p w14:paraId="51230B9B" w14:textId="77777777" w:rsidR="003C3BD2" w:rsidRDefault="006E71B5">
      <w:pPr>
        <w:pStyle w:val="TDC2"/>
        <w:tabs>
          <w:tab w:val="left" w:pos="880"/>
          <w:tab w:val="right" w:leader="dot" w:pos="8776"/>
        </w:tabs>
        <w:rPr>
          <w:rFonts w:eastAsiaTheme="minorEastAsia"/>
          <w:noProof/>
          <w:lang w:eastAsia="es-ES"/>
        </w:rPr>
      </w:pPr>
      <w:hyperlink w:anchor="_Toc72245439" w:history="1">
        <w:r w:rsidR="003C3BD2" w:rsidRPr="00867E9E">
          <w:rPr>
            <w:rStyle w:val="Hipervnculo"/>
            <w:noProof/>
          </w:rPr>
          <w:t>3.3.</w:t>
        </w:r>
        <w:r w:rsidR="003C3BD2">
          <w:rPr>
            <w:rFonts w:eastAsiaTheme="minorEastAsia"/>
            <w:noProof/>
            <w:lang w:eastAsia="es-ES"/>
          </w:rPr>
          <w:tab/>
        </w:r>
        <w:r w:rsidR="003C3BD2" w:rsidRPr="00867E9E">
          <w:rPr>
            <w:rStyle w:val="Hipervnculo"/>
            <w:noProof/>
          </w:rPr>
          <w:t>Secuencia de desarrollo del proyecto</w:t>
        </w:r>
        <w:r w:rsidR="003C3BD2">
          <w:rPr>
            <w:noProof/>
            <w:webHidden/>
          </w:rPr>
          <w:tab/>
        </w:r>
        <w:r w:rsidR="003C3BD2">
          <w:rPr>
            <w:noProof/>
            <w:webHidden/>
          </w:rPr>
          <w:fldChar w:fldCharType="begin"/>
        </w:r>
        <w:r w:rsidR="003C3BD2">
          <w:rPr>
            <w:noProof/>
            <w:webHidden/>
          </w:rPr>
          <w:instrText xml:space="preserve"> PAGEREF _Toc72245439 \h </w:instrText>
        </w:r>
        <w:r w:rsidR="003C3BD2">
          <w:rPr>
            <w:noProof/>
            <w:webHidden/>
          </w:rPr>
        </w:r>
        <w:r w:rsidR="003C3BD2">
          <w:rPr>
            <w:noProof/>
            <w:webHidden/>
          </w:rPr>
          <w:fldChar w:fldCharType="separate"/>
        </w:r>
        <w:r w:rsidR="003C3BD2">
          <w:rPr>
            <w:noProof/>
            <w:webHidden/>
          </w:rPr>
          <w:t>9</w:t>
        </w:r>
        <w:r w:rsidR="003C3BD2">
          <w:rPr>
            <w:noProof/>
            <w:webHidden/>
          </w:rPr>
          <w:fldChar w:fldCharType="end"/>
        </w:r>
      </w:hyperlink>
    </w:p>
    <w:p w14:paraId="48810A75" w14:textId="77777777" w:rsidR="003C3BD2" w:rsidRDefault="006E71B5">
      <w:pPr>
        <w:pStyle w:val="TDC1"/>
        <w:tabs>
          <w:tab w:val="right" w:leader="dot" w:pos="8776"/>
        </w:tabs>
        <w:rPr>
          <w:rFonts w:eastAsiaTheme="minorEastAsia"/>
          <w:noProof/>
          <w:lang w:eastAsia="es-ES"/>
        </w:rPr>
      </w:pPr>
      <w:hyperlink w:anchor="_Toc72245440" w:history="1">
        <w:r w:rsidR="003C3BD2" w:rsidRPr="00867E9E">
          <w:rPr>
            <w:rStyle w:val="Hipervnculo"/>
            <w:noProof/>
          </w:rPr>
          <w:t>4. Desarrollo del proyecto</w:t>
        </w:r>
        <w:r w:rsidR="003C3BD2">
          <w:rPr>
            <w:noProof/>
            <w:webHidden/>
          </w:rPr>
          <w:tab/>
        </w:r>
        <w:r w:rsidR="003C3BD2">
          <w:rPr>
            <w:noProof/>
            <w:webHidden/>
          </w:rPr>
          <w:fldChar w:fldCharType="begin"/>
        </w:r>
        <w:r w:rsidR="003C3BD2">
          <w:rPr>
            <w:noProof/>
            <w:webHidden/>
          </w:rPr>
          <w:instrText xml:space="preserve"> PAGEREF _Toc72245440 \h </w:instrText>
        </w:r>
        <w:r w:rsidR="003C3BD2">
          <w:rPr>
            <w:noProof/>
            <w:webHidden/>
          </w:rPr>
        </w:r>
        <w:r w:rsidR="003C3BD2">
          <w:rPr>
            <w:noProof/>
            <w:webHidden/>
          </w:rPr>
          <w:fldChar w:fldCharType="separate"/>
        </w:r>
        <w:r w:rsidR="003C3BD2">
          <w:rPr>
            <w:noProof/>
            <w:webHidden/>
          </w:rPr>
          <w:t>16</w:t>
        </w:r>
        <w:r w:rsidR="003C3BD2">
          <w:rPr>
            <w:noProof/>
            <w:webHidden/>
          </w:rPr>
          <w:fldChar w:fldCharType="end"/>
        </w:r>
      </w:hyperlink>
    </w:p>
    <w:p w14:paraId="197AF97B" w14:textId="77777777" w:rsidR="003C3BD2" w:rsidRDefault="006E71B5">
      <w:pPr>
        <w:pStyle w:val="TDC2"/>
        <w:tabs>
          <w:tab w:val="left" w:pos="880"/>
          <w:tab w:val="right" w:leader="dot" w:pos="8776"/>
        </w:tabs>
        <w:rPr>
          <w:rFonts w:eastAsiaTheme="minorEastAsia"/>
          <w:noProof/>
          <w:lang w:eastAsia="es-ES"/>
        </w:rPr>
      </w:pPr>
      <w:hyperlink w:anchor="_Toc72245441" w:history="1">
        <w:r w:rsidR="003C3BD2" w:rsidRPr="00867E9E">
          <w:rPr>
            <w:rStyle w:val="Hipervnculo"/>
            <w:noProof/>
          </w:rPr>
          <w:t>4.1.</w:t>
        </w:r>
        <w:r w:rsidR="003C3BD2">
          <w:rPr>
            <w:rFonts w:eastAsiaTheme="minorEastAsia"/>
            <w:noProof/>
            <w:lang w:eastAsia="es-ES"/>
          </w:rPr>
          <w:tab/>
        </w:r>
        <w:r w:rsidR="003C3BD2" w:rsidRPr="00867E9E">
          <w:rPr>
            <w:rStyle w:val="Hipervnculo"/>
            <w:noProof/>
          </w:rPr>
          <w:t>Secuencia real del desarrollo del proyecto</w:t>
        </w:r>
        <w:r w:rsidR="003C3BD2">
          <w:rPr>
            <w:noProof/>
            <w:webHidden/>
          </w:rPr>
          <w:tab/>
        </w:r>
        <w:r w:rsidR="003C3BD2">
          <w:rPr>
            <w:noProof/>
            <w:webHidden/>
          </w:rPr>
          <w:fldChar w:fldCharType="begin"/>
        </w:r>
        <w:r w:rsidR="003C3BD2">
          <w:rPr>
            <w:noProof/>
            <w:webHidden/>
          </w:rPr>
          <w:instrText xml:space="preserve"> PAGEREF _Toc72245441 \h </w:instrText>
        </w:r>
        <w:r w:rsidR="003C3BD2">
          <w:rPr>
            <w:noProof/>
            <w:webHidden/>
          </w:rPr>
        </w:r>
        <w:r w:rsidR="003C3BD2">
          <w:rPr>
            <w:noProof/>
            <w:webHidden/>
          </w:rPr>
          <w:fldChar w:fldCharType="separate"/>
        </w:r>
        <w:r w:rsidR="003C3BD2">
          <w:rPr>
            <w:noProof/>
            <w:webHidden/>
          </w:rPr>
          <w:t>16</w:t>
        </w:r>
        <w:r w:rsidR="003C3BD2">
          <w:rPr>
            <w:noProof/>
            <w:webHidden/>
          </w:rPr>
          <w:fldChar w:fldCharType="end"/>
        </w:r>
      </w:hyperlink>
    </w:p>
    <w:p w14:paraId="1DC1A865" w14:textId="77777777" w:rsidR="003C3BD2" w:rsidRDefault="006E71B5">
      <w:pPr>
        <w:pStyle w:val="TDC2"/>
        <w:tabs>
          <w:tab w:val="left" w:pos="880"/>
          <w:tab w:val="right" w:leader="dot" w:pos="8776"/>
        </w:tabs>
        <w:rPr>
          <w:rFonts w:eastAsiaTheme="minorEastAsia"/>
          <w:noProof/>
          <w:lang w:eastAsia="es-ES"/>
        </w:rPr>
      </w:pPr>
      <w:hyperlink w:anchor="_Toc72245442" w:history="1">
        <w:r w:rsidR="003C3BD2" w:rsidRPr="00867E9E">
          <w:rPr>
            <w:rStyle w:val="Hipervnculo"/>
            <w:noProof/>
          </w:rPr>
          <w:t>4.2.</w:t>
        </w:r>
        <w:r w:rsidR="003C3BD2">
          <w:rPr>
            <w:rFonts w:eastAsiaTheme="minorEastAsia"/>
            <w:noProof/>
            <w:lang w:eastAsia="es-ES"/>
          </w:rPr>
          <w:tab/>
        </w:r>
        <w:r w:rsidR="003C3BD2" w:rsidRPr="00867E9E">
          <w:rPr>
            <w:rStyle w:val="Hipervnculo"/>
            <w:noProof/>
          </w:rPr>
          <w:t>Diagrama relacional. Diagramas de clases.</w:t>
        </w:r>
        <w:r w:rsidR="003C3BD2">
          <w:rPr>
            <w:noProof/>
            <w:webHidden/>
          </w:rPr>
          <w:tab/>
        </w:r>
        <w:r w:rsidR="003C3BD2">
          <w:rPr>
            <w:noProof/>
            <w:webHidden/>
          </w:rPr>
          <w:fldChar w:fldCharType="begin"/>
        </w:r>
        <w:r w:rsidR="003C3BD2">
          <w:rPr>
            <w:noProof/>
            <w:webHidden/>
          </w:rPr>
          <w:instrText xml:space="preserve"> PAGEREF _Toc72245442 \h </w:instrText>
        </w:r>
        <w:r w:rsidR="003C3BD2">
          <w:rPr>
            <w:noProof/>
            <w:webHidden/>
          </w:rPr>
        </w:r>
        <w:r w:rsidR="003C3BD2">
          <w:rPr>
            <w:noProof/>
            <w:webHidden/>
          </w:rPr>
          <w:fldChar w:fldCharType="separate"/>
        </w:r>
        <w:r w:rsidR="003C3BD2">
          <w:rPr>
            <w:noProof/>
            <w:webHidden/>
          </w:rPr>
          <w:t>17</w:t>
        </w:r>
        <w:r w:rsidR="003C3BD2">
          <w:rPr>
            <w:noProof/>
            <w:webHidden/>
          </w:rPr>
          <w:fldChar w:fldCharType="end"/>
        </w:r>
      </w:hyperlink>
    </w:p>
    <w:p w14:paraId="2965F3D3" w14:textId="77777777" w:rsidR="003C3BD2" w:rsidRDefault="006E71B5">
      <w:pPr>
        <w:pStyle w:val="TDC2"/>
        <w:tabs>
          <w:tab w:val="left" w:pos="880"/>
          <w:tab w:val="right" w:leader="dot" w:pos="8776"/>
        </w:tabs>
        <w:rPr>
          <w:rFonts w:eastAsiaTheme="minorEastAsia"/>
          <w:noProof/>
          <w:lang w:eastAsia="es-ES"/>
        </w:rPr>
      </w:pPr>
      <w:hyperlink w:anchor="_Toc72245443" w:history="1">
        <w:r w:rsidR="003C3BD2" w:rsidRPr="00867E9E">
          <w:rPr>
            <w:rStyle w:val="Hipervnculo"/>
            <w:noProof/>
          </w:rPr>
          <w:t>4.3.</w:t>
        </w:r>
        <w:r w:rsidR="003C3BD2">
          <w:rPr>
            <w:rFonts w:eastAsiaTheme="minorEastAsia"/>
            <w:noProof/>
            <w:lang w:eastAsia="es-ES"/>
          </w:rPr>
          <w:tab/>
        </w:r>
        <w:r w:rsidR="003C3BD2" w:rsidRPr="00867E9E">
          <w:rPr>
            <w:rStyle w:val="Hipervnculo"/>
            <w:noProof/>
          </w:rPr>
          <w:t>Interacción con el usuario</w:t>
        </w:r>
        <w:r w:rsidR="003C3BD2">
          <w:rPr>
            <w:noProof/>
            <w:webHidden/>
          </w:rPr>
          <w:tab/>
        </w:r>
        <w:r w:rsidR="003C3BD2">
          <w:rPr>
            <w:noProof/>
            <w:webHidden/>
          </w:rPr>
          <w:fldChar w:fldCharType="begin"/>
        </w:r>
        <w:r w:rsidR="003C3BD2">
          <w:rPr>
            <w:noProof/>
            <w:webHidden/>
          </w:rPr>
          <w:instrText xml:space="preserve"> PAGEREF _Toc72245443 \h </w:instrText>
        </w:r>
        <w:r w:rsidR="003C3BD2">
          <w:rPr>
            <w:noProof/>
            <w:webHidden/>
          </w:rPr>
        </w:r>
        <w:r w:rsidR="003C3BD2">
          <w:rPr>
            <w:noProof/>
            <w:webHidden/>
          </w:rPr>
          <w:fldChar w:fldCharType="separate"/>
        </w:r>
        <w:r w:rsidR="003C3BD2">
          <w:rPr>
            <w:noProof/>
            <w:webHidden/>
          </w:rPr>
          <w:t>18</w:t>
        </w:r>
        <w:r w:rsidR="003C3BD2">
          <w:rPr>
            <w:noProof/>
            <w:webHidden/>
          </w:rPr>
          <w:fldChar w:fldCharType="end"/>
        </w:r>
      </w:hyperlink>
    </w:p>
    <w:p w14:paraId="4747A3EB" w14:textId="77777777" w:rsidR="003C3BD2" w:rsidRDefault="006E71B5">
      <w:pPr>
        <w:pStyle w:val="TDC3"/>
        <w:tabs>
          <w:tab w:val="left" w:pos="1320"/>
          <w:tab w:val="right" w:leader="dot" w:pos="8776"/>
        </w:tabs>
        <w:rPr>
          <w:rFonts w:eastAsiaTheme="minorEastAsia"/>
          <w:noProof/>
          <w:lang w:eastAsia="es-ES"/>
        </w:rPr>
      </w:pPr>
      <w:hyperlink w:anchor="_Toc72245444" w:history="1">
        <w:r w:rsidR="003C3BD2" w:rsidRPr="00867E9E">
          <w:rPr>
            <w:rStyle w:val="Hipervnculo"/>
            <w:noProof/>
          </w:rPr>
          <w:t>4.3.1</w:t>
        </w:r>
        <w:r w:rsidR="003C3BD2">
          <w:rPr>
            <w:rFonts w:eastAsiaTheme="minorEastAsia"/>
            <w:noProof/>
            <w:lang w:eastAsia="es-ES"/>
          </w:rPr>
          <w:tab/>
        </w:r>
        <w:r w:rsidR="003C3BD2" w:rsidRPr="00867E9E">
          <w:rPr>
            <w:rStyle w:val="Hipervnculo"/>
            <w:noProof/>
          </w:rPr>
          <w:t>Casos de uso</w:t>
        </w:r>
        <w:r w:rsidR="003C3BD2">
          <w:rPr>
            <w:noProof/>
            <w:webHidden/>
          </w:rPr>
          <w:tab/>
        </w:r>
        <w:r w:rsidR="003C3BD2">
          <w:rPr>
            <w:noProof/>
            <w:webHidden/>
          </w:rPr>
          <w:fldChar w:fldCharType="begin"/>
        </w:r>
        <w:r w:rsidR="003C3BD2">
          <w:rPr>
            <w:noProof/>
            <w:webHidden/>
          </w:rPr>
          <w:instrText xml:space="preserve"> PAGEREF _Toc72245444 \h </w:instrText>
        </w:r>
        <w:r w:rsidR="003C3BD2">
          <w:rPr>
            <w:noProof/>
            <w:webHidden/>
          </w:rPr>
        </w:r>
        <w:r w:rsidR="003C3BD2">
          <w:rPr>
            <w:noProof/>
            <w:webHidden/>
          </w:rPr>
          <w:fldChar w:fldCharType="separate"/>
        </w:r>
        <w:r w:rsidR="003C3BD2">
          <w:rPr>
            <w:noProof/>
            <w:webHidden/>
          </w:rPr>
          <w:t>18</w:t>
        </w:r>
        <w:r w:rsidR="003C3BD2">
          <w:rPr>
            <w:noProof/>
            <w:webHidden/>
          </w:rPr>
          <w:fldChar w:fldCharType="end"/>
        </w:r>
      </w:hyperlink>
    </w:p>
    <w:p w14:paraId="2268460A" w14:textId="77777777" w:rsidR="003C3BD2" w:rsidRDefault="006E71B5">
      <w:pPr>
        <w:pStyle w:val="TDC3"/>
        <w:tabs>
          <w:tab w:val="left" w:pos="1320"/>
          <w:tab w:val="right" w:leader="dot" w:pos="8776"/>
        </w:tabs>
        <w:rPr>
          <w:rFonts w:eastAsiaTheme="minorEastAsia"/>
          <w:noProof/>
          <w:lang w:eastAsia="es-ES"/>
        </w:rPr>
      </w:pPr>
      <w:hyperlink w:anchor="_Toc72245445" w:history="1">
        <w:r w:rsidR="003C3BD2" w:rsidRPr="00867E9E">
          <w:rPr>
            <w:rStyle w:val="Hipervnculo"/>
            <w:noProof/>
          </w:rPr>
          <w:t>4.3.2.</w:t>
        </w:r>
        <w:r w:rsidR="003C3BD2">
          <w:rPr>
            <w:rFonts w:eastAsiaTheme="minorEastAsia"/>
            <w:noProof/>
            <w:lang w:eastAsia="es-ES"/>
          </w:rPr>
          <w:tab/>
        </w:r>
        <w:r w:rsidR="003C3BD2" w:rsidRPr="00867E9E">
          <w:rPr>
            <w:rStyle w:val="Hipervnculo"/>
            <w:noProof/>
          </w:rPr>
          <w:t>Diseño de la interfaz.</w:t>
        </w:r>
        <w:r w:rsidR="003C3BD2">
          <w:rPr>
            <w:noProof/>
            <w:webHidden/>
          </w:rPr>
          <w:tab/>
        </w:r>
        <w:r w:rsidR="003C3BD2">
          <w:rPr>
            <w:noProof/>
            <w:webHidden/>
          </w:rPr>
          <w:fldChar w:fldCharType="begin"/>
        </w:r>
        <w:r w:rsidR="003C3BD2">
          <w:rPr>
            <w:noProof/>
            <w:webHidden/>
          </w:rPr>
          <w:instrText xml:space="preserve"> PAGEREF _Toc72245445 \h </w:instrText>
        </w:r>
        <w:r w:rsidR="003C3BD2">
          <w:rPr>
            <w:noProof/>
            <w:webHidden/>
          </w:rPr>
        </w:r>
        <w:r w:rsidR="003C3BD2">
          <w:rPr>
            <w:noProof/>
            <w:webHidden/>
          </w:rPr>
          <w:fldChar w:fldCharType="separate"/>
        </w:r>
        <w:r w:rsidR="003C3BD2">
          <w:rPr>
            <w:noProof/>
            <w:webHidden/>
          </w:rPr>
          <w:t>21</w:t>
        </w:r>
        <w:r w:rsidR="003C3BD2">
          <w:rPr>
            <w:noProof/>
            <w:webHidden/>
          </w:rPr>
          <w:fldChar w:fldCharType="end"/>
        </w:r>
      </w:hyperlink>
    </w:p>
    <w:p w14:paraId="1553B50B" w14:textId="77777777" w:rsidR="003C3BD2" w:rsidRDefault="006E71B5">
      <w:pPr>
        <w:pStyle w:val="TDC5"/>
        <w:tabs>
          <w:tab w:val="right" w:leader="dot" w:pos="8776"/>
        </w:tabs>
        <w:rPr>
          <w:rFonts w:eastAsiaTheme="minorEastAsia"/>
          <w:noProof/>
          <w:lang w:eastAsia="es-ES"/>
        </w:rPr>
      </w:pPr>
      <w:hyperlink w:anchor="_Toc72245446" w:history="1">
        <w:r w:rsidR="003C3BD2" w:rsidRPr="00867E9E">
          <w:rPr>
            <w:rStyle w:val="Hipervnculo"/>
            <w:noProof/>
          </w:rPr>
          <w:t>Áreas</w:t>
        </w:r>
        <w:r w:rsidR="003C3BD2">
          <w:rPr>
            <w:noProof/>
            <w:webHidden/>
          </w:rPr>
          <w:tab/>
        </w:r>
        <w:r w:rsidR="003C3BD2">
          <w:rPr>
            <w:noProof/>
            <w:webHidden/>
          </w:rPr>
          <w:fldChar w:fldCharType="begin"/>
        </w:r>
        <w:r w:rsidR="003C3BD2">
          <w:rPr>
            <w:noProof/>
            <w:webHidden/>
          </w:rPr>
          <w:instrText xml:space="preserve"> PAGEREF _Toc72245446 \h </w:instrText>
        </w:r>
        <w:r w:rsidR="003C3BD2">
          <w:rPr>
            <w:noProof/>
            <w:webHidden/>
          </w:rPr>
        </w:r>
        <w:r w:rsidR="003C3BD2">
          <w:rPr>
            <w:noProof/>
            <w:webHidden/>
          </w:rPr>
          <w:fldChar w:fldCharType="separate"/>
        </w:r>
        <w:r w:rsidR="003C3BD2">
          <w:rPr>
            <w:noProof/>
            <w:webHidden/>
          </w:rPr>
          <w:t>22</w:t>
        </w:r>
        <w:r w:rsidR="003C3BD2">
          <w:rPr>
            <w:noProof/>
            <w:webHidden/>
          </w:rPr>
          <w:fldChar w:fldCharType="end"/>
        </w:r>
      </w:hyperlink>
    </w:p>
    <w:p w14:paraId="47551E71" w14:textId="77777777" w:rsidR="003C3BD2" w:rsidRDefault="006E71B5">
      <w:pPr>
        <w:pStyle w:val="TDC5"/>
        <w:tabs>
          <w:tab w:val="right" w:leader="dot" w:pos="8776"/>
        </w:tabs>
        <w:rPr>
          <w:rFonts w:eastAsiaTheme="minorEastAsia"/>
          <w:noProof/>
          <w:lang w:eastAsia="es-ES"/>
        </w:rPr>
      </w:pPr>
      <w:hyperlink w:anchor="_Toc72245447" w:history="1">
        <w:r w:rsidR="003C3BD2" w:rsidRPr="00867E9E">
          <w:rPr>
            <w:rStyle w:val="Hipervnculo"/>
            <w:noProof/>
          </w:rPr>
          <w:t>Funcionalidades botones</w:t>
        </w:r>
        <w:r w:rsidR="003C3BD2">
          <w:rPr>
            <w:noProof/>
            <w:webHidden/>
          </w:rPr>
          <w:tab/>
        </w:r>
        <w:r w:rsidR="003C3BD2">
          <w:rPr>
            <w:noProof/>
            <w:webHidden/>
          </w:rPr>
          <w:fldChar w:fldCharType="begin"/>
        </w:r>
        <w:r w:rsidR="003C3BD2">
          <w:rPr>
            <w:noProof/>
            <w:webHidden/>
          </w:rPr>
          <w:instrText xml:space="preserve"> PAGEREF _Toc72245447 \h </w:instrText>
        </w:r>
        <w:r w:rsidR="003C3BD2">
          <w:rPr>
            <w:noProof/>
            <w:webHidden/>
          </w:rPr>
        </w:r>
        <w:r w:rsidR="003C3BD2">
          <w:rPr>
            <w:noProof/>
            <w:webHidden/>
          </w:rPr>
          <w:fldChar w:fldCharType="separate"/>
        </w:r>
        <w:r w:rsidR="003C3BD2">
          <w:rPr>
            <w:noProof/>
            <w:webHidden/>
          </w:rPr>
          <w:t>29</w:t>
        </w:r>
        <w:r w:rsidR="003C3BD2">
          <w:rPr>
            <w:noProof/>
            <w:webHidden/>
          </w:rPr>
          <w:fldChar w:fldCharType="end"/>
        </w:r>
      </w:hyperlink>
    </w:p>
    <w:p w14:paraId="277DBEC7" w14:textId="77777777" w:rsidR="003C3BD2" w:rsidRDefault="006E71B5">
      <w:pPr>
        <w:pStyle w:val="TDC2"/>
        <w:tabs>
          <w:tab w:val="left" w:pos="880"/>
          <w:tab w:val="right" w:leader="dot" w:pos="8776"/>
        </w:tabs>
        <w:rPr>
          <w:rFonts w:eastAsiaTheme="minorEastAsia"/>
          <w:noProof/>
          <w:lang w:eastAsia="es-ES"/>
        </w:rPr>
      </w:pPr>
      <w:hyperlink w:anchor="_Toc72245448" w:history="1">
        <w:r w:rsidR="003C3BD2" w:rsidRPr="00867E9E">
          <w:rPr>
            <w:rStyle w:val="Hipervnculo"/>
            <w:noProof/>
          </w:rPr>
          <w:t>4.4</w:t>
        </w:r>
        <w:r w:rsidR="003C3BD2">
          <w:rPr>
            <w:rFonts w:eastAsiaTheme="minorEastAsia"/>
            <w:noProof/>
            <w:lang w:eastAsia="es-ES"/>
          </w:rPr>
          <w:tab/>
        </w:r>
        <w:r w:rsidR="003C3BD2" w:rsidRPr="00867E9E">
          <w:rPr>
            <w:rStyle w:val="Hipervnculo"/>
            <w:noProof/>
          </w:rPr>
          <w:t>Código fuente.</w:t>
        </w:r>
        <w:r w:rsidR="003C3BD2">
          <w:rPr>
            <w:noProof/>
            <w:webHidden/>
          </w:rPr>
          <w:tab/>
        </w:r>
        <w:r w:rsidR="003C3BD2">
          <w:rPr>
            <w:noProof/>
            <w:webHidden/>
          </w:rPr>
          <w:fldChar w:fldCharType="begin"/>
        </w:r>
        <w:r w:rsidR="003C3BD2">
          <w:rPr>
            <w:noProof/>
            <w:webHidden/>
          </w:rPr>
          <w:instrText xml:space="preserve"> PAGEREF _Toc72245448 \h </w:instrText>
        </w:r>
        <w:r w:rsidR="003C3BD2">
          <w:rPr>
            <w:noProof/>
            <w:webHidden/>
          </w:rPr>
        </w:r>
        <w:r w:rsidR="003C3BD2">
          <w:rPr>
            <w:noProof/>
            <w:webHidden/>
          </w:rPr>
          <w:fldChar w:fldCharType="separate"/>
        </w:r>
        <w:r w:rsidR="003C3BD2">
          <w:rPr>
            <w:noProof/>
            <w:webHidden/>
          </w:rPr>
          <w:t>30</w:t>
        </w:r>
        <w:r w:rsidR="003C3BD2">
          <w:rPr>
            <w:noProof/>
            <w:webHidden/>
          </w:rPr>
          <w:fldChar w:fldCharType="end"/>
        </w:r>
      </w:hyperlink>
    </w:p>
    <w:p w14:paraId="1E0C9716" w14:textId="77777777" w:rsidR="003C3BD2" w:rsidRDefault="006E71B5">
      <w:pPr>
        <w:pStyle w:val="TDC5"/>
        <w:tabs>
          <w:tab w:val="right" w:leader="dot" w:pos="8776"/>
        </w:tabs>
        <w:rPr>
          <w:rFonts w:eastAsiaTheme="minorEastAsia"/>
          <w:noProof/>
          <w:lang w:eastAsia="es-ES"/>
        </w:rPr>
      </w:pPr>
      <w:hyperlink w:anchor="_Toc72245449" w:history="1">
        <w:r w:rsidR="003C3BD2" w:rsidRPr="00867E9E">
          <w:rPr>
            <w:rStyle w:val="Hipervnculo"/>
            <w:noProof/>
          </w:rPr>
          <w:t>Datos genéricos</w:t>
        </w:r>
        <w:r w:rsidR="003C3BD2">
          <w:rPr>
            <w:noProof/>
            <w:webHidden/>
          </w:rPr>
          <w:tab/>
        </w:r>
        <w:r w:rsidR="003C3BD2">
          <w:rPr>
            <w:noProof/>
            <w:webHidden/>
          </w:rPr>
          <w:fldChar w:fldCharType="begin"/>
        </w:r>
        <w:r w:rsidR="003C3BD2">
          <w:rPr>
            <w:noProof/>
            <w:webHidden/>
          </w:rPr>
          <w:instrText xml:space="preserve"> PAGEREF _Toc72245449 \h </w:instrText>
        </w:r>
        <w:r w:rsidR="003C3BD2">
          <w:rPr>
            <w:noProof/>
            <w:webHidden/>
          </w:rPr>
        </w:r>
        <w:r w:rsidR="003C3BD2">
          <w:rPr>
            <w:noProof/>
            <w:webHidden/>
          </w:rPr>
          <w:fldChar w:fldCharType="separate"/>
        </w:r>
        <w:r w:rsidR="003C3BD2">
          <w:rPr>
            <w:noProof/>
            <w:webHidden/>
          </w:rPr>
          <w:t>30</w:t>
        </w:r>
        <w:r w:rsidR="003C3BD2">
          <w:rPr>
            <w:noProof/>
            <w:webHidden/>
          </w:rPr>
          <w:fldChar w:fldCharType="end"/>
        </w:r>
      </w:hyperlink>
    </w:p>
    <w:p w14:paraId="640CE2B5" w14:textId="77777777" w:rsidR="003C3BD2" w:rsidRDefault="006E71B5">
      <w:pPr>
        <w:pStyle w:val="TDC5"/>
        <w:tabs>
          <w:tab w:val="right" w:leader="dot" w:pos="8776"/>
        </w:tabs>
        <w:rPr>
          <w:rFonts w:eastAsiaTheme="minorEastAsia"/>
          <w:noProof/>
          <w:lang w:eastAsia="es-ES"/>
        </w:rPr>
      </w:pPr>
      <w:hyperlink w:anchor="_Toc72245450" w:history="1">
        <w:r w:rsidR="003C3BD2" w:rsidRPr="00867E9E">
          <w:rPr>
            <w:rStyle w:val="Hipervnculo"/>
            <w:noProof/>
          </w:rPr>
          <w:t>Estructura de la aplicación</w:t>
        </w:r>
        <w:r w:rsidR="003C3BD2">
          <w:rPr>
            <w:noProof/>
            <w:webHidden/>
          </w:rPr>
          <w:tab/>
        </w:r>
        <w:r w:rsidR="003C3BD2">
          <w:rPr>
            <w:noProof/>
            <w:webHidden/>
          </w:rPr>
          <w:fldChar w:fldCharType="begin"/>
        </w:r>
        <w:r w:rsidR="003C3BD2">
          <w:rPr>
            <w:noProof/>
            <w:webHidden/>
          </w:rPr>
          <w:instrText xml:space="preserve"> PAGEREF _Toc72245450 \h </w:instrText>
        </w:r>
        <w:r w:rsidR="003C3BD2">
          <w:rPr>
            <w:noProof/>
            <w:webHidden/>
          </w:rPr>
        </w:r>
        <w:r w:rsidR="003C3BD2">
          <w:rPr>
            <w:noProof/>
            <w:webHidden/>
          </w:rPr>
          <w:fldChar w:fldCharType="separate"/>
        </w:r>
        <w:r w:rsidR="003C3BD2">
          <w:rPr>
            <w:noProof/>
            <w:webHidden/>
          </w:rPr>
          <w:t>30</w:t>
        </w:r>
        <w:r w:rsidR="003C3BD2">
          <w:rPr>
            <w:noProof/>
            <w:webHidden/>
          </w:rPr>
          <w:fldChar w:fldCharType="end"/>
        </w:r>
      </w:hyperlink>
    </w:p>
    <w:p w14:paraId="5D62310A" w14:textId="77777777" w:rsidR="003C3BD2" w:rsidRDefault="006E71B5">
      <w:pPr>
        <w:pStyle w:val="TDC1"/>
        <w:tabs>
          <w:tab w:val="right" w:leader="dot" w:pos="8776"/>
        </w:tabs>
        <w:rPr>
          <w:rFonts w:eastAsiaTheme="minorEastAsia"/>
          <w:noProof/>
          <w:lang w:eastAsia="es-ES"/>
        </w:rPr>
      </w:pPr>
      <w:hyperlink w:anchor="_Toc72245451" w:history="1">
        <w:r w:rsidR="003C3BD2" w:rsidRPr="00867E9E">
          <w:rPr>
            <w:rStyle w:val="Hipervnculo"/>
            <w:noProof/>
          </w:rPr>
          <w:t>5. Fase de pruebas</w:t>
        </w:r>
        <w:r w:rsidR="003C3BD2">
          <w:rPr>
            <w:noProof/>
            <w:webHidden/>
          </w:rPr>
          <w:tab/>
        </w:r>
        <w:r w:rsidR="003C3BD2">
          <w:rPr>
            <w:noProof/>
            <w:webHidden/>
          </w:rPr>
          <w:fldChar w:fldCharType="begin"/>
        </w:r>
        <w:r w:rsidR="003C3BD2">
          <w:rPr>
            <w:noProof/>
            <w:webHidden/>
          </w:rPr>
          <w:instrText xml:space="preserve"> PAGEREF _Toc72245451 \h </w:instrText>
        </w:r>
        <w:r w:rsidR="003C3BD2">
          <w:rPr>
            <w:noProof/>
            <w:webHidden/>
          </w:rPr>
        </w:r>
        <w:r w:rsidR="003C3BD2">
          <w:rPr>
            <w:noProof/>
            <w:webHidden/>
          </w:rPr>
          <w:fldChar w:fldCharType="separate"/>
        </w:r>
        <w:r w:rsidR="003C3BD2">
          <w:rPr>
            <w:noProof/>
            <w:webHidden/>
          </w:rPr>
          <w:t>34</w:t>
        </w:r>
        <w:r w:rsidR="003C3BD2">
          <w:rPr>
            <w:noProof/>
            <w:webHidden/>
          </w:rPr>
          <w:fldChar w:fldCharType="end"/>
        </w:r>
      </w:hyperlink>
    </w:p>
    <w:p w14:paraId="1B002D11" w14:textId="77777777" w:rsidR="003C3BD2" w:rsidRDefault="006E71B5">
      <w:pPr>
        <w:pStyle w:val="TDC2"/>
        <w:tabs>
          <w:tab w:val="left" w:pos="880"/>
          <w:tab w:val="right" w:leader="dot" w:pos="8776"/>
        </w:tabs>
        <w:rPr>
          <w:rFonts w:eastAsiaTheme="minorEastAsia"/>
          <w:noProof/>
          <w:lang w:eastAsia="es-ES"/>
        </w:rPr>
      </w:pPr>
      <w:hyperlink w:anchor="_Toc72245452" w:history="1">
        <w:r w:rsidR="003C3BD2" w:rsidRPr="00867E9E">
          <w:rPr>
            <w:rStyle w:val="Hipervnculo"/>
            <w:noProof/>
          </w:rPr>
          <w:t>5.3</w:t>
        </w:r>
        <w:r w:rsidR="003C3BD2">
          <w:rPr>
            <w:rFonts w:eastAsiaTheme="minorEastAsia"/>
            <w:noProof/>
            <w:lang w:eastAsia="es-ES"/>
          </w:rPr>
          <w:tab/>
        </w:r>
        <w:r w:rsidR="003C3BD2" w:rsidRPr="00867E9E">
          <w:rPr>
            <w:rStyle w:val="Hipervnculo"/>
            <w:noProof/>
          </w:rPr>
          <w:t>Pruebas realizadas</w:t>
        </w:r>
        <w:r w:rsidR="003C3BD2">
          <w:rPr>
            <w:noProof/>
            <w:webHidden/>
          </w:rPr>
          <w:tab/>
        </w:r>
        <w:r w:rsidR="003C3BD2">
          <w:rPr>
            <w:noProof/>
            <w:webHidden/>
          </w:rPr>
          <w:fldChar w:fldCharType="begin"/>
        </w:r>
        <w:r w:rsidR="003C3BD2">
          <w:rPr>
            <w:noProof/>
            <w:webHidden/>
          </w:rPr>
          <w:instrText xml:space="preserve"> PAGEREF _Toc72245452 \h </w:instrText>
        </w:r>
        <w:r w:rsidR="003C3BD2">
          <w:rPr>
            <w:noProof/>
            <w:webHidden/>
          </w:rPr>
        </w:r>
        <w:r w:rsidR="003C3BD2">
          <w:rPr>
            <w:noProof/>
            <w:webHidden/>
          </w:rPr>
          <w:fldChar w:fldCharType="separate"/>
        </w:r>
        <w:r w:rsidR="003C3BD2">
          <w:rPr>
            <w:noProof/>
            <w:webHidden/>
          </w:rPr>
          <w:t>34</w:t>
        </w:r>
        <w:r w:rsidR="003C3BD2">
          <w:rPr>
            <w:noProof/>
            <w:webHidden/>
          </w:rPr>
          <w:fldChar w:fldCharType="end"/>
        </w:r>
      </w:hyperlink>
    </w:p>
    <w:p w14:paraId="70CDB63F" w14:textId="77777777" w:rsidR="003C3BD2" w:rsidRDefault="006E71B5">
      <w:pPr>
        <w:pStyle w:val="TDC1"/>
        <w:tabs>
          <w:tab w:val="right" w:leader="dot" w:pos="8776"/>
        </w:tabs>
        <w:rPr>
          <w:rFonts w:eastAsiaTheme="minorEastAsia"/>
          <w:noProof/>
          <w:lang w:eastAsia="es-ES"/>
        </w:rPr>
      </w:pPr>
      <w:hyperlink w:anchor="_Toc72245453" w:history="1">
        <w:r w:rsidR="003C3BD2" w:rsidRPr="00867E9E">
          <w:rPr>
            <w:rStyle w:val="Hipervnculo"/>
            <w:noProof/>
          </w:rPr>
          <w:t>6. Conclusiones finales:</w:t>
        </w:r>
        <w:r w:rsidR="003C3BD2">
          <w:rPr>
            <w:noProof/>
            <w:webHidden/>
          </w:rPr>
          <w:tab/>
        </w:r>
        <w:r w:rsidR="003C3BD2">
          <w:rPr>
            <w:noProof/>
            <w:webHidden/>
          </w:rPr>
          <w:fldChar w:fldCharType="begin"/>
        </w:r>
        <w:r w:rsidR="003C3BD2">
          <w:rPr>
            <w:noProof/>
            <w:webHidden/>
          </w:rPr>
          <w:instrText xml:space="preserve"> PAGEREF _Toc72245453 \h </w:instrText>
        </w:r>
        <w:r w:rsidR="003C3BD2">
          <w:rPr>
            <w:noProof/>
            <w:webHidden/>
          </w:rPr>
        </w:r>
        <w:r w:rsidR="003C3BD2">
          <w:rPr>
            <w:noProof/>
            <w:webHidden/>
          </w:rPr>
          <w:fldChar w:fldCharType="separate"/>
        </w:r>
        <w:r w:rsidR="003C3BD2">
          <w:rPr>
            <w:noProof/>
            <w:webHidden/>
          </w:rPr>
          <w:t>36</w:t>
        </w:r>
        <w:r w:rsidR="003C3BD2">
          <w:rPr>
            <w:noProof/>
            <w:webHidden/>
          </w:rPr>
          <w:fldChar w:fldCharType="end"/>
        </w:r>
      </w:hyperlink>
    </w:p>
    <w:p w14:paraId="1ED57D42" w14:textId="77777777" w:rsidR="003C3BD2" w:rsidRDefault="006E71B5">
      <w:pPr>
        <w:pStyle w:val="TDC2"/>
        <w:tabs>
          <w:tab w:val="right" w:leader="dot" w:pos="8776"/>
        </w:tabs>
        <w:rPr>
          <w:rFonts w:eastAsiaTheme="minorEastAsia"/>
          <w:noProof/>
          <w:lang w:eastAsia="es-ES"/>
        </w:rPr>
      </w:pPr>
      <w:hyperlink w:anchor="_Toc72245454" w:history="1">
        <w:r w:rsidR="003C3BD2" w:rsidRPr="00867E9E">
          <w:rPr>
            <w:rStyle w:val="Hipervnculo"/>
            <w:noProof/>
          </w:rPr>
          <w:t>6.1. Reflexión de los resultados obtenidos.</w:t>
        </w:r>
        <w:r w:rsidR="003C3BD2">
          <w:rPr>
            <w:noProof/>
            <w:webHidden/>
          </w:rPr>
          <w:tab/>
        </w:r>
        <w:r w:rsidR="003C3BD2">
          <w:rPr>
            <w:noProof/>
            <w:webHidden/>
          </w:rPr>
          <w:fldChar w:fldCharType="begin"/>
        </w:r>
        <w:r w:rsidR="003C3BD2">
          <w:rPr>
            <w:noProof/>
            <w:webHidden/>
          </w:rPr>
          <w:instrText xml:space="preserve"> PAGEREF _Toc72245454 \h </w:instrText>
        </w:r>
        <w:r w:rsidR="003C3BD2">
          <w:rPr>
            <w:noProof/>
            <w:webHidden/>
          </w:rPr>
        </w:r>
        <w:r w:rsidR="003C3BD2">
          <w:rPr>
            <w:noProof/>
            <w:webHidden/>
          </w:rPr>
          <w:fldChar w:fldCharType="separate"/>
        </w:r>
        <w:r w:rsidR="003C3BD2">
          <w:rPr>
            <w:noProof/>
            <w:webHidden/>
          </w:rPr>
          <w:t>36</w:t>
        </w:r>
        <w:r w:rsidR="003C3BD2">
          <w:rPr>
            <w:noProof/>
            <w:webHidden/>
          </w:rPr>
          <w:fldChar w:fldCharType="end"/>
        </w:r>
      </w:hyperlink>
    </w:p>
    <w:p w14:paraId="7F3315E1" w14:textId="77777777" w:rsidR="003C3BD2" w:rsidRDefault="006E71B5">
      <w:pPr>
        <w:pStyle w:val="TDC2"/>
        <w:tabs>
          <w:tab w:val="right" w:leader="dot" w:pos="8776"/>
        </w:tabs>
        <w:rPr>
          <w:rFonts w:eastAsiaTheme="minorEastAsia"/>
          <w:noProof/>
          <w:lang w:eastAsia="es-ES"/>
        </w:rPr>
      </w:pPr>
      <w:hyperlink w:anchor="_Toc72245455" w:history="1">
        <w:r w:rsidR="003C3BD2" w:rsidRPr="00867E9E">
          <w:rPr>
            <w:rStyle w:val="Hipervnculo"/>
            <w:noProof/>
          </w:rPr>
          <w:t>6.2. Grado de cumplimiento de los objetivos fijados.</w:t>
        </w:r>
        <w:r w:rsidR="003C3BD2">
          <w:rPr>
            <w:noProof/>
            <w:webHidden/>
          </w:rPr>
          <w:tab/>
        </w:r>
        <w:r w:rsidR="003C3BD2">
          <w:rPr>
            <w:noProof/>
            <w:webHidden/>
          </w:rPr>
          <w:fldChar w:fldCharType="begin"/>
        </w:r>
        <w:r w:rsidR="003C3BD2">
          <w:rPr>
            <w:noProof/>
            <w:webHidden/>
          </w:rPr>
          <w:instrText xml:space="preserve"> PAGEREF _Toc72245455 \h </w:instrText>
        </w:r>
        <w:r w:rsidR="003C3BD2">
          <w:rPr>
            <w:noProof/>
            <w:webHidden/>
          </w:rPr>
        </w:r>
        <w:r w:rsidR="003C3BD2">
          <w:rPr>
            <w:noProof/>
            <w:webHidden/>
          </w:rPr>
          <w:fldChar w:fldCharType="separate"/>
        </w:r>
        <w:r w:rsidR="003C3BD2">
          <w:rPr>
            <w:noProof/>
            <w:webHidden/>
          </w:rPr>
          <w:t>36</w:t>
        </w:r>
        <w:r w:rsidR="003C3BD2">
          <w:rPr>
            <w:noProof/>
            <w:webHidden/>
          </w:rPr>
          <w:fldChar w:fldCharType="end"/>
        </w:r>
      </w:hyperlink>
    </w:p>
    <w:p w14:paraId="65DB4ED3" w14:textId="77777777" w:rsidR="003C3BD2" w:rsidRDefault="006E71B5">
      <w:pPr>
        <w:pStyle w:val="TDC2"/>
        <w:tabs>
          <w:tab w:val="left" w:pos="880"/>
          <w:tab w:val="right" w:leader="dot" w:pos="8776"/>
        </w:tabs>
        <w:rPr>
          <w:rFonts w:eastAsiaTheme="minorEastAsia"/>
          <w:noProof/>
          <w:lang w:eastAsia="es-ES"/>
        </w:rPr>
      </w:pPr>
      <w:hyperlink w:anchor="_Toc72245456" w:history="1">
        <w:r w:rsidR="003C3BD2" w:rsidRPr="00867E9E">
          <w:rPr>
            <w:rStyle w:val="Hipervnculo"/>
            <w:noProof/>
          </w:rPr>
          <w:t>6.3</w:t>
        </w:r>
        <w:r w:rsidR="003C3BD2">
          <w:rPr>
            <w:rFonts w:eastAsiaTheme="minorEastAsia"/>
            <w:noProof/>
            <w:lang w:eastAsia="es-ES"/>
          </w:rPr>
          <w:tab/>
        </w:r>
        <w:r w:rsidR="003C3BD2" w:rsidRPr="00867E9E">
          <w:rPr>
            <w:rStyle w:val="Hipervnculo"/>
            <w:noProof/>
          </w:rPr>
          <w:t>Propuesta de modificaciones o ampliaciones futuras del sistema</w:t>
        </w:r>
        <w:r w:rsidR="003C3BD2">
          <w:rPr>
            <w:noProof/>
            <w:webHidden/>
          </w:rPr>
          <w:tab/>
        </w:r>
        <w:r w:rsidR="003C3BD2">
          <w:rPr>
            <w:noProof/>
            <w:webHidden/>
          </w:rPr>
          <w:fldChar w:fldCharType="begin"/>
        </w:r>
        <w:r w:rsidR="003C3BD2">
          <w:rPr>
            <w:noProof/>
            <w:webHidden/>
          </w:rPr>
          <w:instrText xml:space="preserve"> PAGEREF _Toc72245456 \h </w:instrText>
        </w:r>
        <w:r w:rsidR="003C3BD2">
          <w:rPr>
            <w:noProof/>
            <w:webHidden/>
          </w:rPr>
        </w:r>
        <w:r w:rsidR="003C3BD2">
          <w:rPr>
            <w:noProof/>
            <w:webHidden/>
          </w:rPr>
          <w:fldChar w:fldCharType="separate"/>
        </w:r>
        <w:r w:rsidR="003C3BD2">
          <w:rPr>
            <w:noProof/>
            <w:webHidden/>
          </w:rPr>
          <w:t>36</w:t>
        </w:r>
        <w:r w:rsidR="003C3BD2">
          <w:rPr>
            <w:noProof/>
            <w:webHidden/>
          </w:rPr>
          <w:fldChar w:fldCharType="end"/>
        </w:r>
      </w:hyperlink>
    </w:p>
    <w:p w14:paraId="296BD8AF" w14:textId="77777777" w:rsidR="003C3BD2" w:rsidRDefault="006E71B5">
      <w:pPr>
        <w:pStyle w:val="TDC1"/>
        <w:tabs>
          <w:tab w:val="right" w:leader="dot" w:pos="8776"/>
        </w:tabs>
        <w:rPr>
          <w:rFonts w:eastAsiaTheme="minorEastAsia"/>
          <w:noProof/>
          <w:lang w:eastAsia="es-ES"/>
        </w:rPr>
      </w:pPr>
      <w:hyperlink w:anchor="_Toc72245457" w:history="1">
        <w:r w:rsidR="003C3BD2" w:rsidRPr="00867E9E">
          <w:rPr>
            <w:rStyle w:val="Hipervnculo"/>
            <w:noProof/>
          </w:rPr>
          <w:t>7. Dificultades y problemas fundamentales encontrados.</w:t>
        </w:r>
        <w:r w:rsidR="003C3BD2">
          <w:rPr>
            <w:noProof/>
            <w:webHidden/>
          </w:rPr>
          <w:tab/>
        </w:r>
        <w:r w:rsidR="003C3BD2">
          <w:rPr>
            <w:noProof/>
            <w:webHidden/>
          </w:rPr>
          <w:fldChar w:fldCharType="begin"/>
        </w:r>
        <w:r w:rsidR="003C3BD2">
          <w:rPr>
            <w:noProof/>
            <w:webHidden/>
          </w:rPr>
          <w:instrText xml:space="preserve"> PAGEREF _Toc72245457 \h </w:instrText>
        </w:r>
        <w:r w:rsidR="003C3BD2">
          <w:rPr>
            <w:noProof/>
            <w:webHidden/>
          </w:rPr>
        </w:r>
        <w:r w:rsidR="003C3BD2">
          <w:rPr>
            <w:noProof/>
            <w:webHidden/>
          </w:rPr>
          <w:fldChar w:fldCharType="separate"/>
        </w:r>
        <w:r w:rsidR="003C3BD2">
          <w:rPr>
            <w:noProof/>
            <w:webHidden/>
          </w:rPr>
          <w:t>37</w:t>
        </w:r>
        <w:r w:rsidR="003C3BD2">
          <w:rPr>
            <w:noProof/>
            <w:webHidden/>
          </w:rPr>
          <w:fldChar w:fldCharType="end"/>
        </w:r>
      </w:hyperlink>
    </w:p>
    <w:p w14:paraId="296477DC" w14:textId="77777777" w:rsidR="003C3BD2" w:rsidRDefault="006E71B5">
      <w:pPr>
        <w:pStyle w:val="TDC1"/>
        <w:tabs>
          <w:tab w:val="right" w:leader="dot" w:pos="8776"/>
        </w:tabs>
        <w:rPr>
          <w:rFonts w:eastAsiaTheme="minorEastAsia"/>
          <w:noProof/>
          <w:lang w:eastAsia="es-ES"/>
        </w:rPr>
      </w:pPr>
      <w:hyperlink w:anchor="_Toc72245458" w:history="1">
        <w:r w:rsidR="003C3BD2" w:rsidRPr="00867E9E">
          <w:rPr>
            <w:rStyle w:val="Hipervnculo"/>
            <w:noProof/>
          </w:rPr>
          <w:t>8. Documentación del sistema desarrollado</w:t>
        </w:r>
        <w:r w:rsidR="003C3BD2">
          <w:rPr>
            <w:noProof/>
            <w:webHidden/>
          </w:rPr>
          <w:tab/>
        </w:r>
        <w:r w:rsidR="003C3BD2">
          <w:rPr>
            <w:noProof/>
            <w:webHidden/>
          </w:rPr>
          <w:fldChar w:fldCharType="begin"/>
        </w:r>
        <w:r w:rsidR="003C3BD2">
          <w:rPr>
            <w:noProof/>
            <w:webHidden/>
          </w:rPr>
          <w:instrText xml:space="preserve"> PAGEREF _Toc72245458 \h </w:instrText>
        </w:r>
        <w:r w:rsidR="003C3BD2">
          <w:rPr>
            <w:noProof/>
            <w:webHidden/>
          </w:rPr>
        </w:r>
        <w:r w:rsidR="003C3BD2">
          <w:rPr>
            <w:noProof/>
            <w:webHidden/>
          </w:rPr>
          <w:fldChar w:fldCharType="separate"/>
        </w:r>
        <w:r w:rsidR="003C3BD2">
          <w:rPr>
            <w:noProof/>
            <w:webHidden/>
          </w:rPr>
          <w:t>38</w:t>
        </w:r>
        <w:r w:rsidR="003C3BD2">
          <w:rPr>
            <w:noProof/>
            <w:webHidden/>
          </w:rPr>
          <w:fldChar w:fldCharType="end"/>
        </w:r>
      </w:hyperlink>
    </w:p>
    <w:p w14:paraId="0E56F4F0" w14:textId="77777777" w:rsidR="003C3BD2" w:rsidRDefault="006E71B5">
      <w:pPr>
        <w:pStyle w:val="TDC2"/>
        <w:tabs>
          <w:tab w:val="left" w:pos="880"/>
          <w:tab w:val="right" w:leader="dot" w:pos="8776"/>
        </w:tabs>
        <w:rPr>
          <w:rFonts w:eastAsiaTheme="minorEastAsia"/>
          <w:noProof/>
          <w:lang w:eastAsia="es-ES"/>
        </w:rPr>
      </w:pPr>
      <w:hyperlink w:anchor="_Toc72245459" w:history="1">
        <w:r w:rsidR="003C3BD2" w:rsidRPr="00867E9E">
          <w:rPr>
            <w:rStyle w:val="Hipervnculo"/>
            <w:noProof/>
          </w:rPr>
          <w:t>8.3</w:t>
        </w:r>
        <w:r w:rsidR="003C3BD2">
          <w:rPr>
            <w:rFonts w:eastAsiaTheme="minorEastAsia"/>
            <w:noProof/>
            <w:lang w:eastAsia="es-ES"/>
          </w:rPr>
          <w:tab/>
        </w:r>
        <w:r w:rsidR="003C3BD2" w:rsidRPr="00867E9E">
          <w:rPr>
            <w:rStyle w:val="Hipervnculo"/>
            <w:noProof/>
          </w:rPr>
          <w:t>Manual de instalación.</w:t>
        </w:r>
        <w:r w:rsidR="003C3BD2">
          <w:rPr>
            <w:noProof/>
            <w:webHidden/>
          </w:rPr>
          <w:tab/>
        </w:r>
        <w:r w:rsidR="003C3BD2">
          <w:rPr>
            <w:noProof/>
            <w:webHidden/>
          </w:rPr>
          <w:fldChar w:fldCharType="begin"/>
        </w:r>
        <w:r w:rsidR="003C3BD2">
          <w:rPr>
            <w:noProof/>
            <w:webHidden/>
          </w:rPr>
          <w:instrText xml:space="preserve"> PAGEREF _Toc72245459 \h </w:instrText>
        </w:r>
        <w:r w:rsidR="003C3BD2">
          <w:rPr>
            <w:noProof/>
            <w:webHidden/>
          </w:rPr>
        </w:r>
        <w:r w:rsidR="003C3BD2">
          <w:rPr>
            <w:noProof/>
            <w:webHidden/>
          </w:rPr>
          <w:fldChar w:fldCharType="separate"/>
        </w:r>
        <w:r w:rsidR="003C3BD2">
          <w:rPr>
            <w:noProof/>
            <w:webHidden/>
          </w:rPr>
          <w:t>38</w:t>
        </w:r>
        <w:r w:rsidR="003C3BD2">
          <w:rPr>
            <w:noProof/>
            <w:webHidden/>
          </w:rPr>
          <w:fldChar w:fldCharType="end"/>
        </w:r>
      </w:hyperlink>
    </w:p>
    <w:p w14:paraId="38FF4FA3" w14:textId="77777777" w:rsidR="003C3BD2" w:rsidRDefault="006E71B5">
      <w:pPr>
        <w:pStyle w:val="TDC2"/>
        <w:tabs>
          <w:tab w:val="left" w:pos="880"/>
          <w:tab w:val="right" w:leader="dot" w:pos="8776"/>
        </w:tabs>
        <w:rPr>
          <w:rFonts w:eastAsiaTheme="minorEastAsia"/>
          <w:noProof/>
          <w:lang w:eastAsia="es-ES"/>
        </w:rPr>
      </w:pPr>
      <w:hyperlink w:anchor="_Toc72245460" w:history="1">
        <w:r w:rsidR="003C3BD2" w:rsidRPr="00867E9E">
          <w:rPr>
            <w:rStyle w:val="Hipervnculo"/>
            <w:noProof/>
          </w:rPr>
          <w:t>8.4</w:t>
        </w:r>
        <w:r w:rsidR="003C3BD2">
          <w:rPr>
            <w:rFonts w:eastAsiaTheme="minorEastAsia"/>
            <w:noProof/>
            <w:lang w:eastAsia="es-ES"/>
          </w:rPr>
          <w:tab/>
        </w:r>
        <w:r w:rsidR="003C3BD2" w:rsidRPr="00867E9E">
          <w:rPr>
            <w:rStyle w:val="Hipervnculo"/>
            <w:noProof/>
          </w:rPr>
          <w:t>Manual de uso.</w:t>
        </w:r>
        <w:r w:rsidR="003C3BD2">
          <w:rPr>
            <w:noProof/>
            <w:webHidden/>
          </w:rPr>
          <w:tab/>
        </w:r>
        <w:r w:rsidR="003C3BD2">
          <w:rPr>
            <w:noProof/>
            <w:webHidden/>
          </w:rPr>
          <w:fldChar w:fldCharType="begin"/>
        </w:r>
        <w:r w:rsidR="003C3BD2">
          <w:rPr>
            <w:noProof/>
            <w:webHidden/>
          </w:rPr>
          <w:instrText xml:space="preserve"> PAGEREF _Toc72245460 \h </w:instrText>
        </w:r>
        <w:r w:rsidR="003C3BD2">
          <w:rPr>
            <w:noProof/>
            <w:webHidden/>
          </w:rPr>
        </w:r>
        <w:r w:rsidR="003C3BD2">
          <w:rPr>
            <w:noProof/>
            <w:webHidden/>
          </w:rPr>
          <w:fldChar w:fldCharType="separate"/>
        </w:r>
        <w:r w:rsidR="003C3BD2">
          <w:rPr>
            <w:noProof/>
            <w:webHidden/>
          </w:rPr>
          <w:t>38</w:t>
        </w:r>
        <w:r w:rsidR="003C3BD2">
          <w:rPr>
            <w:noProof/>
            <w:webHidden/>
          </w:rPr>
          <w:fldChar w:fldCharType="end"/>
        </w:r>
      </w:hyperlink>
    </w:p>
    <w:p w14:paraId="359EFFC0" w14:textId="77777777" w:rsidR="003C3BD2" w:rsidRDefault="006E71B5">
      <w:pPr>
        <w:pStyle w:val="TDC1"/>
        <w:tabs>
          <w:tab w:val="right" w:leader="dot" w:pos="8776"/>
        </w:tabs>
        <w:rPr>
          <w:rFonts w:eastAsiaTheme="minorEastAsia"/>
          <w:noProof/>
          <w:lang w:eastAsia="es-ES"/>
        </w:rPr>
      </w:pPr>
      <w:hyperlink w:anchor="_Toc72245461" w:history="1">
        <w:r w:rsidR="003C3BD2" w:rsidRPr="00867E9E">
          <w:rPr>
            <w:rStyle w:val="Hipervnculo"/>
            <w:noProof/>
          </w:rPr>
          <w:t>9. Bibliografía:</w:t>
        </w:r>
        <w:r w:rsidR="003C3BD2">
          <w:rPr>
            <w:noProof/>
            <w:webHidden/>
          </w:rPr>
          <w:tab/>
        </w:r>
        <w:r w:rsidR="003C3BD2">
          <w:rPr>
            <w:noProof/>
            <w:webHidden/>
          </w:rPr>
          <w:fldChar w:fldCharType="begin"/>
        </w:r>
        <w:r w:rsidR="003C3BD2">
          <w:rPr>
            <w:noProof/>
            <w:webHidden/>
          </w:rPr>
          <w:instrText xml:space="preserve"> PAGEREF _Toc72245461 \h </w:instrText>
        </w:r>
        <w:r w:rsidR="003C3BD2">
          <w:rPr>
            <w:noProof/>
            <w:webHidden/>
          </w:rPr>
        </w:r>
        <w:r w:rsidR="003C3BD2">
          <w:rPr>
            <w:noProof/>
            <w:webHidden/>
          </w:rPr>
          <w:fldChar w:fldCharType="separate"/>
        </w:r>
        <w:r w:rsidR="003C3BD2">
          <w:rPr>
            <w:noProof/>
            <w:webHidden/>
          </w:rPr>
          <w:t>39</w:t>
        </w:r>
        <w:r w:rsidR="003C3BD2">
          <w:rPr>
            <w:noProof/>
            <w:webHidden/>
          </w:rPr>
          <w:fldChar w:fldCharType="end"/>
        </w:r>
      </w:hyperlink>
    </w:p>
    <w:p w14:paraId="2FC632EE" w14:textId="77777777" w:rsidR="003C3BD2" w:rsidRDefault="006E71B5">
      <w:pPr>
        <w:pStyle w:val="TDC2"/>
        <w:tabs>
          <w:tab w:val="left" w:pos="880"/>
          <w:tab w:val="right" w:leader="dot" w:pos="8776"/>
        </w:tabs>
        <w:rPr>
          <w:rFonts w:eastAsiaTheme="minorEastAsia"/>
          <w:noProof/>
          <w:lang w:eastAsia="es-ES"/>
        </w:rPr>
      </w:pPr>
      <w:hyperlink w:anchor="_Toc72245462" w:history="1">
        <w:r w:rsidR="003C3BD2" w:rsidRPr="00867E9E">
          <w:rPr>
            <w:rStyle w:val="Hipervnculo"/>
            <w:noProof/>
          </w:rPr>
          <w:t>9.3</w:t>
        </w:r>
        <w:r w:rsidR="003C3BD2">
          <w:rPr>
            <w:rFonts w:eastAsiaTheme="minorEastAsia"/>
            <w:noProof/>
            <w:lang w:eastAsia="es-ES"/>
          </w:rPr>
          <w:tab/>
        </w:r>
        <w:r w:rsidR="003C3BD2" w:rsidRPr="00867E9E">
          <w:rPr>
            <w:rStyle w:val="Hipervnculo"/>
            <w:noProof/>
          </w:rPr>
          <w:t>Incluirá toda la documentación consultada: libros, apuntes, páginas webs, foros, etc.</w:t>
        </w:r>
        <w:r w:rsidR="003C3BD2">
          <w:rPr>
            <w:noProof/>
            <w:webHidden/>
          </w:rPr>
          <w:tab/>
        </w:r>
        <w:r w:rsidR="003C3BD2">
          <w:rPr>
            <w:noProof/>
            <w:webHidden/>
          </w:rPr>
          <w:fldChar w:fldCharType="begin"/>
        </w:r>
        <w:r w:rsidR="003C3BD2">
          <w:rPr>
            <w:noProof/>
            <w:webHidden/>
          </w:rPr>
          <w:instrText xml:space="preserve"> PAGEREF _Toc72245462 \h </w:instrText>
        </w:r>
        <w:r w:rsidR="003C3BD2">
          <w:rPr>
            <w:noProof/>
            <w:webHidden/>
          </w:rPr>
        </w:r>
        <w:r w:rsidR="003C3BD2">
          <w:rPr>
            <w:noProof/>
            <w:webHidden/>
          </w:rPr>
          <w:fldChar w:fldCharType="separate"/>
        </w:r>
        <w:r w:rsidR="003C3BD2">
          <w:rPr>
            <w:noProof/>
            <w:webHidden/>
          </w:rPr>
          <w:t>39</w:t>
        </w:r>
        <w:r w:rsidR="003C3BD2">
          <w:rPr>
            <w:noProof/>
            <w:webHidden/>
          </w:rPr>
          <w:fldChar w:fldCharType="end"/>
        </w:r>
      </w:hyperlink>
    </w:p>
    <w:p w14:paraId="619CA78E" w14:textId="77777777" w:rsidR="003C3BD2" w:rsidRDefault="006E71B5">
      <w:pPr>
        <w:pStyle w:val="TDC1"/>
        <w:tabs>
          <w:tab w:val="right" w:leader="dot" w:pos="8776"/>
        </w:tabs>
        <w:rPr>
          <w:rFonts w:eastAsiaTheme="minorEastAsia"/>
          <w:noProof/>
          <w:lang w:eastAsia="es-ES"/>
        </w:rPr>
      </w:pPr>
      <w:hyperlink w:anchor="_Toc72245463" w:history="1">
        <w:r w:rsidR="003C3BD2" w:rsidRPr="00867E9E">
          <w:rPr>
            <w:rStyle w:val="Hipervnculo"/>
            <w:noProof/>
          </w:rPr>
          <w:t>Anexos.</w:t>
        </w:r>
        <w:r w:rsidR="003C3BD2">
          <w:rPr>
            <w:noProof/>
            <w:webHidden/>
          </w:rPr>
          <w:tab/>
        </w:r>
        <w:r w:rsidR="003C3BD2">
          <w:rPr>
            <w:noProof/>
            <w:webHidden/>
          </w:rPr>
          <w:fldChar w:fldCharType="begin"/>
        </w:r>
        <w:r w:rsidR="003C3BD2">
          <w:rPr>
            <w:noProof/>
            <w:webHidden/>
          </w:rPr>
          <w:instrText xml:space="preserve"> PAGEREF _Toc72245463 \h </w:instrText>
        </w:r>
        <w:r w:rsidR="003C3BD2">
          <w:rPr>
            <w:noProof/>
            <w:webHidden/>
          </w:rPr>
        </w:r>
        <w:r w:rsidR="003C3BD2">
          <w:rPr>
            <w:noProof/>
            <w:webHidden/>
          </w:rPr>
          <w:fldChar w:fldCharType="separate"/>
        </w:r>
        <w:r w:rsidR="003C3BD2">
          <w:rPr>
            <w:noProof/>
            <w:webHidden/>
          </w:rPr>
          <w:t>40</w:t>
        </w:r>
        <w:r w:rsidR="003C3BD2">
          <w:rPr>
            <w:noProof/>
            <w:webHidden/>
          </w:rPr>
          <w:fldChar w:fldCharType="end"/>
        </w:r>
      </w:hyperlink>
    </w:p>
    <w:p w14:paraId="51D4DD48" w14:textId="77777777" w:rsidR="003C3BD2" w:rsidRDefault="006E71B5">
      <w:pPr>
        <w:pStyle w:val="TDC4"/>
        <w:tabs>
          <w:tab w:val="left" w:pos="1760"/>
          <w:tab w:val="right" w:leader="dot" w:pos="8776"/>
        </w:tabs>
        <w:rPr>
          <w:rFonts w:eastAsiaTheme="minorEastAsia"/>
          <w:noProof/>
          <w:lang w:eastAsia="es-ES"/>
        </w:rPr>
      </w:pPr>
      <w:hyperlink w:anchor="_Toc72245464" w:history="1">
        <w:r w:rsidR="003C3BD2" w:rsidRPr="00867E9E">
          <w:rPr>
            <w:rStyle w:val="Hipervnculo"/>
            <w:noProof/>
          </w:rPr>
          <w:t>Anexo I.</w:t>
        </w:r>
        <w:r w:rsidR="003C3BD2">
          <w:rPr>
            <w:rFonts w:eastAsiaTheme="minorEastAsia"/>
            <w:noProof/>
            <w:lang w:eastAsia="es-ES"/>
          </w:rPr>
          <w:tab/>
        </w:r>
        <w:r w:rsidR="003C3BD2" w:rsidRPr="00867E9E">
          <w:rPr>
            <w:rStyle w:val="Hipervnculo"/>
            <w:noProof/>
          </w:rPr>
          <w:t>Diagrama de Gantt.</w:t>
        </w:r>
        <w:r w:rsidR="003C3BD2">
          <w:rPr>
            <w:noProof/>
            <w:webHidden/>
          </w:rPr>
          <w:tab/>
        </w:r>
        <w:r w:rsidR="003C3BD2">
          <w:rPr>
            <w:noProof/>
            <w:webHidden/>
          </w:rPr>
          <w:fldChar w:fldCharType="begin"/>
        </w:r>
        <w:r w:rsidR="003C3BD2">
          <w:rPr>
            <w:noProof/>
            <w:webHidden/>
          </w:rPr>
          <w:instrText xml:space="preserve"> PAGEREF _Toc72245464 \h </w:instrText>
        </w:r>
        <w:r w:rsidR="003C3BD2">
          <w:rPr>
            <w:noProof/>
            <w:webHidden/>
          </w:rPr>
        </w:r>
        <w:r w:rsidR="003C3BD2">
          <w:rPr>
            <w:noProof/>
            <w:webHidden/>
          </w:rPr>
          <w:fldChar w:fldCharType="separate"/>
        </w:r>
        <w:r w:rsidR="003C3BD2">
          <w:rPr>
            <w:noProof/>
            <w:webHidden/>
          </w:rPr>
          <w:t>40</w:t>
        </w:r>
        <w:r w:rsidR="003C3BD2">
          <w:rPr>
            <w:noProof/>
            <w:webHidden/>
          </w:rPr>
          <w:fldChar w:fldCharType="end"/>
        </w:r>
      </w:hyperlink>
    </w:p>
    <w:p w14:paraId="6E3A062B" w14:textId="77777777" w:rsidR="003C3BD2" w:rsidRDefault="006E71B5">
      <w:pPr>
        <w:pStyle w:val="TDC4"/>
        <w:tabs>
          <w:tab w:val="left" w:pos="1760"/>
          <w:tab w:val="right" w:leader="dot" w:pos="8776"/>
        </w:tabs>
        <w:rPr>
          <w:rFonts w:eastAsiaTheme="minorEastAsia"/>
          <w:noProof/>
          <w:lang w:eastAsia="es-ES"/>
        </w:rPr>
      </w:pPr>
      <w:hyperlink w:anchor="_Toc72245465" w:history="1">
        <w:r w:rsidR="003C3BD2" w:rsidRPr="00867E9E">
          <w:rPr>
            <w:rStyle w:val="Hipervnculo"/>
            <w:noProof/>
          </w:rPr>
          <w:t>Anexo II.</w:t>
        </w:r>
        <w:r w:rsidR="003C3BD2">
          <w:rPr>
            <w:rFonts w:eastAsiaTheme="minorEastAsia"/>
            <w:noProof/>
            <w:lang w:eastAsia="es-ES"/>
          </w:rPr>
          <w:tab/>
        </w:r>
        <w:r w:rsidR="003C3BD2" w:rsidRPr="00867E9E">
          <w:rPr>
            <w:rStyle w:val="Hipervnculo"/>
            <w:noProof/>
          </w:rPr>
          <w:t>Casos de uso</w:t>
        </w:r>
        <w:r w:rsidR="003C3BD2">
          <w:rPr>
            <w:noProof/>
            <w:webHidden/>
          </w:rPr>
          <w:tab/>
        </w:r>
        <w:r w:rsidR="003C3BD2">
          <w:rPr>
            <w:noProof/>
            <w:webHidden/>
          </w:rPr>
          <w:fldChar w:fldCharType="begin"/>
        </w:r>
        <w:r w:rsidR="003C3BD2">
          <w:rPr>
            <w:noProof/>
            <w:webHidden/>
          </w:rPr>
          <w:instrText xml:space="preserve"> PAGEREF _Toc72245465 \h </w:instrText>
        </w:r>
        <w:r w:rsidR="003C3BD2">
          <w:rPr>
            <w:noProof/>
            <w:webHidden/>
          </w:rPr>
        </w:r>
        <w:r w:rsidR="003C3BD2">
          <w:rPr>
            <w:noProof/>
            <w:webHidden/>
          </w:rPr>
          <w:fldChar w:fldCharType="separate"/>
        </w:r>
        <w:r w:rsidR="003C3BD2">
          <w:rPr>
            <w:noProof/>
            <w:webHidden/>
          </w:rPr>
          <w:t>45</w:t>
        </w:r>
        <w:r w:rsidR="003C3BD2">
          <w:rPr>
            <w:noProof/>
            <w:webHidden/>
          </w:rPr>
          <w:fldChar w:fldCharType="end"/>
        </w:r>
      </w:hyperlink>
    </w:p>
    <w:p w14:paraId="430B98DB" w14:textId="77777777" w:rsidR="003C3BD2" w:rsidRDefault="006E71B5">
      <w:pPr>
        <w:pStyle w:val="TDC5"/>
        <w:tabs>
          <w:tab w:val="right" w:leader="dot" w:pos="8776"/>
        </w:tabs>
        <w:rPr>
          <w:rFonts w:eastAsiaTheme="minorEastAsia"/>
          <w:noProof/>
          <w:lang w:eastAsia="es-ES"/>
        </w:rPr>
      </w:pPr>
      <w:hyperlink w:anchor="_Toc72245466" w:history="1">
        <w:r w:rsidR="003C3BD2" w:rsidRPr="00867E9E">
          <w:rPr>
            <w:rStyle w:val="Hipervnculo"/>
            <w:noProof/>
          </w:rPr>
          <w:t>Animales</w:t>
        </w:r>
        <w:r w:rsidR="003C3BD2">
          <w:rPr>
            <w:noProof/>
            <w:webHidden/>
          </w:rPr>
          <w:tab/>
        </w:r>
        <w:r w:rsidR="003C3BD2">
          <w:rPr>
            <w:noProof/>
            <w:webHidden/>
          </w:rPr>
          <w:fldChar w:fldCharType="begin"/>
        </w:r>
        <w:r w:rsidR="003C3BD2">
          <w:rPr>
            <w:noProof/>
            <w:webHidden/>
          </w:rPr>
          <w:instrText xml:space="preserve"> PAGEREF _Toc72245466 \h </w:instrText>
        </w:r>
        <w:r w:rsidR="003C3BD2">
          <w:rPr>
            <w:noProof/>
            <w:webHidden/>
          </w:rPr>
        </w:r>
        <w:r w:rsidR="003C3BD2">
          <w:rPr>
            <w:noProof/>
            <w:webHidden/>
          </w:rPr>
          <w:fldChar w:fldCharType="separate"/>
        </w:r>
        <w:r w:rsidR="003C3BD2">
          <w:rPr>
            <w:noProof/>
            <w:webHidden/>
          </w:rPr>
          <w:t>45</w:t>
        </w:r>
        <w:r w:rsidR="003C3BD2">
          <w:rPr>
            <w:noProof/>
            <w:webHidden/>
          </w:rPr>
          <w:fldChar w:fldCharType="end"/>
        </w:r>
      </w:hyperlink>
    </w:p>
    <w:p w14:paraId="2EF3DF81" w14:textId="77777777" w:rsidR="003C3BD2" w:rsidRDefault="006E71B5">
      <w:pPr>
        <w:pStyle w:val="TDC5"/>
        <w:tabs>
          <w:tab w:val="right" w:leader="dot" w:pos="8776"/>
        </w:tabs>
        <w:rPr>
          <w:rFonts w:eastAsiaTheme="minorEastAsia"/>
          <w:noProof/>
          <w:lang w:eastAsia="es-ES"/>
        </w:rPr>
      </w:pPr>
      <w:hyperlink w:anchor="_Toc72245467" w:history="1">
        <w:r w:rsidR="003C3BD2" w:rsidRPr="00867E9E">
          <w:rPr>
            <w:rStyle w:val="Hipervnculo"/>
            <w:noProof/>
          </w:rPr>
          <w:t>Compraventa</w:t>
        </w:r>
        <w:r w:rsidR="003C3BD2">
          <w:rPr>
            <w:noProof/>
            <w:webHidden/>
          </w:rPr>
          <w:tab/>
        </w:r>
        <w:r w:rsidR="003C3BD2">
          <w:rPr>
            <w:noProof/>
            <w:webHidden/>
          </w:rPr>
          <w:fldChar w:fldCharType="begin"/>
        </w:r>
        <w:r w:rsidR="003C3BD2">
          <w:rPr>
            <w:noProof/>
            <w:webHidden/>
          </w:rPr>
          <w:instrText xml:space="preserve"> PAGEREF _Toc72245467 \h </w:instrText>
        </w:r>
        <w:r w:rsidR="003C3BD2">
          <w:rPr>
            <w:noProof/>
            <w:webHidden/>
          </w:rPr>
        </w:r>
        <w:r w:rsidR="003C3BD2">
          <w:rPr>
            <w:noProof/>
            <w:webHidden/>
          </w:rPr>
          <w:fldChar w:fldCharType="separate"/>
        </w:r>
        <w:r w:rsidR="003C3BD2">
          <w:rPr>
            <w:noProof/>
            <w:webHidden/>
          </w:rPr>
          <w:t>46</w:t>
        </w:r>
        <w:r w:rsidR="003C3BD2">
          <w:rPr>
            <w:noProof/>
            <w:webHidden/>
          </w:rPr>
          <w:fldChar w:fldCharType="end"/>
        </w:r>
      </w:hyperlink>
    </w:p>
    <w:p w14:paraId="5CD21873" w14:textId="77777777" w:rsidR="003C3BD2" w:rsidRDefault="006E71B5">
      <w:pPr>
        <w:pStyle w:val="TDC5"/>
        <w:tabs>
          <w:tab w:val="right" w:leader="dot" w:pos="8776"/>
        </w:tabs>
        <w:rPr>
          <w:rFonts w:eastAsiaTheme="minorEastAsia"/>
          <w:noProof/>
          <w:lang w:eastAsia="es-ES"/>
        </w:rPr>
      </w:pPr>
      <w:hyperlink w:anchor="_Toc72245468" w:history="1">
        <w:r w:rsidR="003C3BD2" w:rsidRPr="00867E9E">
          <w:rPr>
            <w:rStyle w:val="Hipervnculo"/>
            <w:noProof/>
          </w:rPr>
          <w:t>Crotales</w:t>
        </w:r>
        <w:r w:rsidR="003C3BD2">
          <w:rPr>
            <w:noProof/>
            <w:webHidden/>
          </w:rPr>
          <w:tab/>
        </w:r>
        <w:r w:rsidR="003C3BD2">
          <w:rPr>
            <w:noProof/>
            <w:webHidden/>
          </w:rPr>
          <w:fldChar w:fldCharType="begin"/>
        </w:r>
        <w:r w:rsidR="003C3BD2">
          <w:rPr>
            <w:noProof/>
            <w:webHidden/>
          </w:rPr>
          <w:instrText xml:space="preserve"> PAGEREF _Toc72245468 \h </w:instrText>
        </w:r>
        <w:r w:rsidR="003C3BD2">
          <w:rPr>
            <w:noProof/>
            <w:webHidden/>
          </w:rPr>
        </w:r>
        <w:r w:rsidR="003C3BD2">
          <w:rPr>
            <w:noProof/>
            <w:webHidden/>
          </w:rPr>
          <w:fldChar w:fldCharType="separate"/>
        </w:r>
        <w:r w:rsidR="003C3BD2">
          <w:rPr>
            <w:noProof/>
            <w:webHidden/>
          </w:rPr>
          <w:t>47</w:t>
        </w:r>
        <w:r w:rsidR="003C3BD2">
          <w:rPr>
            <w:noProof/>
            <w:webHidden/>
          </w:rPr>
          <w:fldChar w:fldCharType="end"/>
        </w:r>
      </w:hyperlink>
    </w:p>
    <w:p w14:paraId="0300E3A6" w14:textId="77777777" w:rsidR="003C3BD2" w:rsidRDefault="006E71B5">
      <w:pPr>
        <w:pStyle w:val="TDC5"/>
        <w:tabs>
          <w:tab w:val="right" w:leader="dot" w:pos="8776"/>
        </w:tabs>
        <w:rPr>
          <w:rFonts w:eastAsiaTheme="minorEastAsia"/>
          <w:noProof/>
          <w:lang w:eastAsia="es-ES"/>
        </w:rPr>
      </w:pPr>
      <w:hyperlink w:anchor="_Toc72245469" w:history="1">
        <w:r w:rsidR="003C3BD2" w:rsidRPr="00867E9E">
          <w:rPr>
            <w:rStyle w:val="Hipervnculo"/>
            <w:noProof/>
          </w:rPr>
          <w:t>Datos</w:t>
        </w:r>
        <w:r w:rsidR="003C3BD2">
          <w:rPr>
            <w:noProof/>
            <w:webHidden/>
          </w:rPr>
          <w:tab/>
        </w:r>
        <w:r w:rsidR="003C3BD2">
          <w:rPr>
            <w:noProof/>
            <w:webHidden/>
          </w:rPr>
          <w:fldChar w:fldCharType="begin"/>
        </w:r>
        <w:r w:rsidR="003C3BD2">
          <w:rPr>
            <w:noProof/>
            <w:webHidden/>
          </w:rPr>
          <w:instrText xml:space="preserve"> PAGEREF _Toc72245469 \h </w:instrText>
        </w:r>
        <w:r w:rsidR="003C3BD2">
          <w:rPr>
            <w:noProof/>
            <w:webHidden/>
          </w:rPr>
        </w:r>
        <w:r w:rsidR="003C3BD2">
          <w:rPr>
            <w:noProof/>
            <w:webHidden/>
          </w:rPr>
          <w:fldChar w:fldCharType="separate"/>
        </w:r>
        <w:r w:rsidR="003C3BD2">
          <w:rPr>
            <w:noProof/>
            <w:webHidden/>
          </w:rPr>
          <w:t>47</w:t>
        </w:r>
        <w:r w:rsidR="003C3BD2">
          <w:rPr>
            <w:noProof/>
            <w:webHidden/>
          </w:rPr>
          <w:fldChar w:fldCharType="end"/>
        </w:r>
      </w:hyperlink>
    </w:p>
    <w:p w14:paraId="542A120C" w14:textId="77777777" w:rsidR="003C3BD2" w:rsidRDefault="006E71B5">
      <w:pPr>
        <w:pStyle w:val="TDC5"/>
        <w:tabs>
          <w:tab w:val="right" w:leader="dot" w:pos="8776"/>
        </w:tabs>
        <w:rPr>
          <w:rFonts w:eastAsiaTheme="minorEastAsia"/>
          <w:noProof/>
          <w:lang w:eastAsia="es-ES"/>
        </w:rPr>
      </w:pPr>
      <w:hyperlink w:anchor="_Toc72245470" w:history="1">
        <w:r w:rsidR="003C3BD2" w:rsidRPr="00867E9E">
          <w:rPr>
            <w:rStyle w:val="Hipervnculo"/>
            <w:noProof/>
          </w:rPr>
          <w:t>Rebaño</w:t>
        </w:r>
        <w:r w:rsidR="003C3BD2">
          <w:rPr>
            <w:noProof/>
            <w:webHidden/>
          </w:rPr>
          <w:tab/>
        </w:r>
        <w:r w:rsidR="003C3BD2">
          <w:rPr>
            <w:noProof/>
            <w:webHidden/>
          </w:rPr>
          <w:fldChar w:fldCharType="begin"/>
        </w:r>
        <w:r w:rsidR="003C3BD2">
          <w:rPr>
            <w:noProof/>
            <w:webHidden/>
          </w:rPr>
          <w:instrText xml:space="preserve"> PAGEREF _Toc72245470 \h </w:instrText>
        </w:r>
        <w:r w:rsidR="003C3BD2">
          <w:rPr>
            <w:noProof/>
            <w:webHidden/>
          </w:rPr>
        </w:r>
        <w:r w:rsidR="003C3BD2">
          <w:rPr>
            <w:noProof/>
            <w:webHidden/>
          </w:rPr>
          <w:fldChar w:fldCharType="separate"/>
        </w:r>
        <w:r w:rsidR="003C3BD2">
          <w:rPr>
            <w:noProof/>
            <w:webHidden/>
          </w:rPr>
          <w:t>48</w:t>
        </w:r>
        <w:r w:rsidR="003C3BD2">
          <w:rPr>
            <w:noProof/>
            <w:webHidden/>
          </w:rPr>
          <w:fldChar w:fldCharType="end"/>
        </w:r>
      </w:hyperlink>
    </w:p>
    <w:p w14:paraId="6D033FC9" w14:textId="77777777" w:rsidR="003C3BD2" w:rsidRDefault="006E71B5">
      <w:pPr>
        <w:pStyle w:val="TDC5"/>
        <w:tabs>
          <w:tab w:val="right" w:leader="dot" w:pos="8776"/>
        </w:tabs>
        <w:rPr>
          <w:rFonts w:eastAsiaTheme="minorEastAsia"/>
          <w:noProof/>
          <w:lang w:eastAsia="es-ES"/>
        </w:rPr>
      </w:pPr>
      <w:hyperlink w:anchor="_Toc72245471" w:history="1">
        <w:r w:rsidR="003C3BD2" w:rsidRPr="00867E9E">
          <w:rPr>
            <w:rStyle w:val="Hipervnculo"/>
            <w:noProof/>
          </w:rPr>
          <w:t>Veterinario</w:t>
        </w:r>
        <w:r w:rsidR="003C3BD2">
          <w:rPr>
            <w:noProof/>
            <w:webHidden/>
          </w:rPr>
          <w:tab/>
        </w:r>
        <w:r w:rsidR="003C3BD2">
          <w:rPr>
            <w:noProof/>
            <w:webHidden/>
          </w:rPr>
          <w:fldChar w:fldCharType="begin"/>
        </w:r>
        <w:r w:rsidR="003C3BD2">
          <w:rPr>
            <w:noProof/>
            <w:webHidden/>
          </w:rPr>
          <w:instrText xml:space="preserve"> PAGEREF _Toc72245471 \h </w:instrText>
        </w:r>
        <w:r w:rsidR="003C3BD2">
          <w:rPr>
            <w:noProof/>
            <w:webHidden/>
          </w:rPr>
        </w:r>
        <w:r w:rsidR="003C3BD2">
          <w:rPr>
            <w:noProof/>
            <w:webHidden/>
          </w:rPr>
          <w:fldChar w:fldCharType="separate"/>
        </w:r>
        <w:r w:rsidR="003C3BD2">
          <w:rPr>
            <w:noProof/>
            <w:webHidden/>
          </w:rPr>
          <w:t>48</w:t>
        </w:r>
        <w:r w:rsidR="003C3BD2">
          <w:rPr>
            <w:noProof/>
            <w:webHidden/>
          </w:rPr>
          <w:fldChar w:fldCharType="end"/>
        </w:r>
      </w:hyperlink>
    </w:p>
    <w:p w14:paraId="30B2E24E" w14:textId="77777777" w:rsidR="003C3BD2" w:rsidRDefault="006E71B5">
      <w:pPr>
        <w:pStyle w:val="TDC4"/>
        <w:tabs>
          <w:tab w:val="left" w:pos="1760"/>
          <w:tab w:val="right" w:leader="dot" w:pos="8776"/>
        </w:tabs>
        <w:rPr>
          <w:rFonts w:eastAsiaTheme="minorEastAsia"/>
          <w:noProof/>
          <w:lang w:eastAsia="es-ES"/>
        </w:rPr>
      </w:pPr>
      <w:hyperlink w:anchor="_Toc72245472" w:history="1">
        <w:r w:rsidR="003C3BD2" w:rsidRPr="00867E9E">
          <w:rPr>
            <w:rStyle w:val="Hipervnculo"/>
            <w:noProof/>
          </w:rPr>
          <w:t>Anexo III.</w:t>
        </w:r>
        <w:r w:rsidR="003C3BD2">
          <w:rPr>
            <w:rFonts w:eastAsiaTheme="minorEastAsia"/>
            <w:noProof/>
            <w:lang w:eastAsia="es-ES"/>
          </w:rPr>
          <w:tab/>
        </w:r>
        <w:r w:rsidR="003C3BD2" w:rsidRPr="00867E9E">
          <w:rPr>
            <w:rStyle w:val="Hipervnculo"/>
            <w:noProof/>
          </w:rPr>
          <w:t>Manual de instalación</w:t>
        </w:r>
        <w:r w:rsidR="003C3BD2">
          <w:rPr>
            <w:noProof/>
            <w:webHidden/>
          </w:rPr>
          <w:tab/>
        </w:r>
        <w:r w:rsidR="003C3BD2">
          <w:rPr>
            <w:noProof/>
            <w:webHidden/>
          </w:rPr>
          <w:fldChar w:fldCharType="begin"/>
        </w:r>
        <w:r w:rsidR="003C3BD2">
          <w:rPr>
            <w:noProof/>
            <w:webHidden/>
          </w:rPr>
          <w:instrText xml:space="preserve"> PAGEREF _Toc72245472 \h </w:instrText>
        </w:r>
        <w:r w:rsidR="003C3BD2">
          <w:rPr>
            <w:noProof/>
            <w:webHidden/>
          </w:rPr>
        </w:r>
        <w:r w:rsidR="003C3BD2">
          <w:rPr>
            <w:noProof/>
            <w:webHidden/>
          </w:rPr>
          <w:fldChar w:fldCharType="separate"/>
        </w:r>
        <w:r w:rsidR="003C3BD2">
          <w:rPr>
            <w:noProof/>
            <w:webHidden/>
          </w:rPr>
          <w:t>48</w:t>
        </w:r>
        <w:r w:rsidR="003C3BD2">
          <w:rPr>
            <w:noProof/>
            <w:webHidden/>
          </w:rPr>
          <w:fldChar w:fldCharType="end"/>
        </w:r>
      </w:hyperlink>
    </w:p>
    <w:p w14:paraId="59A08D8C" w14:textId="77777777" w:rsidR="003C3BD2" w:rsidRDefault="006E71B5">
      <w:pPr>
        <w:pStyle w:val="TDC4"/>
        <w:tabs>
          <w:tab w:val="left" w:pos="1760"/>
          <w:tab w:val="right" w:leader="dot" w:pos="8776"/>
        </w:tabs>
        <w:rPr>
          <w:rFonts w:eastAsiaTheme="minorEastAsia"/>
          <w:noProof/>
          <w:lang w:eastAsia="es-ES"/>
        </w:rPr>
      </w:pPr>
      <w:hyperlink w:anchor="_Toc72245473" w:history="1">
        <w:r w:rsidR="003C3BD2" w:rsidRPr="00867E9E">
          <w:rPr>
            <w:rStyle w:val="Hipervnculo"/>
            <w:noProof/>
          </w:rPr>
          <w:t>Anexo IV.</w:t>
        </w:r>
        <w:r w:rsidR="003C3BD2">
          <w:rPr>
            <w:rFonts w:eastAsiaTheme="minorEastAsia"/>
            <w:noProof/>
            <w:lang w:eastAsia="es-ES"/>
          </w:rPr>
          <w:tab/>
        </w:r>
        <w:r w:rsidR="003C3BD2" w:rsidRPr="00867E9E">
          <w:rPr>
            <w:rStyle w:val="Hipervnculo"/>
            <w:noProof/>
          </w:rPr>
          <w:t>Manual de uso</w:t>
        </w:r>
        <w:r w:rsidR="003C3BD2">
          <w:rPr>
            <w:noProof/>
            <w:webHidden/>
          </w:rPr>
          <w:tab/>
        </w:r>
        <w:r w:rsidR="003C3BD2">
          <w:rPr>
            <w:noProof/>
            <w:webHidden/>
          </w:rPr>
          <w:fldChar w:fldCharType="begin"/>
        </w:r>
        <w:r w:rsidR="003C3BD2">
          <w:rPr>
            <w:noProof/>
            <w:webHidden/>
          </w:rPr>
          <w:instrText xml:space="preserve"> PAGEREF _Toc72245473 \h </w:instrText>
        </w:r>
        <w:r w:rsidR="003C3BD2">
          <w:rPr>
            <w:noProof/>
            <w:webHidden/>
          </w:rPr>
        </w:r>
        <w:r w:rsidR="003C3BD2">
          <w:rPr>
            <w:noProof/>
            <w:webHidden/>
          </w:rPr>
          <w:fldChar w:fldCharType="separate"/>
        </w:r>
        <w:r w:rsidR="003C3BD2">
          <w:rPr>
            <w:noProof/>
            <w:webHidden/>
          </w:rPr>
          <w:t>48</w:t>
        </w:r>
        <w:r w:rsidR="003C3BD2">
          <w:rPr>
            <w:noProof/>
            <w:webHidden/>
          </w:rPr>
          <w:fldChar w:fldCharType="end"/>
        </w:r>
      </w:hyperlink>
    </w:p>
    <w:p w14:paraId="7F630B13" w14:textId="77777777" w:rsidR="003C3BD2" w:rsidRDefault="006E71B5">
      <w:pPr>
        <w:pStyle w:val="TDC5"/>
        <w:tabs>
          <w:tab w:val="right" w:leader="dot" w:pos="8776"/>
        </w:tabs>
        <w:rPr>
          <w:rFonts w:eastAsiaTheme="minorEastAsia"/>
          <w:noProof/>
          <w:lang w:eastAsia="es-ES"/>
        </w:rPr>
      </w:pPr>
      <w:hyperlink w:anchor="_Toc72245474" w:history="1">
        <w:r w:rsidR="003C3BD2" w:rsidRPr="00867E9E">
          <w:rPr>
            <w:rStyle w:val="Hipervnculo"/>
            <w:noProof/>
          </w:rPr>
          <w:t>¿Cómo ver los datos guardados?</w:t>
        </w:r>
        <w:r w:rsidR="003C3BD2">
          <w:rPr>
            <w:noProof/>
            <w:webHidden/>
          </w:rPr>
          <w:tab/>
        </w:r>
        <w:r w:rsidR="003C3BD2">
          <w:rPr>
            <w:noProof/>
            <w:webHidden/>
          </w:rPr>
          <w:fldChar w:fldCharType="begin"/>
        </w:r>
        <w:r w:rsidR="003C3BD2">
          <w:rPr>
            <w:noProof/>
            <w:webHidden/>
          </w:rPr>
          <w:instrText xml:space="preserve"> PAGEREF _Toc72245474 \h </w:instrText>
        </w:r>
        <w:r w:rsidR="003C3BD2">
          <w:rPr>
            <w:noProof/>
            <w:webHidden/>
          </w:rPr>
        </w:r>
        <w:r w:rsidR="003C3BD2">
          <w:rPr>
            <w:noProof/>
            <w:webHidden/>
          </w:rPr>
          <w:fldChar w:fldCharType="separate"/>
        </w:r>
        <w:r w:rsidR="003C3BD2">
          <w:rPr>
            <w:noProof/>
            <w:webHidden/>
          </w:rPr>
          <w:t>48</w:t>
        </w:r>
        <w:r w:rsidR="003C3BD2">
          <w:rPr>
            <w:noProof/>
            <w:webHidden/>
          </w:rPr>
          <w:fldChar w:fldCharType="end"/>
        </w:r>
      </w:hyperlink>
    </w:p>
    <w:p w14:paraId="15ACC23A" w14:textId="77777777" w:rsidR="003C3BD2" w:rsidRDefault="006E71B5">
      <w:pPr>
        <w:pStyle w:val="TDC5"/>
        <w:tabs>
          <w:tab w:val="right" w:leader="dot" w:pos="8776"/>
        </w:tabs>
        <w:rPr>
          <w:rFonts w:eastAsiaTheme="minorEastAsia"/>
          <w:noProof/>
          <w:lang w:eastAsia="es-ES"/>
        </w:rPr>
      </w:pPr>
      <w:hyperlink w:anchor="_Toc72245475" w:history="1">
        <w:r w:rsidR="003C3BD2" w:rsidRPr="00867E9E">
          <w:rPr>
            <w:rStyle w:val="Hipervnculo"/>
            <w:noProof/>
          </w:rPr>
          <w:t>¿Cómo añadir datos?</w:t>
        </w:r>
        <w:r w:rsidR="003C3BD2">
          <w:rPr>
            <w:noProof/>
            <w:webHidden/>
          </w:rPr>
          <w:tab/>
        </w:r>
        <w:r w:rsidR="003C3BD2">
          <w:rPr>
            <w:noProof/>
            <w:webHidden/>
          </w:rPr>
          <w:fldChar w:fldCharType="begin"/>
        </w:r>
        <w:r w:rsidR="003C3BD2">
          <w:rPr>
            <w:noProof/>
            <w:webHidden/>
          </w:rPr>
          <w:instrText xml:space="preserve"> PAGEREF _Toc72245475 \h </w:instrText>
        </w:r>
        <w:r w:rsidR="003C3BD2">
          <w:rPr>
            <w:noProof/>
            <w:webHidden/>
          </w:rPr>
        </w:r>
        <w:r w:rsidR="003C3BD2">
          <w:rPr>
            <w:noProof/>
            <w:webHidden/>
          </w:rPr>
          <w:fldChar w:fldCharType="separate"/>
        </w:r>
        <w:r w:rsidR="003C3BD2">
          <w:rPr>
            <w:noProof/>
            <w:webHidden/>
          </w:rPr>
          <w:t>51</w:t>
        </w:r>
        <w:r w:rsidR="003C3BD2">
          <w:rPr>
            <w:noProof/>
            <w:webHidden/>
          </w:rPr>
          <w:fldChar w:fldCharType="end"/>
        </w:r>
      </w:hyperlink>
    </w:p>
    <w:p w14:paraId="1FA3FB52" w14:textId="77777777" w:rsidR="003C3BD2" w:rsidRDefault="006E71B5">
      <w:pPr>
        <w:pStyle w:val="TDC5"/>
        <w:tabs>
          <w:tab w:val="right" w:leader="dot" w:pos="8776"/>
        </w:tabs>
        <w:rPr>
          <w:rFonts w:eastAsiaTheme="minorEastAsia"/>
          <w:noProof/>
          <w:lang w:eastAsia="es-ES"/>
        </w:rPr>
      </w:pPr>
      <w:hyperlink w:anchor="_Toc72245476" w:history="1">
        <w:r w:rsidR="003C3BD2" w:rsidRPr="00867E9E">
          <w:rPr>
            <w:rStyle w:val="Hipervnculo"/>
            <w:noProof/>
          </w:rPr>
          <w:t>¿Cómo editar los datos?</w:t>
        </w:r>
        <w:r w:rsidR="003C3BD2">
          <w:rPr>
            <w:noProof/>
            <w:webHidden/>
          </w:rPr>
          <w:tab/>
        </w:r>
        <w:r w:rsidR="003C3BD2">
          <w:rPr>
            <w:noProof/>
            <w:webHidden/>
          </w:rPr>
          <w:fldChar w:fldCharType="begin"/>
        </w:r>
        <w:r w:rsidR="003C3BD2">
          <w:rPr>
            <w:noProof/>
            <w:webHidden/>
          </w:rPr>
          <w:instrText xml:space="preserve"> PAGEREF _Toc72245476 \h </w:instrText>
        </w:r>
        <w:r w:rsidR="003C3BD2">
          <w:rPr>
            <w:noProof/>
            <w:webHidden/>
          </w:rPr>
        </w:r>
        <w:r w:rsidR="003C3BD2">
          <w:rPr>
            <w:noProof/>
            <w:webHidden/>
          </w:rPr>
          <w:fldChar w:fldCharType="separate"/>
        </w:r>
        <w:r w:rsidR="003C3BD2">
          <w:rPr>
            <w:noProof/>
            <w:webHidden/>
          </w:rPr>
          <w:t>52</w:t>
        </w:r>
        <w:r w:rsidR="003C3BD2">
          <w:rPr>
            <w:noProof/>
            <w:webHidden/>
          </w:rPr>
          <w:fldChar w:fldCharType="end"/>
        </w:r>
      </w:hyperlink>
    </w:p>
    <w:p w14:paraId="70ED40DE" w14:textId="77777777" w:rsidR="003C3BD2" w:rsidRDefault="006E71B5">
      <w:pPr>
        <w:pStyle w:val="TDC5"/>
        <w:tabs>
          <w:tab w:val="right" w:leader="dot" w:pos="8776"/>
        </w:tabs>
        <w:rPr>
          <w:rFonts w:eastAsiaTheme="minorEastAsia"/>
          <w:noProof/>
          <w:lang w:eastAsia="es-ES"/>
        </w:rPr>
      </w:pPr>
      <w:hyperlink w:anchor="_Toc72245477" w:history="1">
        <w:r w:rsidR="003C3BD2" w:rsidRPr="00867E9E">
          <w:rPr>
            <w:rStyle w:val="Hipervnculo"/>
            <w:noProof/>
          </w:rPr>
          <w:t>¿Cómo eliminar los datos?</w:t>
        </w:r>
        <w:r w:rsidR="003C3BD2">
          <w:rPr>
            <w:noProof/>
            <w:webHidden/>
          </w:rPr>
          <w:tab/>
        </w:r>
        <w:r w:rsidR="003C3BD2">
          <w:rPr>
            <w:noProof/>
            <w:webHidden/>
          </w:rPr>
          <w:fldChar w:fldCharType="begin"/>
        </w:r>
        <w:r w:rsidR="003C3BD2">
          <w:rPr>
            <w:noProof/>
            <w:webHidden/>
          </w:rPr>
          <w:instrText xml:space="preserve"> PAGEREF _Toc72245477 \h </w:instrText>
        </w:r>
        <w:r w:rsidR="003C3BD2">
          <w:rPr>
            <w:noProof/>
            <w:webHidden/>
          </w:rPr>
        </w:r>
        <w:r w:rsidR="003C3BD2">
          <w:rPr>
            <w:noProof/>
            <w:webHidden/>
          </w:rPr>
          <w:fldChar w:fldCharType="separate"/>
        </w:r>
        <w:r w:rsidR="003C3BD2">
          <w:rPr>
            <w:noProof/>
            <w:webHidden/>
          </w:rPr>
          <w:t>52</w:t>
        </w:r>
        <w:r w:rsidR="003C3BD2">
          <w:rPr>
            <w:noProof/>
            <w:webHidden/>
          </w:rPr>
          <w:fldChar w:fldCharType="end"/>
        </w:r>
      </w:hyperlink>
    </w:p>
    <w:p w14:paraId="58DE7ACF" w14:textId="77777777" w:rsidR="003C3BD2" w:rsidRPr="003C3BD2" w:rsidRDefault="003C3BD2" w:rsidP="003C3BD2">
      <w:pPr>
        <w:pStyle w:val="ENormal"/>
      </w:pPr>
      <w:r>
        <w:fldChar w:fldCharType="end"/>
      </w:r>
    </w:p>
    <w:p w14:paraId="6A1A4245" w14:textId="77777777" w:rsidR="00683283" w:rsidRDefault="00683283" w:rsidP="003C3BD2">
      <w:pPr>
        <w:pStyle w:val="ETit1"/>
      </w:pPr>
      <w:bookmarkStart w:id="10" w:name="_Toc72190701"/>
      <w:bookmarkStart w:id="11" w:name="_Toc72245423"/>
      <w:r>
        <w:lastRenderedPageBreak/>
        <w:t>Listas de imágenes.</w:t>
      </w:r>
      <w:bookmarkEnd w:id="10"/>
      <w:bookmarkEnd w:id="11"/>
    </w:p>
    <w:p w14:paraId="0C6D4090" w14:textId="77777777" w:rsidR="00C84F78" w:rsidRDefault="009E48A5">
      <w:pPr>
        <w:pStyle w:val="Tabladeilustraciones"/>
        <w:tabs>
          <w:tab w:val="left" w:pos="440"/>
          <w:tab w:val="right" w:leader="dot" w:pos="8776"/>
        </w:tabs>
        <w:rPr>
          <w:rFonts w:eastAsiaTheme="minorEastAsia"/>
          <w:noProof/>
          <w:lang w:eastAsia="es-ES"/>
        </w:rPr>
      </w:pPr>
      <w:r>
        <w:fldChar w:fldCharType="begin"/>
      </w:r>
      <w:r w:rsidR="00CE1686">
        <w:instrText xml:space="preserve"> TOC \h \z \t "L_Imagenes" \c </w:instrText>
      </w:r>
      <w:r>
        <w:fldChar w:fldCharType="separate"/>
      </w:r>
      <w:hyperlink w:anchor="_Toc72190777" w:history="1">
        <w:r w:rsidR="00C84F78" w:rsidRPr="00DD71A3">
          <w:rPr>
            <w:rStyle w:val="Hipervnculo"/>
            <w:noProof/>
          </w:rPr>
          <w:t>i.</w:t>
        </w:r>
        <w:r w:rsidR="00C84F78">
          <w:rPr>
            <w:rFonts w:eastAsiaTheme="minorEastAsia"/>
            <w:noProof/>
            <w:lang w:eastAsia="es-ES"/>
          </w:rPr>
          <w:tab/>
        </w:r>
        <w:r w:rsidR="00C84F78" w:rsidRPr="00DD71A3">
          <w:rPr>
            <w:rStyle w:val="Hipervnculo"/>
            <w:noProof/>
          </w:rPr>
          <w:t>Diagrama de Entidad-Relación.</w:t>
        </w:r>
        <w:r w:rsidR="00C84F78">
          <w:rPr>
            <w:noProof/>
            <w:webHidden/>
          </w:rPr>
          <w:tab/>
        </w:r>
        <w:r>
          <w:rPr>
            <w:noProof/>
            <w:webHidden/>
          </w:rPr>
          <w:fldChar w:fldCharType="begin"/>
        </w:r>
        <w:r w:rsidR="00C84F78">
          <w:rPr>
            <w:noProof/>
            <w:webHidden/>
          </w:rPr>
          <w:instrText xml:space="preserve"> PAGEREF _Toc72190777 \h </w:instrText>
        </w:r>
        <w:r>
          <w:rPr>
            <w:noProof/>
            <w:webHidden/>
          </w:rPr>
        </w:r>
        <w:r>
          <w:rPr>
            <w:noProof/>
            <w:webHidden/>
          </w:rPr>
          <w:fldChar w:fldCharType="separate"/>
        </w:r>
        <w:r w:rsidR="00351ED8">
          <w:rPr>
            <w:noProof/>
            <w:webHidden/>
          </w:rPr>
          <w:t>11</w:t>
        </w:r>
        <w:r>
          <w:rPr>
            <w:noProof/>
            <w:webHidden/>
          </w:rPr>
          <w:fldChar w:fldCharType="end"/>
        </w:r>
      </w:hyperlink>
    </w:p>
    <w:p w14:paraId="56529294" w14:textId="77777777" w:rsidR="00C84F78" w:rsidRDefault="006E71B5">
      <w:pPr>
        <w:pStyle w:val="Tabladeilustraciones"/>
        <w:tabs>
          <w:tab w:val="left" w:pos="440"/>
          <w:tab w:val="right" w:leader="dot" w:pos="8776"/>
        </w:tabs>
        <w:rPr>
          <w:rFonts w:eastAsiaTheme="minorEastAsia"/>
          <w:noProof/>
          <w:lang w:eastAsia="es-ES"/>
        </w:rPr>
      </w:pPr>
      <w:hyperlink w:anchor="_Toc72190778" w:history="1">
        <w:r w:rsidR="00C84F78" w:rsidRPr="00DD71A3">
          <w:rPr>
            <w:rStyle w:val="Hipervnculo"/>
            <w:noProof/>
          </w:rPr>
          <w:t>ii.</w:t>
        </w:r>
        <w:r w:rsidR="00C84F78">
          <w:rPr>
            <w:rFonts w:eastAsiaTheme="minorEastAsia"/>
            <w:noProof/>
            <w:lang w:eastAsia="es-ES"/>
          </w:rPr>
          <w:tab/>
        </w:r>
        <w:r w:rsidR="00C84F78" w:rsidRPr="00DD71A3">
          <w:rPr>
            <w:rStyle w:val="Hipervnculo"/>
            <w:noProof/>
          </w:rPr>
          <w:t>La interfaz contendrá un menú lateral con las áreas generales de la aplicación.</w:t>
        </w:r>
        <w:r w:rsidR="00C84F78">
          <w:rPr>
            <w:noProof/>
            <w:webHidden/>
          </w:rPr>
          <w:tab/>
        </w:r>
        <w:r w:rsidR="009E48A5">
          <w:rPr>
            <w:noProof/>
            <w:webHidden/>
          </w:rPr>
          <w:fldChar w:fldCharType="begin"/>
        </w:r>
        <w:r w:rsidR="00C84F78">
          <w:rPr>
            <w:noProof/>
            <w:webHidden/>
          </w:rPr>
          <w:instrText xml:space="preserve"> PAGEREF _Toc72190778 \h </w:instrText>
        </w:r>
        <w:r w:rsidR="009E48A5">
          <w:rPr>
            <w:noProof/>
            <w:webHidden/>
          </w:rPr>
        </w:r>
        <w:r w:rsidR="009E48A5">
          <w:rPr>
            <w:noProof/>
            <w:webHidden/>
          </w:rPr>
          <w:fldChar w:fldCharType="separate"/>
        </w:r>
        <w:r w:rsidR="00351ED8">
          <w:rPr>
            <w:noProof/>
            <w:webHidden/>
          </w:rPr>
          <w:t>12</w:t>
        </w:r>
        <w:r w:rsidR="009E48A5">
          <w:rPr>
            <w:noProof/>
            <w:webHidden/>
          </w:rPr>
          <w:fldChar w:fldCharType="end"/>
        </w:r>
      </w:hyperlink>
    </w:p>
    <w:p w14:paraId="38CE0F6F" w14:textId="77777777" w:rsidR="00C84F78" w:rsidRDefault="006E71B5">
      <w:pPr>
        <w:pStyle w:val="Tabladeilustraciones"/>
        <w:tabs>
          <w:tab w:val="left" w:pos="440"/>
          <w:tab w:val="right" w:leader="dot" w:pos="8776"/>
        </w:tabs>
        <w:rPr>
          <w:rFonts w:eastAsiaTheme="minorEastAsia"/>
          <w:noProof/>
          <w:lang w:eastAsia="es-ES"/>
        </w:rPr>
      </w:pPr>
      <w:hyperlink w:anchor="_Toc72190779" w:history="1">
        <w:r w:rsidR="00C84F78" w:rsidRPr="00DD71A3">
          <w:rPr>
            <w:rStyle w:val="Hipervnculo"/>
            <w:noProof/>
          </w:rPr>
          <w:t>iii.</w:t>
        </w:r>
        <w:r w:rsidR="00C84F78">
          <w:rPr>
            <w:rFonts w:eastAsiaTheme="minorEastAsia"/>
            <w:noProof/>
            <w:lang w:eastAsia="es-ES"/>
          </w:rPr>
          <w:tab/>
        </w:r>
        <w:r w:rsidR="00C84F78" w:rsidRPr="00DD71A3">
          <w:rPr>
            <w:rStyle w:val="Hipervnculo"/>
            <w:noProof/>
          </w:rPr>
          <w:t>Las áreas de la interfaz estarán subdividas en pestañas</w:t>
        </w:r>
        <w:r w:rsidR="00C84F78">
          <w:rPr>
            <w:noProof/>
            <w:webHidden/>
          </w:rPr>
          <w:tab/>
        </w:r>
        <w:r w:rsidR="009E48A5">
          <w:rPr>
            <w:noProof/>
            <w:webHidden/>
          </w:rPr>
          <w:fldChar w:fldCharType="begin"/>
        </w:r>
        <w:r w:rsidR="00C84F78">
          <w:rPr>
            <w:noProof/>
            <w:webHidden/>
          </w:rPr>
          <w:instrText xml:space="preserve"> PAGEREF _Toc72190779 \h </w:instrText>
        </w:r>
        <w:r w:rsidR="009E48A5">
          <w:rPr>
            <w:noProof/>
            <w:webHidden/>
          </w:rPr>
        </w:r>
        <w:r w:rsidR="009E48A5">
          <w:rPr>
            <w:noProof/>
            <w:webHidden/>
          </w:rPr>
          <w:fldChar w:fldCharType="separate"/>
        </w:r>
        <w:r w:rsidR="00351ED8">
          <w:rPr>
            <w:noProof/>
            <w:webHidden/>
          </w:rPr>
          <w:t>12</w:t>
        </w:r>
        <w:r w:rsidR="009E48A5">
          <w:rPr>
            <w:noProof/>
            <w:webHidden/>
          </w:rPr>
          <w:fldChar w:fldCharType="end"/>
        </w:r>
      </w:hyperlink>
    </w:p>
    <w:p w14:paraId="5432DCBB" w14:textId="77777777" w:rsidR="00C84F78" w:rsidRDefault="006E71B5">
      <w:pPr>
        <w:pStyle w:val="Tabladeilustraciones"/>
        <w:tabs>
          <w:tab w:val="left" w:pos="440"/>
          <w:tab w:val="right" w:leader="dot" w:pos="8776"/>
        </w:tabs>
        <w:rPr>
          <w:rFonts w:eastAsiaTheme="minorEastAsia"/>
          <w:noProof/>
          <w:lang w:eastAsia="es-ES"/>
        </w:rPr>
      </w:pPr>
      <w:hyperlink w:anchor="_Toc72190780" w:history="1">
        <w:r w:rsidR="00C84F78" w:rsidRPr="00DD71A3">
          <w:rPr>
            <w:rStyle w:val="Hipervnculo"/>
            <w:noProof/>
          </w:rPr>
          <w:t>iv.</w:t>
        </w:r>
        <w:r w:rsidR="00C84F78">
          <w:rPr>
            <w:rFonts w:eastAsiaTheme="minorEastAsia"/>
            <w:noProof/>
            <w:lang w:eastAsia="es-ES"/>
          </w:rPr>
          <w:tab/>
        </w:r>
        <w:r w:rsidR="00C84F78" w:rsidRPr="00DD71A3">
          <w:rPr>
            <w:rStyle w:val="Hipervnculo"/>
            <w:noProof/>
          </w:rPr>
          <w:t>Diagrama de clases.</w:t>
        </w:r>
        <w:r w:rsidR="00C84F78">
          <w:rPr>
            <w:noProof/>
            <w:webHidden/>
          </w:rPr>
          <w:tab/>
        </w:r>
        <w:r w:rsidR="009E48A5">
          <w:rPr>
            <w:noProof/>
            <w:webHidden/>
          </w:rPr>
          <w:fldChar w:fldCharType="begin"/>
        </w:r>
        <w:r w:rsidR="00C84F78">
          <w:rPr>
            <w:noProof/>
            <w:webHidden/>
          </w:rPr>
          <w:instrText xml:space="preserve"> PAGEREF _Toc72190780 \h </w:instrText>
        </w:r>
        <w:r w:rsidR="009E48A5">
          <w:rPr>
            <w:noProof/>
            <w:webHidden/>
          </w:rPr>
        </w:r>
        <w:r w:rsidR="009E48A5">
          <w:rPr>
            <w:noProof/>
            <w:webHidden/>
          </w:rPr>
          <w:fldChar w:fldCharType="separate"/>
        </w:r>
        <w:r w:rsidR="00351ED8">
          <w:rPr>
            <w:noProof/>
            <w:webHidden/>
          </w:rPr>
          <w:t>15</w:t>
        </w:r>
        <w:r w:rsidR="009E48A5">
          <w:rPr>
            <w:noProof/>
            <w:webHidden/>
          </w:rPr>
          <w:fldChar w:fldCharType="end"/>
        </w:r>
      </w:hyperlink>
    </w:p>
    <w:p w14:paraId="3E4ACFBF" w14:textId="77777777" w:rsidR="00C84F78" w:rsidRDefault="006E71B5">
      <w:pPr>
        <w:pStyle w:val="Tabladeilustraciones"/>
        <w:tabs>
          <w:tab w:val="left" w:pos="440"/>
          <w:tab w:val="right" w:leader="dot" w:pos="8776"/>
        </w:tabs>
        <w:rPr>
          <w:rFonts w:eastAsiaTheme="minorEastAsia"/>
          <w:noProof/>
          <w:lang w:eastAsia="es-ES"/>
        </w:rPr>
      </w:pPr>
      <w:hyperlink w:anchor="_Toc72190781" w:history="1">
        <w:r w:rsidR="00C84F78" w:rsidRPr="00DD71A3">
          <w:rPr>
            <w:rStyle w:val="Hipervnculo"/>
            <w:noProof/>
          </w:rPr>
          <w:t>v.</w:t>
        </w:r>
        <w:r w:rsidR="00C84F78">
          <w:rPr>
            <w:rFonts w:eastAsiaTheme="minorEastAsia"/>
            <w:noProof/>
            <w:lang w:eastAsia="es-ES"/>
          </w:rPr>
          <w:tab/>
        </w:r>
        <w:r w:rsidR="00C84F78" w:rsidRPr="00DD71A3">
          <w:rPr>
            <w:rStyle w:val="Hipervnculo"/>
            <w:noProof/>
          </w:rPr>
          <w:t>Diagrama de clases final.</w:t>
        </w:r>
        <w:r w:rsidR="00C84F78">
          <w:rPr>
            <w:noProof/>
            <w:webHidden/>
          </w:rPr>
          <w:tab/>
        </w:r>
        <w:r w:rsidR="009E48A5">
          <w:rPr>
            <w:noProof/>
            <w:webHidden/>
          </w:rPr>
          <w:fldChar w:fldCharType="begin"/>
        </w:r>
        <w:r w:rsidR="00C84F78">
          <w:rPr>
            <w:noProof/>
            <w:webHidden/>
          </w:rPr>
          <w:instrText xml:space="preserve"> PAGEREF _Toc72190781 \h </w:instrText>
        </w:r>
        <w:r w:rsidR="009E48A5">
          <w:rPr>
            <w:noProof/>
            <w:webHidden/>
          </w:rPr>
        </w:r>
        <w:r w:rsidR="009E48A5">
          <w:rPr>
            <w:noProof/>
            <w:webHidden/>
          </w:rPr>
          <w:fldChar w:fldCharType="separate"/>
        </w:r>
        <w:r w:rsidR="00351ED8">
          <w:rPr>
            <w:noProof/>
            <w:webHidden/>
          </w:rPr>
          <w:t>17</w:t>
        </w:r>
        <w:r w:rsidR="009E48A5">
          <w:rPr>
            <w:noProof/>
            <w:webHidden/>
          </w:rPr>
          <w:fldChar w:fldCharType="end"/>
        </w:r>
      </w:hyperlink>
    </w:p>
    <w:p w14:paraId="571095BF" w14:textId="77777777" w:rsidR="00C84F78" w:rsidRDefault="006E71B5">
      <w:pPr>
        <w:pStyle w:val="Tabladeilustraciones"/>
        <w:tabs>
          <w:tab w:val="left" w:pos="440"/>
          <w:tab w:val="right" w:leader="dot" w:pos="8776"/>
        </w:tabs>
        <w:rPr>
          <w:rFonts w:eastAsiaTheme="minorEastAsia"/>
          <w:noProof/>
          <w:lang w:eastAsia="es-ES"/>
        </w:rPr>
      </w:pPr>
      <w:hyperlink w:anchor="_Toc72190782" w:history="1">
        <w:r w:rsidR="00C84F78" w:rsidRPr="00DD71A3">
          <w:rPr>
            <w:rStyle w:val="Hipervnculo"/>
            <w:noProof/>
          </w:rPr>
          <w:t>vi.</w:t>
        </w:r>
        <w:r w:rsidR="00C84F78">
          <w:rPr>
            <w:rFonts w:eastAsiaTheme="minorEastAsia"/>
            <w:noProof/>
            <w:lang w:eastAsia="es-ES"/>
          </w:rPr>
          <w:tab/>
        </w:r>
        <w:r w:rsidR="00C84F78" w:rsidRPr="00DD71A3">
          <w:rPr>
            <w:rStyle w:val="Hipervnculo"/>
            <w:noProof/>
          </w:rPr>
          <w:t>Diagrama BD.</w:t>
        </w:r>
        <w:r w:rsidR="00C84F78">
          <w:rPr>
            <w:noProof/>
            <w:webHidden/>
          </w:rPr>
          <w:tab/>
        </w:r>
        <w:r w:rsidR="009E48A5">
          <w:rPr>
            <w:noProof/>
            <w:webHidden/>
          </w:rPr>
          <w:fldChar w:fldCharType="begin"/>
        </w:r>
        <w:r w:rsidR="00C84F78">
          <w:rPr>
            <w:noProof/>
            <w:webHidden/>
          </w:rPr>
          <w:instrText xml:space="preserve"> PAGEREF _Toc72190782 \h </w:instrText>
        </w:r>
        <w:r w:rsidR="009E48A5">
          <w:rPr>
            <w:noProof/>
            <w:webHidden/>
          </w:rPr>
        </w:r>
        <w:r w:rsidR="009E48A5">
          <w:rPr>
            <w:noProof/>
            <w:webHidden/>
          </w:rPr>
          <w:fldChar w:fldCharType="separate"/>
        </w:r>
        <w:r w:rsidR="00351ED8">
          <w:rPr>
            <w:noProof/>
            <w:webHidden/>
          </w:rPr>
          <w:t>18</w:t>
        </w:r>
        <w:r w:rsidR="009E48A5">
          <w:rPr>
            <w:noProof/>
            <w:webHidden/>
          </w:rPr>
          <w:fldChar w:fldCharType="end"/>
        </w:r>
      </w:hyperlink>
    </w:p>
    <w:p w14:paraId="324DA58B" w14:textId="77777777" w:rsidR="00C84F78" w:rsidRDefault="006E71B5">
      <w:pPr>
        <w:pStyle w:val="Tabladeilustraciones"/>
        <w:tabs>
          <w:tab w:val="left" w:pos="660"/>
          <w:tab w:val="right" w:leader="dot" w:pos="8776"/>
        </w:tabs>
        <w:rPr>
          <w:rFonts w:eastAsiaTheme="minorEastAsia"/>
          <w:noProof/>
          <w:lang w:eastAsia="es-ES"/>
        </w:rPr>
      </w:pPr>
      <w:hyperlink w:anchor="_Toc72190783" w:history="1">
        <w:r w:rsidR="00C84F78" w:rsidRPr="00DD71A3">
          <w:rPr>
            <w:rStyle w:val="Hipervnculo"/>
            <w:noProof/>
          </w:rPr>
          <w:t>vii.</w:t>
        </w:r>
        <w:r w:rsidR="00C84F78">
          <w:rPr>
            <w:rFonts w:eastAsiaTheme="minorEastAsia"/>
            <w:noProof/>
            <w:lang w:eastAsia="es-ES"/>
          </w:rPr>
          <w:tab/>
        </w:r>
        <w:r w:rsidR="00C84F78" w:rsidRPr="00DD71A3">
          <w:rPr>
            <w:rStyle w:val="Hipervnculo"/>
            <w:noProof/>
          </w:rPr>
          <w:t>Casos de uso. General.</w:t>
        </w:r>
        <w:r w:rsidR="00C84F78">
          <w:rPr>
            <w:noProof/>
            <w:webHidden/>
          </w:rPr>
          <w:tab/>
        </w:r>
        <w:r w:rsidR="009E48A5">
          <w:rPr>
            <w:noProof/>
            <w:webHidden/>
          </w:rPr>
          <w:fldChar w:fldCharType="begin"/>
        </w:r>
        <w:r w:rsidR="00C84F78">
          <w:rPr>
            <w:noProof/>
            <w:webHidden/>
          </w:rPr>
          <w:instrText xml:space="preserve"> PAGEREF _Toc72190783 \h </w:instrText>
        </w:r>
        <w:r w:rsidR="009E48A5">
          <w:rPr>
            <w:noProof/>
            <w:webHidden/>
          </w:rPr>
        </w:r>
        <w:r w:rsidR="009E48A5">
          <w:rPr>
            <w:noProof/>
            <w:webHidden/>
          </w:rPr>
          <w:fldChar w:fldCharType="separate"/>
        </w:r>
        <w:r w:rsidR="00351ED8">
          <w:rPr>
            <w:noProof/>
            <w:webHidden/>
          </w:rPr>
          <w:t>19</w:t>
        </w:r>
        <w:r w:rsidR="009E48A5">
          <w:rPr>
            <w:noProof/>
            <w:webHidden/>
          </w:rPr>
          <w:fldChar w:fldCharType="end"/>
        </w:r>
      </w:hyperlink>
    </w:p>
    <w:p w14:paraId="67D48136" w14:textId="77777777" w:rsidR="00C84F78" w:rsidRDefault="006E71B5">
      <w:pPr>
        <w:pStyle w:val="Tabladeilustraciones"/>
        <w:tabs>
          <w:tab w:val="left" w:pos="660"/>
          <w:tab w:val="right" w:leader="dot" w:pos="8776"/>
        </w:tabs>
        <w:rPr>
          <w:rFonts w:eastAsiaTheme="minorEastAsia"/>
          <w:noProof/>
          <w:lang w:eastAsia="es-ES"/>
        </w:rPr>
      </w:pPr>
      <w:hyperlink w:anchor="_Toc72190784" w:history="1">
        <w:r w:rsidR="00C84F78" w:rsidRPr="00DD71A3">
          <w:rPr>
            <w:rStyle w:val="Hipervnculo"/>
            <w:noProof/>
          </w:rPr>
          <w:t>viii.</w:t>
        </w:r>
        <w:r w:rsidR="00C84F78">
          <w:rPr>
            <w:rFonts w:eastAsiaTheme="minorEastAsia"/>
            <w:noProof/>
            <w:lang w:eastAsia="es-ES"/>
          </w:rPr>
          <w:tab/>
        </w:r>
        <w:r w:rsidR="00C84F78" w:rsidRPr="00DD71A3">
          <w:rPr>
            <w:rStyle w:val="Hipervnculo"/>
            <w:noProof/>
          </w:rPr>
          <w:t>Casos de uso. Añadir.</w:t>
        </w:r>
        <w:r w:rsidR="00C84F78">
          <w:rPr>
            <w:noProof/>
            <w:webHidden/>
          </w:rPr>
          <w:tab/>
        </w:r>
        <w:r w:rsidR="009E48A5">
          <w:rPr>
            <w:noProof/>
            <w:webHidden/>
          </w:rPr>
          <w:fldChar w:fldCharType="begin"/>
        </w:r>
        <w:r w:rsidR="00C84F78">
          <w:rPr>
            <w:noProof/>
            <w:webHidden/>
          </w:rPr>
          <w:instrText xml:space="preserve"> PAGEREF _Toc72190784 \h </w:instrText>
        </w:r>
        <w:r w:rsidR="009E48A5">
          <w:rPr>
            <w:noProof/>
            <w:webHidden/>
          </w:rPr>
        </w:r>
        <w:r w:rsidR="009E48A5">
          <w:rPr>
            <w:noProof/>
            <w:webHidden/>
          </w:rPr>
          <w:fldChar w:fldCharType="separate"/>
        </w:r>
        <w:r w:rsidR="00351ED8">
          <w:rPr>
            <w:noProof/>
            <w:webHidden/>
          </w:rPr>
          <w:t>19</w:t>
        </w:r>
        <w:r w:rsidR="009E48A5">
          <w:rPr>
            <w:noProof/>
            <w:webHidden/>
          </w:rPr>
          <w:fldChar w:fldCharType="end"/>
        </w:r>
      </w:hyperlink>
    </w:p>
    <w:p w14:paraId="5E6DEBE7" w14:textId="77777777" w:rsidR="00C84F78" w:rsidRDefault="006E71B5">
      <w:pPr>
        <w:pStyle w:val="Tabladeilustraciones"/>
        <w:tabs>
          <w:tab w:val="left" w:pos="440"/>
          <w:tab w:val="right" w:leader="dot" w:pos="8776"/>
        </w:tabs>
        <w:rPr>
          <w:rFonts w:eastAsiaTheme="minorEastAsia"/>
          <w:noProof/>
          <w:lang w:eastAsia="es-ES"/>
        </w:rPr>
      </w:pPr>
      <w:hyperlink w:anchor="_Toc72190785" w:history="1">
        <w:r w:rsidR="00C84F78" w:rsidRPr="00DD71A3">
          <w:rPr>
            <w:rStyle w:val="Hipervnculo"/>
            <w:noProof/>
          </w:rPr>
          <w:t>ix.</w:t>
        </w:r>
        <w:r w:rsidR="00C84F78">
          <w:rPr>
            <w:rFonts w:eastAsiaTheme="minorEastAsia"/>
            <w:noProof/>
            <w:lang w:eastAsia="es-ES"/>
          </w:rPr>
          <w:tab/>
        </w:r>
        <w:r w:rsidR="00C84F78" w:rsidRPr="00DD71A3">
          <w:rPr>
            <w:rStyle w:val="Hipervnculo"/>
            <w:noProof/>
          </w:rPr>
          <w:t>Casos de uso. Editar.</w:t>
        </w:r>
        <w:r w:rsidR="00C84F78">
          <w:rPr>
            <w:noProof/>
            <w:webHidden/>
          </w:rPr>
          <w:tab/>
        </w:r>
        <w:r w:rsidR="009E48A5">
          <w:rPr>
            <w:noProof/>
            <w:webHidden/>
          </w:rPr>
          <w:fldChar w:fldCharType="begin"/>
        </w:r>
        <w:r w:rsidR="00C84F78">
          <w:rPr>
            <w:noProof/>
            <w:webHidden/>
          </w:rPr>
          <w:instrText xml:space="preserve"> PAGEREF _Toc72190785 \h </w:instrText>
        </w:r>
        <w:r w:rsidR="009E48A5">
          <w:rPr>
            <w:noProof/>
            <w:webHidden/>
          </w:rPr>
        </w:r>
        <w:r w:rsidR="009E48A5">
          <w:rPr>
            <w:noProof/>
            <w:webHidden/>
          </w:rPr>
          <w:fldChar w:fldCharType="separate"/>
        </w:r>
        <w:r w:rsidR="00351ED8">
          <w:rPr>
            <w:noProof/>
            <w:webHidden/>
          </w:rPr>
          <w:t>20</w:t>
        </w:r>
        <w:r w:rsidR="009E48A5">
          <w:rPr>
            <w:noProof/>
            <w:webHidden/>
          </w:rPr>
          <w:fldChar w:fldCharType="end"/>
        </w:r>
      </w:hyperlink>
    </w:p>
    <w:p w14:paraId="39FFDD5A" w14:textId="77777777" w:rsidR="00C84F78" w:rsidRDefault="006E71B5">
      <w:pPr>
        <w:pStyle w:val="Tabladeilustraciones"/>
        <w:tabs>
          <w:tab w:val="left" w:pos="440"/>
          <w:tab w:val="right" w:leader="dot" w:pos="8776"/>
        </w:tabs>
        <w:rPr>
          <w:rFonts w:eastAsiaTheme="minorEastAsia"/>
          <w:noProof/>
          <w:lang w:eastAsia="es-ES"/>
        </w:rPr>
      </w:pPr>
      <w:hyperlink w:anchor="_Toc72190786" w:history="1">
        <w:r w:rsidR="00C84F78" w:rsidRPr="00DD71A3">
          <w:rPr>
            <w:rStyle w:val="Hipervnculo"/>
            <w:noProof/>
          </w:rPr>
          <w:t>x.</w:t>
        </w:r>
        <w:r w:rsidR="00C84F78">
          <w:rPr>
            <w:rFonts w:eastAsiaTheme="minorEastAsia"/>
            <w:noProof/>
            <w:lang w:eastAsia="es-ES"/>
          </w:rPr>
          <w:tab/>
        </w:r>
        <w:r w:rsidR="00C84F78" w:rsidRPr="00DD71A3">
          <w:rPr>
            <w:rStyle w:val="Hipervnculo"/>
            <w:noProof/>
          </w:rPr>
          <w:t>Casos de uso. Eliminar.</w:t>
        </w:r>
        <w:r w:rsidR="00C84F78">
          <w:rPr>
            <w:noProof/>
            <w:webHidden/>
          </w:rPr>
          <w:tab/>
        </w:r>
        <w:r w:rsidR="009E48A5">
          <w:rPr>
            <w:noProof/>
            <w:webHidden/>
          </w:rPr>
          <w:fldChar w:fldCharType="begin"/>
        </w:r>
        <w:r w:rsidR="00C84F78">
          <w:rPr>
            <w:noProof/>
            <w:webHidden/>
          </w:rPr>
          <w:instrText xml:space="preserve"> PAGEREF _Toc72190786 \h </w:instrText>
        </w:r>
        <w:r w:rsidR="009E48A5">
          <w:rPr>
            <w:noProof/>
            <w:webHidden/>
          </w:rPr>
        </w:r>
        <w:r w:rsidR="009E48A5">
          <w:rPr>
            <w:noProof/>
            <w:webHidden/>
          </w:rPr>
          <w:fldChar w:fldCharType="separate"/>
        </w:r>
        <w:r w:rsidR="00351ED8">
          <w:rPr>
            <w:noProof/>
            <w:webHidden/>
          </w:rPr>
          <w:t>21</w:t>
        </w:r>
        <w:r w:rsidR="009E48A5">
          <w:rPr>
            <w:noProof/>
            <w:webHidden/>
          </w:rPr>
          <w:fldChar w:fldCharType="end"/>
        </w:r>
      </w:hyperlink>
    </w:p>
    <w:p w14:paraId="27DB96C5" w14:textId="77777777" w:rsidR="00C84F78" w:rsidRDefault="006E71B5">
      <w:pPr>
        <w:pStyle w:val="Tabladeilustraciones"/>
        <w:tabs>
          <w:tab w:val="left" w:pos="440"/>
          <w:tab w:val="right" w:leader="dot" w:pos="8776"/>
        </w:tabs>
        <w:rPr>
          <w:rFonts w:eastAsiaTheme="minorEastAsia"/>
          <w:noProof/>
          <w:lang w:eastAsia="es-ES"/>
        </w:rPr>
      </w:pPr>
      <w:hyperlink w:anchor="_Toc72190787" w:history="1">
        <w:r w:rsidR="00C84F78" w:rsidRPr="00DD71A3">
          <w:rPr>
            <w:rStyle w:val="Hipervnculo"/>
            <w:noProof/>
          </w:rPr>
          <w:t>xi.</w:t>
        </w:r>
        <w:r w:rsidR="00C84F78">
          <w:rPr>
            <w:rFonts w:eastAsiaTheme="minorEastAsia"/>
            <w:noProof/>
            <w:lang w:eastAsia="es-ES"/>
          </w:rPr>
          <w:tab/>
        </w:r>
        <w:r w:rsidR="00C84F78" w:rsidRPr="00DD71A3">
          <w:rPr>
            <w:rStyle w:val="Hipervnculo"/>
            <w:noProof/>
          </w:rPr>
          <w:t>Menú lateral con las áreas generales de la aplicación.</w:t>
        </w:r>
        <w:r w:rsidR="00C84F78">
          <w:rPr>
            <w:noProof/>
            <w:webHidden/>
          </w:rPr>
          <w:tab/>
        </w:r>
        <w:r w:rsidR="009E48A5">
          <w:rPr>
            <w:noProof/>
            <w:webHidden/>
          </w:rPr>
          <w:fldChar w:fldCharType="begin"/>
        </w:r>
        <w:r w:rsidR="00C84F78">
          <w:rPr>
            <w:noProof/>
            <w:webHidden/>
          </w:rPr>
          <w:instrText xml:space="preserve"> PAGEREF _Toc72190787 \h </w:instrText>
        </w:r>
        <w:r w:rsidR="009E48A5">
          <w:rPr>
            <w:noProof/>
            <w:webHidden/>
          </w:rPr>
        </w:r>
        <w:r w:rsidR="009E48A5">
          <w:rPr>
            <w:noProof/>
            <w:webHidden/>
          </w:rPr>
          <w:fldChar w:fldCharType="separate"/>
        </w:r>
        <w:r w:rsidR="00351ED8">
          <w:rPr>
            <w:noProof/>
            <w:webHidden/>
          </w:rPr>
          <w:t>22</w:t>
        </w:r>
        <w:r w:rsidR="009E48A5">
          <w:rPr>
            <w:noProof/>
            <w:webHidden/>
          </w:rPr>
          <w:fldChar w:fldCharType="end"/>
        </w:r>
      </w:hyperlink>
    </w:p>
    <w:p w14:paraId="2E33CB93" w14:textId="77777777" w:rsidR="00C84F78" w:rsidRDefault="006E71B5">
      <w:pPr>
        <w:pStyle w:val="Tabladeilustraciones"/>
        <w:tabs>
          <w:tab w:val="left" w:pos="660"/>
          <w:tab w:val="right" w:leader="dot" w:pos="8776"/>
        </w:tabs>
        <w:rPr>
          <w:rFonts w:eastAsiaTheme="minorEastAsia"/>
          <w:noProof/>
          <w:lang w:eastAsia="es-ES"/>
        </w:rPr>
      </w:pPr>
      <w:hyperlink w:anchor="_Toc72190788" w:history="1">
        <w:r w:rsidR="00C84F78" w:rsidRPr="00DD71A3">
          <w:rPr>
            <w:rStyle w:val="Hipervnculo"/>
            <w:noProof/>
          </w:rPr>
          <w:t>xii.</w:t>
        </w:r>
        <w:r w:rsidR="00C84F78">
          <w:rPr>
            <w:rFonts w:eastAsiaTheme="minorEastAsia"/>
            <w:noProof/>
            <w:lang w:eastAsia="es-ES"/>
          </w:rPr>
          <w:tab/>
        </w:r>
        <w:r w:rsidR="00C84F78" w:rsidRPr="00DD71A3">
          <w:rPr>
            <w:rStyle w:val="Hipervnculo"/>
            <w:noProof/>
          </w:rPr>
          <w:t>Pestaña Animales</w:t>
        </w:r>
        <w:r w:rsidR="00C84F78">
          <w:rPr>
            <w:noProof/>
            <w:webHidden/>
          </w:rPr>
          <w:tab/>
        </w:r>
        <w:r w:rsidR="009E48A5">
          <w:rPr>
            <w:noProof/>
            <w:webHidden/>
          </w:rPr>
          <w:fldChar w:fldCharType="begin"/>
        </w:r>
        <w:r w:rsidR="00C84F78">
          <w:rPr>
            <w:noProof/>
            <w:webHidden/>
          </w:rPr>
          <w:instrText xml:space="preserve"> PAGEREF _Toc72190788 \h </w:instrText>
        </w:r>
        <w:r w:rsidR="009E48A5">
          <w:rPr>
            <w:noProof/>
            <w:webHidden/>
          </w:rPr>
        </w:r>
        <w:r w:rsidR="009E48A5">
          <w:rPr>
            <w:noProof/>
            <w:webHidden/>
          </w:rPr>
          <w:fldChar w:fldCharType="separate"/>
        </w:r>
        <w:r w:rsidR="00351ED8">
          <w:rPr>
            <w:noProof/>
            <w:webHidden/>
          </w:rPr>
          <w:t>23</w:t>
        </w:r>
        <w:r w:rsidR="009E48A5">
          <w:rPr>
            <w:noProof/>
            <w:webHidden/>
          </w:rPr>
          <w:fldChar w:fldCharType="end"/>
        </w:r>
      </w:hyperlink>
    </w:p>
    <w:p w14:paraId="14158F3C" w14:textId="77777777" w:rsidR="00C84F78" w:rsidRDefault="006E71B5">
      <w:pPr>
        <w:pStyle w:val="Tabladeilustraciones"/>
        <w:tabs>
          <w:tab w:val="left" w:pos="660"/>
          <w:tab w:val="right" w:leader="dot" w:pos="8776"/>
        </w:tabs>
        <w:rPr>
          <w:rFonts w:eastAsiaTheme="minorEastAsia"/>
          <w:noProof/>
          <w:lang w:eastAsia="es-ES"/>
        </w:rPr>
      </w:pPr>
      <w:hyperlink w:anchor="_Toc72190789" w:history="1">
        <w:r w:rsidR="00C84F78" w:rsidRPr="00DD71A3">
          <w:rPr>
            <w:rStyle w:val="Hipervnculo"/>
            <w:noProof/>
          </w:rPr>
          <w:t>xiii.</w:t>
        </w:r>
        <w:r w:rsidR="00C84F78">
          <w:rPr>
            <w:rFonts w:eastAsiaTheme="minorEastAsia"/>
            <w:noProof/>
            <w:lang w:eastAsia="es-ES"/>
          </w:rPr>
          <w:tab/>
        </w:r>
        <w:r w:rsidR="00C84F78" w:rsidRPr="00DD71A3">
          <w:rPr>
            <w:rStyle w:val="Hipervnculo"/>
            <w:noProof/>
          </w:rPr>
          <w:t>Detalle interfaz animales.</w:t>
        </w:r>
        <w:r w:rsidR="00C84F78">
          <w:rPr>
            <w:noProof/>
            <w:webHidden/>
          </w:rPr>
          <w:tab/>
        </w:r>
        <w:r w:rsidR="009E48A5">
          <w:rPr>
            <w:noProof/>
            <w:webHidden/>
          </w:rPr>
          <w:fldChar w:fldCharType="begin"/>
        </w:r>
        <w:r w:rsidR="00C84F78">
          <w:rPr>
            <w:noProof/>
            <w:webHidden/>
          </w:rPr>
          <w:instrText xml:space="preserve"> PAGEREF _Toc72190789 \h </w:instrText>
        </w:r>
        <w:r w:rsidR="009E48A5">
          <w:rPr>
            <w:noProof/>
            <w:webHidden/>
          </w:rPr>
        </w:r>
        <w:r w:rsidR="009E48A5">
          <w:rPr>
            <w:noProof/>
            <w:webHidden/>
          </w:rPr>
          <w:fldChar w:fldCharType="separate"/>
        </w:r>
        <w:r w:rsidR="00351ED8">
          <w:rPr>
            <w:noProof/>
            <w:webHidden/>
          </w:rPr>
          <w:t>23</w:t>
        </w:r>
        <w:r w:rsidR="009E48A5">
          <w:rPr>
            <w:noProof/>
            <w:webHidden/>
          </w:rPr>
          <w:fldChar w:fldCharType="end"/>
        </w:r>
      </w:hyperlink>
    </w:p>
    <w:p w14:paraId="1A24B98E" w14:textId="77777777" w:rsidR="00C84F78" w:rsidRDefault="006E71B5">
      <w:pPr>
        <w:pStyle w:val="Tabladeilustraciones"/>
        <w:tabs>
          <w:tab w:val="left" w:pos="440"/>
          <w:tab w:val="right" w:leader="dot" w:pos="8776"/>
        </w:tabs>
        <w:rPr>
          <w:rFonts w:eastAsiaTheme="minorEastAsia"/>
          <w:noProof/>
          <w:lang w:eastAsia="es-ES"/>
        </w:rPr>
      </w:pPr>
      <w:hyperlink w:anchor="_Toc72190790" w:history="1">
        <w:r w:rsidR="00C84F78" w:rsidRPr="00DD71A3">
          <w:rPr>
            <w:rStyle w:val="Hipervnculo"/>
            <w:noProof/>
          </w:rPr>
          <w:t>i.</w:t>
        </w:r>
        <w:r w:rsidR="00C84F78">
          <w:rPr>
            <w:rFonts w:eastAsiaTheme="minorEastAsia"/>
            <w:noProof/>
            <w:lang w:eastAsia="es-ES"/>
          </w:rPr>
          <w:tab/>
        </w:r>
        <w:r w:rsidR="00C84F78" w:rsidRPr="00DD71A3">
          <w:rPr>
            <w:rStyle w:val="Hipervnculo"/>
            <w:noProof/>
          </w:rPr>
          <w:t>Detalle interfaz terneros.</w:t>
        </w:r>
        <w:r w:rsidR="00C84F78">
          <w:rPr>
            <w:noProof/>
            <w:webHidden/>
          </w:rPr>
          <w:tab/>
        </w:r>
        <w:r w:rsidR="009E48A5">
          <w:rPr>
            <w:noProof/>
            <w:webHidden/>
          </w:rPr>
          <w:fldChar w:fldCharType="begin"/>
        </w:r>
        <w:r w:rsidR="00C84F78">
          <w:rPr>
            <w:noProof/>
            <w:webHidden/>
          </w:rPr>
          <w:instrText xml:space="preserve"> PAGEREF _Toc72190790 \h </w:instrText>
        </w:r>
        <w:r w:rsidR="009E48A5">
          <w:rPr>
            <w:noProof/>
            <w:webHidden/>
          </w:rPr>
        </w:r>
        <w:r w:rsidR="009E48A5">
          <w:rPr>
            <w:noProof/>
            <w:webHidden/>
          </w:rPr>
          <w:fldChar w:fldCharType="separate"/>
        </w:r>
        <w:r w:rsidR="00351ED8">
          <w:rPr>
            <w:noProof/>
            <w:webHidden/>
          </w:rPr>
          <w:t>24</w:t>
        </w:r>
        <w:r w:rsidR="009E48A5">
          <w:rPr>
            <w:noProof/>
            <w:webHidden/>
          </w:rPr>
          <w:fldChar w:fldCharType="end"/>
        </w:r>
      </w:hyperlink>
    </w:p>
    <w:p w14:paraId="0DEF3E60" w14:textId="77777777" w:rsidR="00C84F78" w:rsidRDefault="006E71B5">
      <w:pPr>
        <w:pStyle w:val="Tabladeilustraciones"/>
        <w:tabs>
          <w:tab w:val="left" w:pos="440"/>
          <w:tab w:val="right" w:leader="dot" w:pos="8776"/>
        </w:tabs>
        <w:rPr>
          <w:rFonts w:eastAsiaTheme="minorEastAsia"/>
          <w:noProof/>
          <w:lang w:eastAsia="es-ES"/>
        </w:rPr>
      </w:pPr>
      <w:hyperlink w:anchor="_Toc72190791" w:history="1">
        <w:r w:rsidR="00C84F78" w:rsidRPr="00DD71A3">
          <w:rPr>
            <w:rStyle w:val="Hipervnculo"/>
            <w:noProof/>
          </w:rPr>
          <w:t>ii.</w:t>
        </w:r>
        <w:r w:rsidR="00C84F78">
          <w:rPr>
            <w:rFonts w:eastAsiaTheme="minorEastAsia"/>
            <w:noProof/>
            <w:lang w:eastAsia="es-ES"/>
          </w:rPr>
          <w:tab/>
        </w:r>
        <w:r w:rsidR="00C84F78" w:rsidRPr="00DD71A3">
          <w:rPr>
            <w:rStyle w:val="Hipervnculo"/>
            <w:noProof/>
          </w:rPr>
          <w:t>Detalle interfaz vacas.</w:t>
        </w:r>
        <w:r w:rsidR="00C84F78">
          <w:rPr>
            <w:noProof/>
            <w:webHidden/>
          </w:rPr>
          <w:tab/>
        </w:r>
        <w:r w:rsidR="009E48A5">
          <w:rPr>
            <w:noProof/>
            <w:webHidden/>
          </w:rPr>
          <w:fldChar w:fldCharType="begin"/>
        </w:r>
        <w:r w:rsidR="00C84F78">
          <w:rPr>
            <w:noProof/>
            <w:webHidden/>
          </w:rPr>
          <w:instrText xml:space="preserve"> PAGEREF _Toc72190791 \h </w:instrText>
        </w:r>
        <w:r w:rsidR="009E48A5">
          <w:rPr>
            <w:noProof/>
            <w:webHidden/>
          </w:rPr>
        </w:r>
        <w:r w:rsidR="009E48A5">
          <w:rPr>
            <w:noProof/>
            <w:webHidden/>
          </w:rPr>
          <w:fldChar w:fldCharType="separate"/>
        </w:r>
        <w:r w:rsidR="00351ED8">
          <w:rPr>
            <w:noProof/>
            <w:webHidden/>
          </w:rPr>
          <w:t>25</w:t>
        </w:r>
        <w:r w:rsidR="009E48A5">
          <w:rPr>
            <w:noProof/>
            <w:webHidden/>
          </w:rPr>
          <w:fldChar w:fldCharType="end"/>
        </w:r>
      </w:hyperlink>
    </w:p>
    <w:p w14:paraId="2E38AEC9" w14:textId="77777777" w:rsidR="00C84F78" w:rsidRDefault="006E71B5">
      <w:pPr>
        <w:pStyle w:val="Tabladeilustraciones"/>
        <w:tabs>
          <w:tab w:val="left" w:pos="440"/>
          <w:tab w:val="right" w:leader="dot" w:pos="8776"/>
        </w:tabs>
        <w:rPr>
          <w:rFonts w:eastAsiaTheme="minorEastAsia"/>
          <w:noProof/>
          <w:lang w:eastAsia="es-ES"/>
        </w:rPr>
      </w:pPr>
      <w:hyperlink w:anchor="_Toc72190792" w:history="1">
        <w:r w:rsidR="00C84F78" w:rsidRPr="00DD71A3">
          <w:rPr>
            <w:rStyle w:val="Hipervnculo"/>
            <w:noProof/>
          </w:rPr>
          <w:t>iii.</w:t>
        </w:r>
        <w:r w:rsidR="00C84F78">
          <w:rPr>
            <w:rFonts w:eastAsiaTheme="minorEastAsia"/>
            <w:noProof/>
            <w:lang w:eastAsia="es-ES"/>
          </w:rPr>
          <w:tab/>
        </w:r>
        <w:r w:rsidR="00C84F78" w:rsidRPr="00DD71A3">
          <w:rPr>
            <w:rStyle w:val="Hipervnculo"/>
            <w:noProof/>
          </w:rPr>
          <w:t>Pestañas crotales.</w:t>
        </w:r>
        <w:r w:rsidR="00C84F78">
          <w:rPr>
            <w:noProof/>
            <w:webHidden/>
          </w:rPr>
          <w:tab/>
        </w:r>
        <w:r w:rsidR="009E48A5">
          <w:rPr>
            <w:noProof/>
            <w:webHidden/>
          </w:rPr>
          <w:fldChar w:fldCharType="begin"/>
        </w:r>
        <w:r w:rsidR="00C84F78">
          <w:rPr>
            <w:noProof/>
            <w:webHidden/>
          </w:rPr>
          <w:instrText xml:space="preserve"> PAGEREF _Toc72190792 \h </w:instrText>
        </w:r>
        <w:r w:rsidR="009E48A5">
          <w:rPr>
            <w:noProof/>
            <w:webHidden/>
          </w:rPr>
        </w:r>
        <w:r w:rsidR="009E48A5">
          <w:rPr>
            <w:noProof/>
            <w:webHidden/>
          </w:rPr>
          <w:fldChar w:fldCharType="separate"/>
        </w:r>
        <w:r w:rsidR="00351ED8">
          <w:rPr>
            <w:noProof/>
            <w:webHidden/>
          </w:rPr>
          <w:t>25</w:t>
        </w:r>
        <w:r w:rsidR="009E48A5">
          <w:rPr>
            <w:noProof/>
            <w:webHidden/>
          </w:rPr>
          <w:fldChar w:fldCharType="end"/>
        </w:r>
      </w:hyperlink>
    </w:p>
    <w:p w14:paraId="4F961A8D" w14:textId="77777777" w:rsidR="00C84F78" w:rsidRDefault="006E71B5">
      <w:pPr>
        <w:pStyle w:val="Tabladeilustraciones"/>
        <w:tabs>
          <w:tab w:val="left" w:pos="440"/>
          <w:tab w:val="right" w:leader="dot" w:pos="8776"/>
        </w:tabs>
        <w:rPr>
          <w:rFonts w:eastAsiaTheme="minorEastAsia"/>
          <w:noProof/>
          <w:lang w:eastAsia="es-ES"/>
        </w:rPr>
      </w:pPr>
      <w:hyperlink w:anchor="_Toc72190793" w:history="1">
        <w:r w:rsidR="00C84F78" w:rsidRPr="00DD71A3">
          <w:rPr>
            <w:rStyle w:val="Hipervnculo"/>
            <w:noProof/>
          </w:rPr>
          <w:t>iv.</w:t>
        </w:r>
        <w:r w:rsidR="00C84F78">
          <w:rPr>
            <w:rFonts w:eastAsiaTheme="minorEastAsia"/>
            <w:noProof/>
            <w:lang w:eastAsia="es-ES"/>
          </w:rPr>
          <w:tab/>
        </w:r>
        <w:r w:rsidR="00C84F78" w:rsidRPr="00DD71A3">
          <w:rPr>
            <w:rStyle w:val="Hipervnculo"/>
            <w:noProof/>
          </w:rPr>
          <w:t>Detalle interfaz crotal.</w:t>
        </w:r>
        <w:r w:rsidR="00C84F78">
          <w:rPr>
            <w:noProof/>
            <w:webHidden/>
          </w:rPr>
          <w:tab/>
        </w:r>
        <w:r w:rsidR="009E48A5">
          <w:rPr>
            <w:noProof/>
            <w:webHidden/>
          </w:rPr>
          <w:fldChar w:fldCharType="begin"/>
        </w:r>
        <w:r w:rsidR="00C84F78">
          <w:rPr>
            <w:noProof/>
            <w:webHidden/>
          </w:rPr>
          <w:instrText xml:space="preserve"> PAGEREF _Toc72190793 \h </w:instrText>
        </w:r>
        <w:r w:rsidR="009E48A5">
          <w:rPr>
            <w:noProof/>
            <w:webHidden/>
          </w:rPr>
        </w:r>
        <w:r w:rsidR="009E48A5">
          <w:rPr>
            <w:noProof/>
            <w:webHidden/>
          </w:rPr>
          <w:fldChar w:fldCharType="separate"/>
        </w:r>
        <w:r w:rsidR="00351ED8">
          <w:rPr>
            <w:noProof/>
            <w:webHidden/>
          </w:rPr>
          <w:t>26</w:t>
        </w:r>
        <w:r w:rsidR="009E48A5">
          <w:rPr>
            <w:noProof/>
            <w:webHidden/>
          </w:rPr>
          <w:fldChar w:fldCharType="end"/>
        </w:r>
      </w:hyperlink>
    </w:p>
    <w:p w14:paraId="4C8582A4" w14:textId="77777777" w:rsidR="00C84F78" w:rsidRDefault="006E71B5">
      <w:pPr>
        <w:pStyle w:val="Tabladeilustraciones"/>
        <w:tabs>
          <w:tab w:val="left" w:pos="440"/>
          <w:tab w:val="right" w:leader="dot" w:pos="8776"/>
        </w:tabs>
        <w:rPr>
          <w:rFonts w:eastAsiaTheme="minorEastAsia"/>
          <w:noProof/>
          <w:lang w:eastAsia="es-ES"/>
        </w:rPr>
      </w:pPr>
      <w:hyperlink w:anchor="_Toc72190794" w:history="1">
        <w:r w:rsidR="00C84F78" w:rsidRPr="00DD71A3">
          <w:rPr>
            <w:rStyle w:val="Hipervnculo"/>
            <w:noProof/>
          </w:rPr>
          <w:t>v.</w:t>
        </w:r>
        <w:r w:rsidR="00C84F78">
          <w:rPr>
            <w:rFonts w:eastAsiaTheme="minorEastAsia"/>
            <w:noProof/>
            <w:lang w:eastAsia="es-ES"/>
          </w:rPr>
          <w:tab/>
        </w:r>
        <w:r w:rsidR="00C84F78" w:rsidRPr="00DD71A3">
          <w:rPr>
            <w:rStyle w:val="Hipervnculo"/>
            <w:noProof/>
          </w:rPr>
          <w:t>Pestaña rebaños.</w:t>
        </w:r>
        <w:r w:rsidR="00C84F78">
          <w:rPr>
            <w:noProof/>
            <w:webHidden/>
          </w:rPr>
          <w:tab/>
        </w:r>
        <w:r w:rsidR="009E48A5">
          <w:rPr>
            <w:noProof/>
            <w:webHidden/>
          </w:rPr>
          <w:fldChar w:fldCharType="begin"/>
        </w:r>
        <w:r w:rsidR="00C84F78">
          <w:rPr>
            <w:noProof/>
            <w:webHidden/>
          </w:rPr>
          <w:instrText xml:space="preserve"> PAGEREF _Toc72190794 \h </w:instrText>
        </w:r>
        <w:r w:rsidR="009E48A5">
          <w:rPr>
            <w:noProof/>
            <w:webHidden/>
          </w:rPr>
        </w:r>
        <w:r w:rsidR="009E48A5">
          <w:rPr>
            <w:noProof/>
            <w:webHidden/>
          </w:rPr>
          <w:fldChar w:fldCharType="separate"/>
        </w:r>
        <w:r w:rsidR="00351ED8">
          <w:rPr>
            <w:noProof/>
            <w:webHidden/>
          </w:rPr>
          <w:t>26</w:t>
        </w:r>
        <w:r w:rsidR="009E48A5">
          <w:rPr>
            <w:noProof/>
            <w:webHidden/>
          </w:rPr>
          <w:fldChar w:fldCharType="end"/>
        </w:r>
      </w:hyperlink>
    </w:p>
    <w:p w14:paraId="38F1AB3D" w14:textId="77777777" w:rsidR="00C84F78" w:rsidRDefault="006E71B5">
      <w:pPr>
        <w:pStyle w:val="Tabladeilustraciones"/>
        <w:tabs>
          <w:tab w:val="left" w:pos="440"/>
          <w:tab w:val="right" w:leader="dot" w:pos="8776"/>
        </w:tabs>
        <w:rPr>
          <w:rFonts w:eastAsiaTheme="minorEastAsia"/>
          <w:noProof/>
          <w:lang w:eastAsia="es-ES"/>
        </w:rPr>
      </w:pPr>
      <w:hyperlink w:anchor="_Toc72190795" w:history="1">
        <w:r w:rsidR="00C84F78" w:rsidRPr="00DD71A3">
          <w:rPr>
            <w:rStyle w:val="Hipervnculo"/>
            <w:noProof/>
          </w:rPr>
          <w:t>vi.</w:t>
        </w:r>
        <w:r w:rsidR="00C84F78">
          <w:rPr>
            <w:rFonts w:eastAsiaTheme="minorEastAsia"/>
            <w:noProof/>
            <w:lang w:eastAsia="es-ES"/>
          </w:rPr>
          <w:tab/>
        </w:r>
        <w:r w:rsidR="00C84F78" w:rsidRPr="00DD71A3">
          <w:rPr>
            <w:rStyle w:val="Hipervnculo"/>
            <w:noProof/>
          </w:rPr>
          <w:t>Detalle interfaz rebaño.</w:t>
        </w:r>
        <w:r w:rsidR="00C84F78">
          <w:rPr>
            <w:noProof/>
            <w:webHidden/>
          </w:rPr>
          <w:tab/>
        </w:r>
        <w:r w:rsidR="009E48A5">
          <w:rPr>
            <w:noProof/>
            <w:webHidden/>
          </w:rPr>
          <w:fldChar w:fldCharType="begin"/>
        </w:r>
        <w:r w:rsidR="00C84F78">
          <w:rPr>
            <w:noProof/>
            <w:webHidden/>
          </w:rPr>
          <w:instrText xml:space="preserve"> PAGEREF _Toc72190795 \h </w:instrText>
        </w:r>
        <w:r w:rsidR="009E48A5">
          <w:rPr>
            <w:noProof/>
            <w:webHidden/>
          </w:rPr>
        </w:r>
        <w:r w:rsidR="009E48A5">
          <w:rPr>
            <w:noProof/>
            <w:webHidden/>
          </w:rPr>
          <w:fldChar w:fldCharType="separate"/>
        </w:r>
        <w:r w:rsidR="00351ED8">
          <w:rPr>
            <w:noProof/>
            <w:webHidden/>
          </w:rPr>
          <w:t>26</w:t>
        </w:r>
        <w:r w:rsidR="009E48A5">
          <w:rPr>
            <w:noProof/>
            <w:webHidden/>
          </w:rPr>
          <w:fldChar w:fldCharType="end"/>
        </w:r>
      </w:hyperlink>
    </w:p>
    <w:p w14:paraId="2A431EF3" w14:textId="77777777" w:rsidR="00C84F78" w:rsidRDefault="006E71B5">
      <w:pPr>
        <w:pStyle w:val="Tabladeilustraciones"/>
        <w:tabs>
          <w:tab w:val="left" w:pos="660"/>
          <w:tab w:val="right" w:leader="dot" w:pos="8776"/>
        </w:tabs>
        <w:rPr>
          <w:rFonts w:eastAsiaTheme="minorEastAsia"/>
          <w:noProof/>
          <w:lang w:eastAsia="es-ES"/>
        </w:rPr>
      </w:pPr>
      <w:hyperlink w:anchor="_Toc72190796" w:history="1">
        <w:r w:rsidR="00C84F78" w:rsidRPr="00DD71A3">
          <w:rPr>
            <w:rStyle w:val="Hipervnculo"/>
            <w:noProof/>
          </w:rPr>
          <w:t>vii.</w:t>
        </w:r>
        <w:r w:rsidR="00C84F78">
          <w:rPr>
            <w:rFonts w:eastAsiaTheme="minorEastAsia"/>
            <w:noProof/>
            <w:lang w:eastAsia="es-ES"/>
          </w:rPr>
          <w:tab/>
        </w:r>
        <w:r w:rsidR="00C84F78" w:rsidRPr="00DD71A3">
          <w:rPr>
            <w:rStyle w:val="Hipervnculo"/>
            <w:noProof/>
          </w:rPr>
          <w:t>Pestaña controles veterinarios.</w:t>
        </w:r>
        <w:r w:rsidR="00C84F78">
          <w:rPr>
            <w:noProof/>
            <w:webHidden/>
          </w:rPr>
          <w:tab/>
        </w:r>
        <w:r w:rsidR="009E48A5">
          <w:rPr>
            <w:noProof/>
            <w:webHidden/>
          </w:rPr>
          <w:fldChar w:fldCharType="begin"/>
        </w:r>
        <w:r w:rsidR="00C84F78">
          <w:rPr>
            <w:noProof/>
            <w:webHidden/>
          </w:rPr>
          <w:instrText xml:space="preserve"> PAGEREF _Toc72190796 \h </w:instrText>
        </w:r>
        <w:r w:rsidR="009E48A5">
          <w:rPr>
            <w:noProof/>
            <w:webHidden/>
          </w:rPr>
        </w:r>
        <w:r w:rsidR="009E48A5">
          <w:rPr>
            <w:noProof/>
            <w:webHidden/>
          </w:rPr>
          <w:fldChar w:fldCharType="separate"/>
        </w:r>
        <w:r w:rsidR="00351ED8">
          <w:rPr>
            <w:noProof/>
            <w:webHidden/>
          </w:rPr>
          <w:t>27</w:t>
        </w:r>
        <w:r w:rsidR="009E48A5">
          <w:rPr>
            <w:noProof/>
            <w:webHidden/>
          </w:rPr>
          <w:fldChar w:fldCharType="end"/>
        </w:r>
      </w:hyperlink>
    </w:p>
    <w:p w14:paraId="6C07174F" w14:textId="77777777" w:rsidR="00C84F78" w:rsidRDefault="006E71B5">
      <w:pPr>
        <w:pStyle w:val="Tabladeilustraciones"/>
        <w:tabs>
          <w:tab w:val="left" w:pos="660"/>
          <w:tab w:val="right" w:leader="dot" w:pos="8776"/>
        </w:tabs>
        <w:rPr>
          <w:rFonts w:eastAsiaTheme="minorEastAsia"/>
          <w:noProof/>
          <w:lang w:eastAsia="es-ES"/>
        </w:rPr>
      </w:pPr>
      <w:hyperlink w:anchor="_Toc72190797" w:history="1">
        <w:r w:rsidR="00C84F78" w:rsidRPr="00DD71A3">
          <w:rPr>
            <w:rStyle w:val="Hipervnculo"/>
            <w:noProof/>
          </w:rPr>
          <w:t>viii.</w:t>
        </w:r>
        <w:r w:rsidR="00C84F78">
          <w:rPr>
            <w:rFonts w:eastAsiaTheme="minorEastAsia"/>
            <w:noProof/>
            <w:lang w:eastAsia="es-ES"/>
          </w:rPr>
          <w:tab/>
        </w:r>
        <w:r w:rsidR="00C84F78" w:rsidRPr="00DD71A3">
          <w:rPr>
            <w:rStyle w:val="Hipervnculo"/>
            <w:noProof/>
          </w:rPr>
          <w:t>Detalle interfaz detalles controles veterinarios</w:t>
        </w:r>
        <w:r w:rsidR="00C84F78">
          <w:rPr>
            <w:noProof/>
            <w:webHidden/>
          </w:rPr>
          <w:tab/>
        </w:r>
        <w:r w:rsidR="009E48A5">
          <w:rPr>
            <w:noProof/>
            <w:webHidden/>
          </w:rPr>
          <w:fldChar w:fldCharType="begin"/>
        </w:r>
        <w:r w:rsidR="00C84F78">
          <w:rPr>
            <w:noProof/>
            <w:webHidden/>
          </w:rPr>
          <w:instrText xml:space="preserve"> PAGEREF _Toc72190797 \h </w:instrText>
        </w:r>
        <w:r w:rsidR="009E48A5">
          <w:rPr>
            <w:noProof/>
            <w:webHidden/>
          </w:rPr>
        </w:r>
        <w:r w:rsidR="009E48A5">
          <w:rPr>
            <w:noProof/>
            <w:webHidden/>
          </w:rPr>
          <w:fldChar w:fldCharType="separate"/>
        </w:r>
        <w:r w:rsidR="00351ED8">
          <w:rPr>
            <w:noProof/>
            <w:webHidden/>
          </w:rPr>
          <w:t>27</w:t>
        </w:r>
        <w:r w:rsidR="009E48A5">
          <w:rPr>
            <w:noProof/>
            <w:webHidden/>
          </w:rPr>
          <w:fldChar w:fldCharType="end"/>
        </w:r>
      </w:hyperlink>
    </w:p>
    <w:p w14:paraId="67161307" w14:textId="77777777" w:rsidR="00C84F78" w:rsidRDefault="006E71B5">
      <w:pPr>
        <w:pStyle w:val="Tabladeilustraciones"/>
        <w:tabs>
          <w:tab w:val="left" w:pos="440"/>
          <w:tab w:val="right" w:leader="dot" w:pos="8776"/>
        </w:tabs>
        <w:rPr>
          <w:rFonts w:eastAsiaTheme="minorEastAsia"/>
          <w:noProof/>
          <w:lang w:eastAsia="es-ES"/>
        </w:rPr>
      </w:pPr>
      <w:hyperlink w:anchor="_Toc72190798" w:history="1">
        <w:r w:rsidR="00C84F78" w:rsidRPr="00DD71A3">
          <w:rPr>
            <w:rStyle w:val="Hipervnculo"/>
            <w:noProof/>
          </w:rPr>
          <w:t>ix.</w:t>
        </w:r>
        <w:r w:rsidR="00C84F78">
          <w:rPr>
            <w:rFonts w:eastAsiaTheme="minorEastAsia"/>
            <w:noProof/>
            <w:lang w:eastAsia="es-ES"/>
          </w:rPr>
          <w:tab/>
        </w:r>
        <w:r w:rsidR="00C84F78" w:rsidRPr="00DD71A3">
          <w:rPr>
            <w:rStyle w:val="Hipervnculo"/>
            <w:noProof/>
          </w:rPr>
          <w:t>Pestaña visitas veterinarias</w:t>
        </w:r>
        <w:r w:rsidR="00C84F78">
          <w:rPr>
            <w:noProof/>
            <w:webHidden/>
          </w:rPr>
          <w:tab/>
        </w:r>
        <w:r w:rsidR="009E48A5">
          <w:rPr>
            <w:noProof/>
            <w:webHidden/>
          </w:rPr>
          <w:fldChar w:fldCharType="begin"/>
        </w:r>
        <w:r w:rsidR="00C84F78">
          <w:rPr>
            <w:noProof/>
            <w:webHidden/>
          </w:rPr>
          <w:instrText xml:space="preserve"> PAGEREF _Toc72190798 \h </w:instrText>
        </w:r>
        <w:r w:rsidR="009E48A5">
          <w:rPr>
            <w:noProof/>
            <w:webHidden/>
          </w:rPr>
        </w:r>
        <w:r w:rsidR="009E48A5">
          <w:rPr>
            <w:noProof/>
            <w:webHidden/>
          </w:rPr>
          <w:fldChar w:fldCharType="separate"/>
        </w:r>
        <w:r w:rsidR="00351ED8">
          <w:rPr>
            <w:noProof/>
            <w:webHidden/>
          </w:rPr>
          <w:t>27</w:t>
        </w:r>
        <w:r w:rsidR="009E48A5">
          <w:rPr>
            <w:noProof/>
            <w:webHidden/>
          </w:rPr>
          <w:fldChar w:fldCharType="end"/>
        </w:r>
      </w:hyperlink>
    </w:p>
    <w:p w14:paraId="54E4F1F2" w14:textId="77777777" w:rsidR="00C84F78" w:rsidRDefault="006E71B5">
      <w:pPr>
        <w:pStyle w:val="Tabladeilustraciones"/>
        <w:tabs>
          <w:tab w:val="left" w:pos="440"/>
          <w:tab w:val="right" w:leader="dot" w:pos="8776"/>
        </w:tabs>
        <w:rPr>
          <w:rFonts w:eastAsiaTheme="minorEastAsia"/>
          <w:noProof/>
          <w:lang w:eastAsia="es-ES"/>
        </w:rPr>
      </w:pPr>
      <w:hyperlink w:anchor="_Toc72190799" w:history="1">
        <w:r w:rsidR="00C84F78" w:rsidRPr="00DD71A3">
          <w:rPr>
            <w:rStyle w:val="Hipervnculo"/>
            <w:noProof/>
          </w:rPr>
          <w:t>x.</w:t>
        </w:r>
        <w:r w:rsidR="00C84F78">
          <w:rPr>
            <w:rFonts w:eastAsiaTheme="minorEastAsia"/>
            <w:noProof/>
            <w:lang w:eastAsia="es-ES"/>
          </w:rPr>
          <w:tab/>
        </w:r>
        <w:r w:rsidR="00C84F78" w:rsidRPr="00DD71A3">
          <w:rPr>
            <w:rStyle w:val="Hipervnculo"/>
            <w:noProof/>
          </w:rPr>
          <w:t>Detalle interfaz detalles visitas veterinarias.</w:t>
        </w:r>
        <w:r w:rsidR="00C84F78">
          <w:rPr>
            <w:noProof/>
            <w:webHidden/>
          </w:rPr>
          <w:tab/>
        </w:r>
        <w:r w:rsidR="009E48A5">
          <w:rPr>
            <w:noProof/>
            <w:webHidden/>
          </w:rPr>
          <w:fldChar w:fldCharType="begin"/>
        </w:r>
        <w:r w:rsidR="00C84F78">
          <w:rPr>
            <w:noProof/>
            <w:webHidden/>
          </w:rPr>
          <w:instrText xml:space="preserve"> PAGEREF _Toc72190799 \h </w:instrText>
        </w:r>
        <w:r w:rsidR="009E48A5">
          <w:rPr>
            <w:noProof/>
            <w:webHidden/>
          </w:rPr>
        </w:r>
        <w:r w:rsidR="009E48A5">
          <w:rPr>
            <w:noProof/>
            <w:webHidden/>
          </w:rPr>
          <w:fldChar w:fldCharType="separate"/>
        </w:r>
        <w:r w:rsidR="00351ED8">
          <w:rPr>
            <w:noProof/>
            <w:webHidden/>
          </w:rPr>
          <w:t>28</w:t>
        </w:r>
        <w:r w:rsidR="009E48A5">
          <w:rPr>
            <w:noProof/>
            <w:webHidden/>
          </w:rPr>
          <w:fldChar w:fldCharType="end"/>
        </w:r>
      </w:hyperlink>
    </w:p>
    <w:p w14:paraId="6E22BB29" w14:textId="77777777" w:rsidR="00C84F78" w:rsidRDefault="006E71B5">
      <w:pPr>
        <w:pStyle w:val="Tabladeilustraciones"/>
        <w:tabs>
          <w:tab w:val="left" w:pos="440"/>
          <w:tab w:val="right" w:leader="dot" w:pos="8776"/>
        </w:tabs>
        <w:rPr>
          <w:rFonts w:eastAsiaTheme="minorEastAsia"/>
          <w:noProof/>
          <w:lang w:eastAsia="es-ES"/>
        </w:rPr>
      </w:pPr>
      <w:hyperlink w:anchor="_Toc72190800" w:history="1">
        <w:r w:rsidR="00C84F78" w:rsidRPr="00DD71A3">
          <w:rPr>
            <w:rStyle w:val="Hipervnculo"/>
            <w:noProof/>
          </w:rPr>
          <w:t>xi.</w:t>
        </w:r>
        <w:r w:rsidR="00C84F78">
          <w:rPr>
            <w:rFonts w:eastAsiaTheme="minorEastAsia"/>
            <w:noProof/>
            <w:lang w:eastAsia="es-ES"/>
          </w:rPr>
          <w:tab/>
        </w:r>
        <w:r w:rsidR="00C84F78" w:rsidRPr="00DD71A3">
          <w:rPr>
            <w:rStyle w:val="Hipervnculo"/>
            <w:noProof/>
          </w:rPr>
          <w:t>Pestaña ventas.</w:t>
        </w:r>
        <w:r w:rsidR="00C84F78">
          <w:rPr>
            <w:noProof/>
            <w:webHidden/>
          </w:rPr>
          <w:tab/>
        </w:r>
        <w:r w:rsidR="009E48A5">
          <w:rPr>
            <w:noProof/>
            <w:webHidden/>
          </w:rPr>
          <w:fldChar w:fldCharType="begin"/>
        </w:r>
        <w:r w:rsidR="00C84F78">
          <w:rPr>
            <w:noProof/>
            <w:webHidden/>
          </w:rPr>
          <w:instrText xml:space="preserve"> PAGEREF _Toc72190800 \h </w:instrText>
        </w:r>
        <w:r w:rsidR="009E48A5">
          <w:rPr>
            <w:noProof/>
            <w:webHidden/>
          </w:rPr>
        </w:r>
        <w:r w:rsidR="009E48A5">
          <w:rPr>
            <w:noProof/>
            <w:webHidden/>
          </w:rPr>
          <w:fldChar w:fldCharType="separate"/>
        </w:r>
        <w:r w:rsidR="00351ED8">
          <w:rPr>
            <w:noProof/>
            <w:webHidden/>
          </w:rPr>
          <w:t>28</w:t>
        </w:r>
        <w:r w:rsidR="009E48A5">
          <w:rPr>
            <w:noProof/>
            <w:webHidden/>
          </w:rPr>
          <w:fldChar w:fldCharType="end"/>
        </w:r>
      </w:hyperlink>
    </w:p>
    <w:p w14:paraId="45730376" w14:textId="77777777" w:rsidR="00C84F78" w:rsidRDefault="006E71B5">
      <w:pPr>
        <w:pStyle w:val="Tabladeilustraciones"/>
        <w:tabs>
          <w:tab w:val="left" w:pos="660"/>
          <w:tab w:val="right" w:leader="dot" w:pos="8776"/>
        </w:tabs>
        <w:rPr>
          <w:rFonts w:eastAsiaTheme="minorEastAsia"/>
          <w:noProof/>
          <w:lang w:eastAsia="es-ES"/>
        </w:rPr>
      </w:pPr>
      <w:hyperlink w:anchor="_Toc72190801" w:history="1">
        <w:r w:rsidR="00C84F78" w:rsidRPr="00DD71A3">
          <w:rPr>
            <w:rStyle w:val="Hipervnculo"/>
            <w:noProof/>
          </w:rPr>
          <w:t>xii.</w:t>
        </w:r>
        <w:r w:rsidR="00C84F78">
          <w:rPr>
            <w:rFonts w:eastAsiaTheme="minorEastAsia"/>
            <w:noProof/>
            <w:lang w:eastAsia="es-ES"/>
          </w:rPr>
          <w:tab/>
        </w:r>
        <w:r w:rsidR="00C84F78" w:rsidRPr="00DD71A3">
          <w:rPr>
            <w:rStyle w:val="Hipervnculo"/>
            <w:noProof/>
          </w:rPr>
          <w:t>Detalle interfaz detalles compraventa.</w:t>
        </w:r>
        <w:r w:rsidR="00C84F78">
          <w:rPr>
            <w:noProof/>
            <w:webHidden/>
          </w:rPr>
          <w:tab/>
        </w:r>
        <w:r w:rsidR="009E48A5">
          <w:rPr>
            <w:noProof/>
            <w:webHidden/>
          </w:rPr>
          <w:fldChar w:fldCharType="begin"/>
        </w:r>
        <w:r w:rsidR="00C84F78">
          <w:rPr>
            <w:noProof/>
            <w:webHidden/>
          </w:rPr>
          <w:instrText xml:space="preserve"> PAGEREF _Toc72190801 \h </w:instrText>
        </w:r>
        <w:r w:rsidR="009E48A5">
          <w:rPr>
            <w:noProof/>
            <w:webHidden/>
          </w:rPr>
        </w:r>
        <w:r w:rsidR="009E48A5">
          <w:rPr>
            <w:noProof/>
            <w:webHidden/>
          </w:rPr>
          <w:fldChar w:fldCharType="separate"/>
        </w:r>
        <w:r w:rsidR="00351ED8">
          <w:rPr>
            <w:noProof/>
            <w:webHidden/>
          </w:rPr>
          <w:t>29</w:t>
        </w:r>
        <w:r w:rsidR="009E48A5">
          <w:rPr>
            <w:noProof/>
            <w:webHidden/>
          </w:rPr>
          <w:fldChar w:fldCharType="end"/>
        </w:r>
      </w:hyperlink>
    </w:p>
    <w:p w14:paraId="6858B189" w14:textId="77777777" w:rsidR="00CE1686" w:rsidRPr="00CE1686" w:rsidRDefault="009E48A5" w:rsidP="000215E6">
      <w:pPr>
        <w:pStyle w:val="Tabladeilustraciones"/>
        <w:tabs>
          <w:tab w:val="left" w:pos="440"/>
          <w:tab w:val="right" w:leader="dot" w:pos="8776"/>
        </w:tabs>
      </w:pPr>
      <w:r>
        <w:fldChar w:fldCharType="end"/>
      </w:r>
    </w:p>
    <w:p w14:paraId="2D9FD5A6" w14:textId="77777777" w:rsidR="00683283" w:rsidRDefault="00683283" w:rsidP="00996E7F">
      <w:pPr>
        <w:pStyle w:val="ETit1"/>
      </w:pPr>
      <w:bookmarkStart w:id="12" w:name="_Toc72190702"/>
      <w:bookmarkStart w:id="13" w:name="_Toc72245424"/>
      <w:r>
        <w:t>Listas de tablas.</w:t>
      </w:r>
      <w:bookmarkEnd w:id="12"/>
      <w:bookmarkEnd w:id="13"/>
    </w:p>
    <w:p w14:paraId="67D404F6" w14:textId="77777777" w:rsidR="00C84F78" w:rsidRDefault="009E48A5">
      <w:pPr>
        <w:pStyle w:val="TDC1"/>
        <w:tabs>
          <w:tab w:val="left" w:pos="440"/>
          <w:tab w:val="right" w:leader="dot" w:pos="8776"/>
        </w:tabs>
        <w:rPr>
          <w:rFonts w:eastAsiaTheme="minorEastAsia"/>
          <w:noProof/>
          <w:lang w:eastAsia="es-ES"/>
        </w:rPr>
      </w:pPr>
      <w:r>
        <w:fldChar w:fldCharType="begin"/>
      </w:r>
      <w:r w:rsidR="000215E6">
        <w:instrText xml:space="preserve"> TOC \h \z \t "L_Tablas;1" </w:instrText>
      </w:r>
      <w:r>
        <w:fldChar w:fldCharType="separate"/>
      </w:r>
      <w:hyperlink w:anchor="_Toc72190803" w:history="1">
        <w:r w:rsidR="00C84F78" w:rsidRPr="00746182">
          <w:rPr>
            <w:rStyle w:val="Hipervnculo"/>
            <w:noProof/>
          </w:rPr>
          <w:t>i.</w:t>
        </w:r>
        <w:r w:rsidR="00C84F78">
          <w:rPr>
            <w:rFonts w:eastAsiaTheme="minorEastAsia"/>
            <w:noProof/>
            <w:lang w:eastAsia="es-ES"/>
          </w:rPr>
          <w:tab/>
        </w:r>
        <w:r w:rsidR="00C84F78" w:rsidRPr="00746182">
          <w:rPr>
            <w:rStyle w:val="Hipervnculo"/>
            <w:noProof/>
          </w:rPr>
          <w:t>Casos de uso. Añadir.</w:t>
        </w:r>
        <w:r w:rsidR="00C84F78">
          <w:rPr>
            <w:noProof/>
            <w:webHidden/>
          </w:rPr>
          <w:tab/>
        </w:r>
        <w:r>
          <w:rPr>
            <w:noProof/>
            <w:webHidden/>
          </w:rPr>
          <w:fldChar w:fldCharType="begin"/>
        </w:r>
        <w:r w:rsidR="00C84F78">
          <w:rPr>
            <w:noProof/>
            <w:webHidden/>
          </w:rPr>
          <w:instrText xml:space="preserve"> PAGEREF _Toc72190803 \h </w:instrText>
        </w:r>
        <w:r>
          <w:rPr>
            <w:noProof/>
            <w:webHidden/>
          </w:rPr>
        </w:r>
        <w:r>
          <w:rPr>
            <w:noProof/>
            <w:webHidden/>
          </w:rPr>
          <w:fldChar w:fldCharType="separate"/>
        </w:r>
        <w:r w:rsidR="00351ED8">
          <w:rPr>
            <w:noProof/>
            <w:webHidden/>
          </w:rPr>
          <w:t>20</w:t>
        </w:r>
        <w:r>
          <w:rPr>
            <w:noProof/>
            <w:webHidden/>
          </w:rPr>
          <w:fldChar w:fldCharType="end"/>
        </w:r>
      </w:hyperlink>
    </w:p>
    <w:p w14:paraId="4BCF5265" w14:textId="77777777" w:rsidR="00C84F78" w:rsidRDefault="006E71B5">
      <w:pPr>
        <w:pStyle w:val="TDC1"/>
        <w:tabs>
          <w:tab w:val="left" w:pos="440"/>
          <w:tab w:val="right" w:leader="dot" w:pos="8776"/>
        </w:tabs>
        <w:rPr>
          <w:rFonts w:eastAsiaTheme="minorEastAsia"/>
          <w:noProof/>
          <w:lang w:eastAsia="es-ES"/>
        </w:rPr>
      </w:pPr>
      <w:hyperlink w:anchor="_Toc72190804" w:history="1">
        <w:r w:rsidR="00C84F78" w:rsidRPr="00746182">
          <w:rPr>
            <w:rStyle w:val="Hipervnculo"/>
            <w:noProof/>
          </w:rPr>
          <w:t>ii.</w:t>
        </w:r>
        <w:r w:rsidR="00C84F78">
          <w:rPr>
            <w:rFonts w:eastAsiaTheme="minorEastAsia"/>
            <w:noProof/>
            <w:lang w:eastAsia="es-ES"/>
          </w:rPr>
          <w:tab/>
        </w:r>
        <w:r w:rsidR="00C84F78" w:rsidRPr="00746182">
          <w:rPr>
            <w:rStyle w:val="Hipervnculo"/>
            <w:noProof/>
          </w:rPr>
          <w:t>Casos de uso. Editar.</w:t>
        </w:r>
        <w:r w:rsidR="00C84F78">
          <w:rPr>
            <w:noProof/>
            <w:webHidden/>
          </w:rPr>
          <w:tab/>
        </w:r>
        <w:r w:rsidR="009E48A5">
          <w:rPr>
            <w:noProof/>
            <w:webHidden/>
          </w:rPr>
          <w:fldChar w:fldCharType="begin"/>
        </w:r>
        <w:r w:rsidR="00C84F78">
          <w:rPr>
            <w:noProof/>
            <w:webHidden/>
          </w:rPr>
          <w:instrText xml:space="preserve"> PAGEREF _Toc72190804 \h </w:instrText>
        </w:r>
        <w:r w:rsidR="009E48A5">
          <w:rPr>
            <w:noProof/>
            <w:webHidden/>
          </w:rPr>
        </w:r>
        <w:r w:rsidR="009E48A5">
          <w:rPr>
            <w:noProof/>
            <w:webHidden/>
          </w:rPr>
          <w:fldChar w:fldCharType="separate"/>
        </w:r>
        <w:r w:rsidR="00351ED8">
          <w:rPr>
            <w:noProof/>
            <w:webHidden/>
          </w:rPr>
          <w:t>20</w:t>
        </w:r>
        <w:r w:rsidR="009E48A5">
          <w:rPr>
            <w:noProof/>
            <w:webHidden/>
          </w:rPr>
          <w:fldChar w:fldCharType="end"/>
        </w:r>
      </w:hyperlink>
    </w:p>
    <w:p w14:paraId="6B98BE49" w14:textId="77777777" w:rsidR="00C84F78" w:rsidRDefault="006E71B5">
      <w:pPr>
        <w:pStyle w:val="TDC1"/>
        <w:tabs>
          <w:tab w:val="left" w:pos="440"/>
          <w:tab w:val="right" w:leader="dot" w:pos="8776"/>
        </w:tabs>
        <w:rPr>
          <w:rFonts w:eastAsiaTheme="minorEastAsia"/>
          <w:noProof/>
          <w:lang w:eastAsia="es-ES"/>
        </w:rPr>
      </w:pPr>
      <w:hyperlink w:anchor="_Toc72190805" w:history="1">
        <w:r w:rsidR="00C84F78" w:rsidRPr="00746182">
          <w:rPr>
            <w:rStyle w:val="Hipervnculo"/>
            <w:noProof/>
          </w:rPr>
          <w:t>iii.</w:t>
        </w:r>
        <w:r w:rsidR="00C84F78">
          <w:rPr>
            <w:rFonts w:eastAsiaTheme="minorEastAsia"/>
            <w:noProof/>
            <w:lang w:eastAsia="es-ES"/>
          </w:rPr>
          <w:tab/>
        </w:r>
        <w:r w:rsidR="00C84F78" w:rsidRPr="00746182">
          <w:rPr>
            <w:rStyle w:val="Hipervnculo"/>
            <w:noProof/>
          </w:rPr>
          <w:t>Casos de uso. Eliminar.</w:t>
        </w:r>
        <w:r w:rsidR="00C84F78">
          <w:rPr>
            <w:noProof/>
            <w:webHidden/>
          </w:rPr>
          <w:tab/>
        </w:r>
        <w:r w:rsidR="009E48A5">
          <w:rPr>
            <w:noProof/>
            <w:webHidden/>
          </w:rPr>
          <w:fldChar w:fldCharType="begin"/>
        </w:r>
        <w:r w:rsidR="00C84F78">
          <w:rPr>
            <w:noProof/>
            <w:webHidden/>
          </w:rPr>
          <w:instrText xml:space="preserve"> PAGEREF _Toc72190805 \h </w:instrText>
        </w:r>
        <w:r w:rsidR="009E48A5">
          <w:rPr>
            <w:noProof/>
            <w:webHidden/>
          </w:rPr>
        </w:r>
        <w:r w:rsidR="009E48A5">
          <w:rPr>
            <w:noProof/>
            <w:webHidden/>
          </w:rPr>
          <w:fldChar w:fldCharType="separate"/>
        </w:r>
        <w:r w:rsidR="00351ED8">
          <w:rPr>
            <w:noProof/>
            <w:webHidden/>
          </w:rPr>
          <w:t>21</w:t>
        </w:r>
        <w:r w:rsidR="009E48A5">
          <w:rPr>
            <w:noProof/>
            <w:webHidden/>
          </w:rPr>
          <w:fldChar w:fldCharType="end"/>
        </w:r>
      </w:hyperlink>
    </w:p>
    <w:p w14:paraId="5DC8EF4D" w14:textId="77777777" w:rsidR="00C84F78" w:rsidRDefault="006E71B5">
      <w:pPr>
        <w:pStyle w:val="TDC1"/>
        <w:tabs>
          <w:tab w:val="left" w:pos="440"/>
          <w:tab w:val="right" w:leader="dot" w:pos="8776"/>
        </w:tabs>
        <w:rPr>
          <w:rFonts w:eastAsiaTheme="minorEastAsia"/>
          <w:noProof/>
          <w:lang w:eastAsia="es-ES"/>
        </w:rPr>
      </w:pPr>
      <w:hyperlink w:anchor="_Toc72190806" w:history="1">
        <w:r w:rsidR="00C84F78" w:rsidRPr="00746182">
          <w:rPr>
            <w:rStyle w:val="Hipervnculo"/>
            <w:noProof/>
          </w:rPr>
          <w:t>iv.</w:t>
        </w:r>
        <w:r w:rsidR="00C84F78">
          <w:rPr>
            <w:rFonts w:eastAsiaTheme="minorEastAsia"/>
            <w:noProof/>
            <w:lang w:eastAsia="es-ES"/>
          </w:rPr>
          <w:tab/>
        </w:r>
        <w:r w:rsidR="00C84F78" w:rsidRPr="00746182">
          <w:rPr>
            <w:rStyle w:val="Hipervnculo"/>
            <w:noProof/>
          </w:rPr>
          <w:t>Pruebas realizadas</w:t>
        </w:r>
        <w:r w:rsidR="00C84F78">
          <w:rPr>
            <w:noProof/>
            <w:webHidden/>
          </w:rPr>
          <w:tab/>
        </w:r>
        <w:r w:rsidR="009E48A5">
          <w:rPr>
            <w:noProof/>
            <w:webHidden/>
          </w:rPr>
          <w:fldChar w:fldCharType="begin"/>
        </w:r>
        <w:r w:rsidR="00C84F78">
          <w:rPr>
            <w:noProof/>
            <w:webHidden/>
          </w:rPr>
          <w:instrText xml:space="preserve"> PAGEREF _Toc72190806 \h </w:instrText>
        </w:r>
        <w:r w:rsidR="009E48A5">
          <w:rPr>
            <w:noProof/>
            <w:webHidden/>
          </w:rPr>
        </w:r>
        <w:r w:rsidR="009E48A5">
          <w:rPr>
            <w:noProof/>
            <w:webHidden/>
          </w:rPr>
          <w:fldChar w:fldCharType="separate"/>
        </w:r>
        <w:r w:rsidR="00351ED8">
          <w:rPr>
            <w:noProof/>
            <w:webHidden/>
          </w:rPr>
          <w:t>35</w:t>
        </w:r>
        <w:r w:rsidR="009E48A5">
          <w:rPr>
            <w:noProof/>
            <w:webHidden/>
          </w:rPr>
          <w:fldChar w:fldCharType="end"/>
        </w:r>
      </w:hyperlink>
    </w:p>
    <w:p w14:paraId="009155B0" w14:textId="77777777" w:rsidR="000215E6" w:rsidRPr="000215E6" w:rsidRDefault="009E48A5" w:rsidP="000215E6">
      <w:pPr>
        <w:pStyle w:val="TDC1"/>
        <w:tabs>
          <w:tab w:val="left" w:pos="440"/>
          <w:tab w:val="right" w:leader="dot" w:pos="8776"/>
        </w:tabs>
      </w:pPr>
      <w:r>
        <w:fldChar w:fldCharType="end"/>
      </w:r>
    </w:p>
    <w:p w14:paraId="6290E5F3" w14:textId="77777777" w:rsidR="00683283" w:rsidRDefault="00E4321F" w:rsidP="00996E7F">
      <w:pPr>
        <w:pStyle w:val="ETitulo"/>
      </w:pPr>
      <w:bookmarkStart w:id="14" w:name="_Toc72190703"/>
      <w:bookmarkStart w:id="15" w:name="_Toc72245425"/>
      <w:r>
        <w:lastRenderedPageBreak/>
        <w:t xml:space="preserve">1. </w:t>
      </w:r>
      <w:r w:rsidR="00683283">
        <w:t>Estudio del problema y análisis del sistema</w:t>
      </w:r>
      <w:bookmarkEnd w:id="14"/>
      <w:bookmarkEnd w:id="15"/>
    </w:p>
    <w:p w14:paraId="6BD29123" w14:textId="77777777" w:rsidR="00C51C3C" w:rsidRPr="00C51C3C" w:rsidRDefault="00C51C3C" w:rsidP="00C51C3C">
      <w:pPr>
        <w:pStyle w:val="Prrafodelista"/>
        <w:keepNext/>
        <w:numPr>
          <w:ilvl w:val="0"/>
          <w:numId w:val="5"/>
        </w:numPr>
        <w:spacing w:before="360" w:after="120" w:line="240" w:lineRule="auto"/>
        <w:contextualSpacing w:val="0"/>
        <w:rPr>
          <w:vanish/>
          <w:color w:val="1F4E79" w:themeColor="accent5" w:themeShade="80"/>
          <w:sz w:val="40"/>
        </w:rPr>
      </w:pPr>
    </w:p>
    <w:p w14:paraId="0816ECAC" w14:textId="77777777" w:rsidR="00C51C3C" w:rsidRPr="00C51C3C" w:rsidRDefault="00C51C3C" w:rsidP="00C51C3C">
      <w:pPr>
        <w:pStyle w:val="Prrafodelista"/>
        <w:keepNext/>
        <w:numPr>
          <w:ilvl w:val="0"/>
          <w:numId w:val="5"/>
        </w:numPr>
        <w:spacing w:before="360" w:after="120" w:line="240" w:lineRule="auto"/>
        <w:contextualSpacing w:val="0"/>
        <w:rPr>
          <w:vanish/>
          <w:color w:val="1F4E79" w:themeColor="accent5" w:themeShade="80"/>
          <w:sz w:val="40"/>
        </w:rPr>
      </w:pPr>
    </w:p>
    <w:p w14:paraId="728226D2" w14:textId="77777777" w:rsidR="00683283" w:rsidRDefault="00683283" w:rsidP="00996E7F">
      <w:pPr>
        <w:pStyle w:val="ETit1"/>
      </w:pPr>
      <w:bookmarkStart w:id="16" w:name="_Toc72190704"/>
      <w:bookmarkStart w:id="17" w:name="_Toc72245426"/>
      <w:r>
        <w:t>Introducción.</w:t>
      </w:r>
      <w:bookmarkEnd w:id="16"/>
      <w:bookmarkEnd w:id="17"/>
    </w:p>
    <w:p w14:paraId="06184A2B" w14:textId="77777777" w:rsidR="00B00416" w:rsidRDefault="006E64DD" w:rsidP="00996E7F">
      <w:pPr>
        <w:pStyle w:val="ENormal"/>
      </w:pPr>
      <w:r>
        <w:t xml:space="preserve">La utilidad de la aplicación será </w:t>
      </w:r>
      <w:r w:rsidR="00B00416">
        <w:t>la gestión</w:t>
      </w:r>
      <w:r w:rsidR="00981F85">
        <w:t xml:space="preserve"> y organización</w:t>
      </w:r>
      <w:r w:rsidR="00B00416">
        <w:t xml:space="preserve"> d</w:t>
      </w:r>
      <w:r w:rsidR="00001963">
        <w:t>e</w:t>
      </w:r>
      <w:r w:rsidR="00B00416">
        <w:t xml:space="preserve"> una explotación ganadera,basándose en los datos guardados</w:t>
      </w:r>
      <w:r w:rsidR="00001963">
        <w:t xml:space="preserve"> sobre la misma.</w:t>
      </w:r>
    </w:p>
    <w:p w14:paraId="6CE1FB1B" w14:textId="77777777" w:rsidR="00AC7DCB" w:rsidRPr="00AC7DCB" w:rsidRDefault="00FA6523" w:rsidP="00996E7F">
      <w:pPr>
        <w:pStyle w:val="ENormal"/>
      </w:pPr>
      <w:r>
        <w:t>La aplicación será desarrollada en Android Studio, entorno de desarrollo</w:t>
      </w:r>
      <w:r w:rsidR="00E00C5C">
        <w:t xml:space="preserve"> utilizado en el módulo Programación Multimedia </w:t>
      </w:r>
      <w:r w:rsidR="00722393">
        <w:t>y Dispositivos Móviles</w:t>
      </w:r>
      <w:r w:rsidR="0096208A">
        <w:t xml:space="preserve"> utilizando lenguaje Java, utilizado en múltiples módulos del ciclo.</w:t>
      </w:r>
    </w:p>
    <w:p w14:paraId="346B3072" w14:textId="77777777" w:rsidR="00683283" w:rsidRDefault="00683283" w:rsidP="00996E7F">
      <w:pPr>
        <w:pStyle w:val="ETit1"/>
      </w:pPr>
      <w:bookmarkStart w:id="18" w:name="_Toc72190705"/>
      <w:bookmarkStart w:id="19" w:name="_Toc72245427"/>
      <w:r>
        <w:t>Descripción de la aplicación. Motivación. Finalidad.</w:t>
      </w:r>
      <w:bookmarkEnd w:id="18"/>
      <w:bookmarkEnd w:id="19"/>
    </w:p>
    <w:p w14:paraId="0F2E6626" w14:textId="77777777" w:rsidR="004D00B7" w:rsidRPr="00CC5EC2" w:rsidRDefault="004D00B7" w:rsidP="00996E7F">
      <w:pPr>
        <w:pStyle w:val="ENormal"/>
      </w:pPr>
      <w:r>
        <w:t xml:space="preserve">Se guardarán los datos de cada uno de los animales de la explotación, pudiendo añadir </w:t>
      </w:r>
      <w:r w:rsidR="00F111C2">
        <w:t xml:space="preserve">posteriormente </w:t>
      </w:r>
      <w:r>
        <w:t>datos como las fechas de embarazos y partos para facilitar la organización. Se tendrá un registro de diferentes lugares donde</w:t>
      </w:r>
      <w:r w:rsidR="00F35E73">
        <w:t xml:space="preserve"> podrán estar los animales, para tener un registro de que animal está en cada</w:t>
      </w:r>
      <w:r w:rsidR="00CC5EC2">
        <w:t xml:space="preserve">. </w:t>
      </w:r>
      <w:r w:rsidR="00F35E73">
        <w:t xml:space="preserve">También se podrá guardar a que animales les faltan los crotales, para saber cuáles deben ser pedidos, un registro de los tratamientos veterinarios y de las compras y ventas de los animales. </w:t>
      </w:r>
      <w:r w:rsidR="00F35E73" w:rsidRPr="00CC5EC2">
        <w:t>También se podrán importar y exportar los datos y ver estadísticas de diferentes datos guardados en la aplicación, como el tiempo de cada animal en las diferentes localizaciones, el tiempo entre partos, el tiempo medio de destete de los animales o el precio medio de los animales.</w:t>
      </w:r>
    </w:p>
    <w:p w14:paraId="02118664" w14:textId="77777777" w:rsidR="00683283" w:rsidRDefault="00683283" w:rsidP="00996E7F">
      <w:pPr>
        <w:pStyle w:val="ETit1"/>
      </w:pPr>
      <w:bookmarkStart w:id="20" w:name="_Toc72190706"/>
      <w:bookmarkStart w:id="21" w:name="_Toc72245428"/>
      <w:r>
        <w:lastRenderedPageBreak/>
        <w:t>Objetivos</w:t>
      </w:r>
      <w:bookmarkEnd w:id="20"/>
      <w:bookmarkEnd w:id="21"/>
    </w:p>
    <w:p w14:paraId="755D61D9" w14:textId="43EB32DF" w:rsidR="006763AA" w:rsidRDefault="00AD7074" w:rsidP="00996E7F">
      <w:pPr>
        <w:pStyle w:val="ETit3"/>
      </w:pPr>
      <w:bookmarkStart w:id="22" w:name="_Toc72190707"/>
      <w:bookmarkStart w:id="23" w:name="_Toc72245429"/>
      <w:r>
        <w:t>Objetivos funcionales</w:t>
      </w:r>
      <w:bookmarkEnd w:id="22"/>
      <w:bookmarkEnd w:id="23"/>
    </w:p>
    <w:p w14:paraId="1A7FB287" w14:textId="77777777" w:rsidR="00AD7074" w:rsidRDefault="00A90A89" w:rsidP="00996E7F">
      <w:pPr>
        <w:pStyle w:val="ETit4"/>
      </w:pPr>
      <w:r>
        <w:t>Gestión de los animales</w:t>
      </w:r>
    </w:p>
    <w:p w14:paraId="2FF0B6CB" w14:textId="77777777" w:rsidR="00A90A89" w:rsidRDefault="000144A0" w:rsidP="00996E7F">
      <w:pPr>
        <w:pStyle w:val="EGuiones"/>
      </w:pPr>
      <w:r>
        <w:t>Añadir animales.</w:t>
      </w:r>
    </w:p>
    <w:p w14:paraId="40A143BE" w14:textId="77777777" w:rsidR="0035648F" w:rsidRDefault="000144A0" w:rsidP="00996E7F">
      <w:pPr>
        <w:pStyle w:val="EGuiones"/>
      </w:pPr>
      <w:r>
        <w:t>Modificar</w:t>
      </w:r>
      <w:r w:rsidR="0035648F">
        <w:t xml:space="preserve"> animales.</w:t>
      </w:r>
    </w:p>
    <w:p w14:paraId="05B09A22" w14:textId="77777777" w:rsidR="0035648F" w:rsidRDefault="0035648F" w:rsidP="00996E7F">
      <w:pPr>
        <w:pStyle w:val="EGuiones"/>
      </w:pPr>
      <w:r>
        <w:t>Dar de baja animales, sin eliminarlos de la base de datos.</w:t>
      </w:r>
    </w:p>
    <w:p w14:paraId="6315B01D" w14:textId="77777777" w:rsidR="000144A0" w:rsidRDefault="0035648F" w:rsidP="00996E7F">
      <w:pPr>
        <w:pStyle w:val="EGuiones"/>
      </w:pPr>
      <w:r>
        <w:t>E</w:t>
      </w:r>
      <w:r w:rsidR="000144A0">
        <w:t>liminar animales</w:t>
      </w:r>
      <w:r>
        <w:t>.</w:t>
      </w:r>
    </w:p>
    <w:p w14:paraId="5212375A" w14:textId="77777777" w:rsidR="0035648F" w:rsidRDefault="000371A9" w:rsidP="00996E7F">
      <w:pPr>
        <w:pStyle w:val="ETit4"/>
      </w:pPr>
      <w:r>
        <w:t>Gestión de la compraventa</w:t>
      </w:r>
    </w:p>
    <w:p w14:paraId="1FE26A56" w14:textId="77777777" w:rsidR="000371A9" w:rsidRDefault="00D955F4" w:rsidP="00996E7F">
      <w:pPr>
        <w:pStyle w:val="EGuiones"/>
      </w:pPr>
      <w:r>
        <w:t>Ventas:</w:t>
      </w:r>
    </w:p>
    <w:p w14:paraId="4C163BA2" w14:textId="77777777" w:rsidR="00D955F4" w:rsidRDefault="00DF6454" w:rsidP="00996E7F">
      <w:pPr>
        <w:pStyle w:val="EGuiones"/>
      </w:pPr>
      <w:r>
        <w:t>Preparar un modelo con los datos del animal necesarios para realizar la venta.</w:t>
      </w:r>
    </w:p>
    <w:p w14:paraId="0BFAA041" w14:textId="77777777" w:rsidR="00DF6454" w:rsidRDefault="00DF6454" w:rsidP="00996E7F">
      <w:pPr>
        <w:pStyle w:val="EGuiones"/>
      </w:pPr>
      <w:r>
        <w:t>Añadir</w:t>
      </w:r>
      <w:r w:rsidR="006462E2">
        <w:t xml:space="preserve"> la venta en el registro de las ventas.</w:t>
      </w:r>
    </w:p>
    <w:p w14:paraId="28E28E65" w14:textId="77777777" w:rsidR="006462E2" w:rsidRDefault="006462E2" w:rsidP="00996E7F">
      <w:pPr>
        <w:pStyle w:val="EGuiones"/>
      </w:pPr>
      <w:r>
        <w:t>Dar de baja el animal</w:t>
      </w:r>
      <w:r w:rsidR="00D92723">
        <w:t xml:space="preserve"> o eliminarlo de la base de datos.</w:t>
      </w:r>
    </w:p>
    <w:p w14:paraId="167D75B0" w14:textId="77777777" w:rsidR="00D955F4" w:rsidRDefault="00D955F4" w:rsidP="00996E7F">
      <w:pPr>
        <w:pStyle w:val="EGuiones"/>
      </w:pPr>
      <w:r>
        <w:t>Compras:</w:t>
      </w:r>
    </w:p>
    <w:p w14:paraId="66188EDE" w14:textId="77777777" w:rsidR="00B95093" w:rsidRDefault="0057302D" w:rsidP="00996E7F">
      <w:pPr>
        <w:pStyle w:val="EGuiones"/>
      </w:pPr>
      <w:r>
        <w:t>Añadir la compra al registro de compras.</w:t>
      </w:r>
    </w:p>
    <w:p w14:paraId="572DC1C0" w14:textId="77777777" w:rsidR="00D52521" w:rsidRDefault="00D52521" w:rsidP="00996E7F">
      <w:pPr>
        <w:pStyle w:val="EGuiones"/>
      </w:pPr>
      <w:r>
        <w:t>Dar de alta los animales comprados.</w:t>
      </w:r>
    </w:p>
    <w:p w14:paraId="116EBA32" w14:textId="77777777" w:rsidR="00D52521" w:rsidRDefault="009502FA" w:rsidP="00996E7F">
      <w:pPr>
        <w:pStyle w:val="ETit4"/>
      </w:pPr>
      <w:r>
        <w:t>Gestión de los rebaños</w:t>
      </w:r>
    </w:p>
    <w:p w14:paraId="5FE9C2AA" w14:textId="77777777" w:rsidR="00E17591" w:rsidRDefault="00E17591" w:rsidP="00996E7F">
      <w:pPr>
        <w:pStyle w:val="EGuiones"/>
      </w:pPr>
      <w:r>
        <w:t xml:space="preserve">Creación </w:t>
      </w:r>
      <w:r w:rsidR="00EB50C6">
        <w:t>de lugares</w:t>
      </w:r>
      <w:r w:rsidR="00510270">
        <w:t xml:space="preserve"> dónde se pueden añadir los animales.</w:t>
      </w:r>
    </w:p>
    <w:p w14:paraId="25DDDDEF" w14:textId="77777777" w:rsidR="002D69D0" w:rsidRDefault="002D69D0" w:rsidP="00996E7F">
      <w:pPr>
        <w:pStyle w:val="EGuiones"/>
      </w:pPr>
      <w:r>
        <w:t>Relacionar los animales con uno de los lugares, pudiendo cambiarlo</w:t>
      </w:r>
      <w:r w:rsidR="006F72D9">
        <w:t xml:space="preserve"> con el tiempo.</w:t>
      </w:r>
    </w:p>
    <w:p w14:paraId="4B97DC0F" w14:textId="77777777" w:rsidR="006F72D9" w:rsidRDefault="002247AB" w:rsidP="00996E7F">
      <w:pPr>
        <w:pStyle w:val="ETit4"/>
      </w:pPr>
      <w:r>
        <w:t>Gestión de los crotales</w:t>
      </w:r>
    </w:p>
    <w:p w14:paraId="1BE21B2B" w14:textId="77777777" w:rsidR="002247AB" w:rsidRDefault="002247AB" w:rsidP="00996E7F">
      <w:pPr>
        <w:pStyle w:val="EGuiones"/>
      </w:pPr>
      <w:r>
        <w:t>Control de los pendientes que faltan, para saber cuáles deben pedirse.</w:t>
      </w:r>
    </w:p>
    <w:p w14:paraId="4C3913CB" w14:textId="77777777" w:rsidR="002247AB" w:rsidRDefault="002247AB" w:rsidP="00996E7F">
      <w:pPr>
        <w:pStyle w:val="ETit4"/>
      </w:pPr>
      <w:r>
        <w:t>Gestión del veterinario</w:t>
      </w:r>
    </w:p>
    <w:p w14:paraId="44B91E0D" w14:textId="77777777" w:rsidR="002247AB" w:rsidRDefault="002247AB" w:rsidP="00996E7F">
      <w:pPr>
        <w:pStyle w:val="EGuiones"/>
      </w:pPr>
      <w:r>
        <w:t>Guardar los datos de:</w:t>
      </w:r>
    </w:p>
    <w:p w14:paraId="0CC2A142" w14:textId="77777777" w:rsidR="002247AB" w:rsidRDefault="002247AB" w:rsidP="00996E7F">
      <w:pPr>
        <w:pStyle w:val="EGuiones"/>
      </w:pPr>
      <w:r>
        <w:t>Los controles veterinarios, realizados o previstos.</w:t>
      </w:r>
    </w:p>
    <w:p w14:paraId="21B10DDC" w14:textId="77777777" w:rsidR="002247AB" w:rsidRDefault="002247AB" w:rsidP="00996E7F">
      <w:pPr>
        <w:pStyle w:val="EGuiones"/>
      </w:pPr>
      <w:r>
        <w:t>Las visitas del veterinario por enfermedad de los animales</w:t>
      </w:r>
    </w:p>
    <w:p w14:paraId="206D8332" w14:textId="77777777" w:rsidR="002247AB" w:rsidRDefault="002247AB" w:rsidP="00996E7F">
      <w:pPr>
        <w:pStyle w:val="ETit4"/>
      </w:pPr>
      <w:r>
        <w:t>Gestión de los datos</w:t>
      </w:r>
    </w:p>
    <w:p w14:paraId="244ED993" w14:textId="77777777" w:rsidR="002247AB" w:rsidRDefault="00CE4C6A" w:rsidP="00996E7F">
      <w:pPr>
        <w:pStyle w:val="EGuiones"/>
      </w:pPr>
      <w:r>
        <w:t>Ex</w:t>
      </w:r>
      <w:r w:rsidR="002247AB">
        <w:t>portar datos de un animal o de todos los animales.</w:t>
      </w:r>
    </w:p>
    <w:p w14:paraId="7FFDB005" w14:textId="77777777" w:rsidR="002247AB" w:rsidRDefault="00CE4C6A" w:rsidP="00996E7F">
      <w:pPr>
        <w:pStyle w:val="EGuiones"/>
      </w:pPr>
      <w:r>
        <w:lastRenderedPageBreak/>
        <w:t>Im</w:t>
      </w:r>
      <w:r w:rsidR="002247AB">
        <w:t>portar datos de uno o varios animales.</w:t>
      </w:r>
    </w:p>
    <w:p w14:paraId="4256A4EE" w14:textId="77777777" w:rsidR="002247AB" w:rsidRDefault="002247AB" w:rsidP="00996E7F">
      <w:pPr>
        <w:pStyle w:val="EGuiones"/>
      </w:pPr>
      <w:r>
        <w:t>Crear estadísticas de:</w:t>
      </w:r>
    </w:p>
    <w:p w14:paraId="110214B5" w14:textId="77777777" w:rsidR="002247AB" w:rsidRDefault="002247AB" w:rsidP="00996E7F">
      <w:pPr>
        <w:pStyle w:val="EGuiones"/>
      </w:pPr>
      <w:r>
        <w:t xml:space="preserve">Dinero invertido </w:t>
      </w:r>
      <w:r w:rsidR="008263E6">
        <w:t>o ganado con la compraventa de animales.</w:t>
      </w:r>
    </w:p>
    <w:p w14:paraId="17E119DB" w14:textId="77777777" w:rsidR="008263E6" w:rsidRDefault="008263E6" w:rsidP="00996E7F">
      <w:pPr>
        <w:pStyle w:val="EGuiones"/>
      </w:pPr>
      <w:r>
        <w:t>Media de tiempo hasta el destete de los animales.</w:t>
      </w:r>
    </w:p>
    <w:p w14:paraId="31A99F95" w14:textId="77777777" w:rsidR="008263E6" w:rsidRDefault="008263E6" w:rsidP="00996E7F">
      <w:pPr>
        <w:pStyle w:val="ETit3"/>
      </w:pPr>
      <w:bookmarkStart w:id="24" w:name="_Toc72190708"/>
      <w:bookmarkStart w:id="25" w:name="_Toc72245430"/>
      <w:r>
        <w:t>Objetivos técnicos</w:t>
      </w:r>
      <w:bookmarkEnd w:id="24"/>
      <w:bookmarkEnd w:id="25"/>
    </w:p>
    <w:p w14:paraId="535BD35F" w14:textId="77777777" w:rsidR="008263E6" w:rsidRDefault="008263E6" w:rsidP="00996E7F">
      <w:pPr>
        <w:pStyle w:val="EGuiones"/>
      </w:pPr>
      <w:r>
        <w:t>Fácil uso y aprendizaje del funcionamiento de la aplicación.</w:t>
      </w:r>
    </w:p>
    <w:p w14:paraId="04C8BEDA" w14:textId="77777777" w:rsidR="008263E6" w:rsidRDefault="008263E6" w:rsidP="00996E7F">
      <w:pPr>
        <w:pStyle w:val="EGuiones"/>
      </w:pPr>
      <w:r>
        <w:t>Integración de todas las áreas de la aplicación para poder hacer la misma tarea desde distintas áreas, como realizar las bajas desde las ventas.</w:t>
      </w:r>
    </w:p>
    <w:p w14:paraId="244E74C8" w14:textId="77777777" w:rsidR="008263E6" w:rsidRPr="008263E6" w:rsidRDefault="008263E6" w:rsidP="00996E7F">
      <w:pPr>
        <w:pStyle w:val="EGuiones"/>
      </w:pPr>
      <w:r>
        <w:t>Aplicación desarrollada con Android Studio en lenguaje Java, con una base de datos de SQLite.</w:t>
      </w:r>
    </w:p>
    <w:p w14:paraId="70E2F059" w14:textId="77777777" w:rsidR="008263E6" w:rsidRDefault="008263E6" w:rsidP="00996E7F">
      <w:pPr>
        <w:pStyle w:val="ETit3"/>
      </w:pPr>
      <w:bookmarkStart w:id="26" w:name="_Toc72190709"/>
      <w:bookmarkStart w:id="27" w:name="_Toc72245431"/>
      <w:r>
        <w:t>Objetivos personales</w:t>
      </w:r>
      <w:bookmarkEnd w:id="26"/>
      <w:bookmarkEnd w:id="27"/>
    </w:p>
    <w:p w14:paraId="4D2B826A" w14:textId="77777777" w:rsidR="0039794C" w:rsidRDefault="0039794C" w:rsidP="00996E7F">
      <w:pPr>
        <w:pStyle w:val="EGuiones"/>
      </w:pPr>
      <w:r>
        <w:t xml:space="preserve">Mejorar los conocimientos </w:t>
      </w:r>
      <w:r w:rsidR="00AD777A">
        <w:t>tanto en el lenguaje Java como en el entorno de Android Studio.</w:t>
      </w:r>
    </w:p>
    <w:p w14:paraId="1936EE8F" w14:textId="77777777" w:rsidR="00AD777A" w:rsidRPr="0039794C" w:rsidRDefault="00657BE4" w:rsidP="00996E7F">
      <w:pPr>
        <w:pStyle w:val="EGuiones"/>
      </w:pPr>
      <w:r>
        <w:t>Aprender la utilización de SQLite.</w:t>
      </w:r>
    </w:p>
    <w:p w14:paraId="6B6A9374" w14:textId="77777777" w:rsidR="00683283" w:rsidRDefault="00683283" w:rsidP="00996E7F">
      <w:pPr>
        <w:pStyle w:val="ETitulo"/>
      </w:pPr>
      <w:bookmarkStart w:id="28" w:name="_Toc72190710"/>
      <w:bookmarkStart w:id="29" w:name="_Toc72245432"/>
      <w:r>
        <w:lastRenderedPageBreak/>
        <w:t>2.Recursos necesarios para el desarrollo</w:t>
      </w:r>
      <w:bookmarkEnd w:id="28"/>
      <w:bookmarkEnd w:id="29"/>
    </w:p>
    <w:p w14:paraId="72A7A91F"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250FFE54" w14:textId="77777777" w:rsidR="00683283" w:rsidRDefault="00683283" w:rsidP="00996E7F">
      <w:pPr>
        <w:pStyle w:val="ETit1"/>
      </w:pPr>
      <w:bookmarkStart w:id="30" w:name="_Toc72190711"/>
      <w:bookmarkStart w:id="31" w:name="_Toc72245433"/>
      <w:r>
        <w:t>Recursos humanos.</w:t>
      </w:r>
      <w:bookmarkEnd w:id="30"/>
      <w:bookmarkEnd w:id="31"/>
    </w:p>
    <w:p w14:paraId="719C9DED" w14:textId="2B3C0AF7" w:rsidR="00683283" w:rsidRDefault="00683283" w:rsidP="00996E7F">
      <w:pPr>
        <w:pStyle w:val="ETit1"/>
      </w:pPr>
      <w:bookmarkStart w:id="32" w:name="_Toc72190712"/>
      <w:bookmarkStart w:id="33" w:name="_Toc72245434"/>
      <w:r>
        <w:t>Recursos hardware.</w:t>
      </w:r>
      <w:bookmarkEnd w:id="32"/>
      <w:bookmarkEnd w:id="33"/>
    </w:p>
    <w:p w14:paraId="20637CE5" w14:textId="77777777" w:rsidR="00DC5F31" w:rsidRPr="00DC5F31" w:rsidRDefault="00DC5F31" w:rsidP="00996E7F">
      <w:pPr>
        <w:pStyle w:val="ENormal"/>
      </w:pPr>
      <w:r>
        <w:t>Ordenador con Windows 10 y 16GB de RAM.</w:t>
      </w:r>
    </w:p>
    <w:p w14:paraId="23BB10F8" w14:textId="77777777" w:rsidR="00683283" w:rsidRDefault="00683283" w:rsidP="00996E7F">
      <w:pPr>
        <w:pStyle w:val="ETit1"/>
      </w:pPr>
      <w:bookmarkStart w:id="34" w:name="_Toc72190713"/>
      <w:bookmarkStart w:id="35" w:name="_Toc72245435"/>
      <w:r>
        <w:t>Recursos software.</w:t>
      </w:r>
      <w:bookmarkEnd w:id="34"/>
      <w:bookmarkEnd w:id="35"/>
    </w:p>
    <w:p w14:paraId="5A86C146" w14:textId="77777777" w:rsidR="00DC5F31" w:rsidRDefault="00DC5F31" w:rsidP="00996E7F">
      <w:pPr>
        <w:pStyle w:val="EGuiones"/>
      </w:pPr>
      <w:r>
        <w:t>Android Studio.</w:t>
      </w:r>
    </w:p>
    <w:p w14:paraId="7EB189B2" w14:textId="77777777" w:rsidR="00DC5F31" w:rsidRDefault="00DC5F31" w:rsidP="00996E7F">
      <w:pPr>
        <w:pStyle w:val="EGuiones"/>
      </w:pPr>
      <w:r>
        <w:t>Draw.io para realizar diagramas.</w:t>
      </w:r>
    </w:p>
    <w:p w14:paraId="7BFC67BF" w14:textId="77777777" w:rsidR="00DC5F31" w:rsidRDefault="00DC5F31" w:rsidP="00996E7F">
      <w:pPr>
        <w:pStyle w:val="EGuiones"/>
      </w:pPr>
      <w:r>
        <w:t>Base de datos SQLite</w:t>
      </w:r>
      <w:r w:rsidR="0065173A">
        <w:t>.</w:t>
      </w:r>
    </w:p>
    <w:p w14:paraId="1D2514C8" w14:textId="77777777" w:rsidR="00AE1B13" w:rsidRPr="00DC5F31" w:rsidRDefault="00AE1B13" w:rsidP="00996E7F">
      <w:pPr>
        <w:pStyle w:val="EGuiones"/>
      </w:pPr>
      <w:r>
        <w:t>Monday.com para la realización del diagrama de Gantt.</w:t>
      </w:r>
    </w:p>
    <w:p w14:paraId="329B0304" w14:textId="77777777" w:rsidR="00DC5F31" w:rsidRPr="00DC5F31" w:rsidRDefault="00DC5F31" w:rsidP="00996E7F">
      <w:pPr>
        <w:pStyle w:val="ENormal"/>
      </w:pPr>
    </w:p>
    <w:p w14:paraId="7FCF796E" w14:textId="77777777" w:rsidR="00683283" w:rsidRDefault="00683283" w:rsidP="00996E7F">
      <w:pPr>
        <w:pStyle w:val="ETitulo"/>
      </w:pPr>
      <w:bookmarkStart w:id="36" w:name="_Toc72190714"/>
      <w:bookmarkStart w:id="37" w:name="_Toc72245436"/>
      <w:r>
        <w:lastRenderedPageBreak/>
        <w:t>3. Planificación</w:t>
      </w:r>
      <w:bookmarkEnd w:id="36"/>
      <w:bookmarkEnd w:id="37"/>
    </w:p>
    <w:p w14:paraId="55726E04"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21F36F70" w14:textId="77777777" w:rsidR="00683283" w:rsidRDefault="00683283" w:rsidP="00996E7F">
      <w:pPr>
        <w:pStyle w:val="ETit1"/>
      </w:pPr>
      <w:bookmarkStart w:id="38" w:name="_Toc72190715"/>
      <w:bookmarkStart w:id="39" w:name="_Toc72245437"/>
      <w:r>
        <w:t>Metodología para el diseño del proyecto.</w:t>
      </w:r>
      <w:bookmarkEnd w:id="38"/>
      <w:bookmarkEnd w:id="39"/>
    </w:p>
    <w:p w14:paraId="1306E951" w14:textId="77777777" w:rsidR="00AB0E25" w:rsidRPr="00AB0E25" w:rsidRDefault="00AB0E25" w:rsidP="00996E7F">
      <w:pPr>
        <w:pStyle w:val="ENormal"/>
      </w:pPr>
      <w:r>
        <w:t xml:space="preserve">El tipo de metodología a utilizar es el </w:t>
      </w:r>
      <w:r w:rsidR="00BB250B">
        <w:t>método incremental.</w:t>
      </w:r>
    </w:p>
    <w:p w14:paraId="0B3182CC" w14:textId="77777777" w:rsidR="00683283" w:rsidRDefault="00683283" w:rsidP="00996E7F">
      <w:pPr>
        <w:pStyle w:val="ETit1"/>
      </w:pPr>
      <w:bookmarkStart w:id="40" w:name="_Toc72190716"/>
      <w:bookmarkStart w:id="41" w:name="_Toc72245438"/>
      <w:r>
        <w:t>Tabla de actividades, cálculo de tiempos</w:t>
      </w:r>
      <w:r w:rsidR="00151490">
        <w:t xml:space="preserve"> y diagrama de Gantt</w:t>
      </w:r>
      <w:bookmarkEnd w:id="40"/>
      <w:bookmarkEnd w:id="41"/>
    </w:p>
    <w:p w14:paraId="057392B2" w14:textId="77777777" w:rsidR="00D318E4" w:rsidRPr="00D318E4" w:rsidRDefault="00D318E4" w:rsidP="00996E7F">
      <w:pPr>
        <w:pStyle w:val="ENormal"/>
      </w:pPr>
      <w:r>
        <w:t>Incluido como Anexo I.</w:t>
      </w:r>
    </w:p>
    <w:p w14:paraId="3DCF6E30" w14:textId="77777777" w:rsidR="00231885" w:rsidRDefault="00683283" w:rsidP="00996E7F">
      <w:pPr>
        <w:pStyle w:val="ETit1"/>
      </w:pPr>
      <w:bookmarkStart w:id="42" w:name="_Toc72190717"/>
      <w:bookmarkStart w:id="43" w:name="_Toc72245439"/>
      <w:r>
        <w:lastRenderedPageBreak/>
        <w:t>Secuencia de desarrollo del proyecto</w:t>
      </w:r>
      <w:bookmarkEnd w:id="42"/>
      <w:bookmarkEnd w:id="43"/>
    </w:p>
    <w:p w14:paraId="59C2F1C4" w14:textId="77777777" w:rsidR="00941EBD" w:rsidRPr="00941EBD" w:rsidRDefault="00941EBD" w:rsidP="00996E7F">
      <w:pPr>
        <w:pStyle w:val="ETit4"/>
      </w:pPr>
      <w:r>
        <w:t>Entidad relaci</w:t>
      </w:r>
      <w:r w:rsidR="00CC5EC2">
        <w:t>ó</w:t>
      </w:r>
      <w:r>
        <w:t>n</w:t>
      </w:r>
    </w:p>
    <w:p w14:paraId="26C1CD3D" w14:textId="4F209755" w:rsidR="00941EBD" w:rsidRDefault="000E2F5D" w:rsidP="00996E7F">
      <w:pPr>
        <w:pStyle w:val="ENormal"/>
      </w:pPr>
      <w:r>
        <w:rPr>
          <w:noProof/>
        </w:rPr>
        <w:drawing>
          <wp:inline distT="0" distB="0" distL="0" distR="0" wp14:anchorId="0F2511F1" wp14:editId="1D2F4BBB">
            <wp:extent cx="4962525" cy="59817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2525" cy="5981700"/>
                    </a:xfrm>
                    <a:prstGeom prst="rect">
                      <a:avLst/>
                    </a:prstGeom>
                    <a:noFill/>
                    <a:ln>
                      <a:noFill/>
                    </a:ln>
                  </pic:spPr>
                </pic:pic>
              </a:graphicData>
            </a:graphic>
          </wp:inline>
        </w:drawing>
      </w:r>
    </w:p>
    <w:p w14:paraId="305A7012" w14:textId="03DB26AF" w:rsidR="000E2F5D" w:rsidRDefault="000E2F5D" w:rsidP="00996E7F">
      <w:pPr>
        <w:pStyle w:val="ENormal"/>
      </w:pPr>
      <w:r>
        <w:rPr>
          <w:noProof/>
        </w:rPr>
        <w:lastRenderedPageBreak/>
        <w:drawing>
          <wp:inline distT="0" distB="0" distL="0" distR="0" wp14:anchorId="01DD36D3" wp14:editId="30D8AFC0">
            <wp:extent cx="4581525" cy="42100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525" cy="4210050"/>
                    </a:xfrm>
                    <a:prstGeom prst="rect">
                      <a:avLst/>
                    </a:prstGeom>
                    <a:noFill/>
                    <a:ln>
                      <a:noFill/>
                    </a:ln>
                  </pic:spPr>
                </pic:pic>
              </a:graphicData>
            </a:graphic>
          </wp:inline>
        </w:drawing>
      </w:r>
    </w:p>
    <w:p w14:paraId="73EB5940" w14:textId="77777777" w:rsidR="006E0D2A" w:rsidRDefault="006E0D2A" w:rsidP="006E0D2A">
      <w:pPr>
        <w:pStyle w:val="LImagenes"/>
      </w:pPr>
      <w:bookmarkStart w:id="44" w:name="_Toc72190777"/>
      <w:r>
        <w:t>Diagrama de</w:t>
      </w:r>
      <w:r w:rsidR="00BC0527">
        <w:t xml:space="preserve"> Entidad-Relación.</w:t>
      </w:r>
      <w:bookmarkEnd w:id="44"/>
    </w:p>
    <w:p w14:paraId="26CBE004" w14:textId="77777777" w:rsidR="00361FDA" w:rsidRDefault="00361FDA" w:rsidP="00996E7F">
      <w:pPr>
        <w:pStyle w:val="ETit4"/>
      </w:pPr>
      <w:r>
        <w:lastRenderedPageBreak/>
        <w:t>Prototipo</w:t>
      </w:r>
    </w:p>
    <w:p w14:paraId="765DC55A" w14:textId="77777777" w:rsidR="00361FDA" w:rsidRDefault="00361FDA" w:rsidP="00996E7F">
      <w:pPr>
        <w:pStyle w:val="ENormal"/>
      </w:pPr>
      <w:r w:rsidRPr="00361FDA">
        <w:rPr>
          <w:noProof/>
          <w:lang w:eastAsia="es-ES"/>
        </w:rPr>
        <w:drawing>
          <wp:inline distT="0" distB="0" distL="0" distR="0" wp14:anchorId="75DFF7E5" wp14:editId="2C3615C3">
            <wp:extent cx="3391373" cy="4258269"/>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1373" cy="4258269"/>
                    </a:xfrm>
                    <a:prstGeom prst="rect">
                      <a:avLst/>
                    </a:prstGeom>
                  </pic:spPr>
                </pic:pic>
              </a:graphicData>
            </a:graphic>
          </wp:inline>
        </w:drawing>
      </w:r>
    </w:p>
    <w:p w14:paraId="06690DFA" w14:textId="77777777" w:rsidR="00163C17" w:rsidRPr="00163C17" w:rsidRDefault="00A64B29" w:rsidP="00163C17">
      <w:pPr>
        <w:pStyle w:val="LImagenes"/>
      </w:pPr>
      <w:bookmarkStart w:id="45" w:name="_Toc72190778"/>
      <w:r>
        <w:t>La interfaz contendrá un menú latera</w:t>
      </w:r>
      <w:r w:rsidR="00634C67">
        <w:t>l con las áreas generales de la aplicación.</w:t>
      </w:r>
      <w:bookmarkEnd w:id="45"/>
    </w:p>
    <w:p w14:paraId="0749E21A" w14:textId="77777777" w:rsidR="00634C67" w:rsidRDefault="00F97FC5" w:rsidP="00996E7F">
      <w:pPr>
        <w:pStyle w:val="ENormal"/>
      </w:pPr>
      <w:r w:rsidRPr="00F97FC5">
        <w:rPr>
          <w:noProof/>
          <w:lang w:eastAsia="es-ES"/>
        </w:rPr>
        <w:drawing>
          <wp:inline distT="0" distB="0" distL="0" distR="0" wp14:anchorId="31EDA033" wp14:editId="04278D83">
            <wp:extent cx="3343742" cy="2057687"/>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3742" cy="2057687"/>
                    </a:xfrm>
                    <a:prstGeom prst="rect">
                      <a:avLst/>
                    </a:prstGeom>
                  </pic:spPr>
                </pic:pic>
              </a:graphicData>
            </a:graphic>
          </wp:inline>
        </w:drawing>
      </w:r>
    </w:p>
    <w:p w14:paraId="3873AE5A" w14:textId="77777777" w:rsidR="00F97FC5" w:rsidRPr="00F97FC5" w:rsidRDefault="00A4063B" w:rsidP="00F97FC5">
      <w:pPr>
        <w:pStyle w:val="LImagenes"/>
      </w:pPr>
      <w:bookmarkStart w:id="46" w:name="_Toc72190779"/>
      <w:r>
        <w:t>La</w:t>
      </w:r>
      <w:r w:rsidR="00163C17">
        <w:t>s</w:t>
      </w:r>
      <w:r>
        <w:t xml:space="preserve"> áreas de la interfaz </w:t>
      </w:r>
      <w:r w:rsidR="00C57EEA">
        <w:t xml:space="preserve">estarán </w:t>
      </w:r>
      <w:r>
        <w:t>subdividas en pestañas</w:t>
      </w:r>
      <w:bookmarkEnd w:id="46"/>
    </w:p>
    <w:p w14:paraId="48F4814B" w14:textId="77777777" w:rsidR="00941EBD" w:rsidRDefault="00941EBD" w:rsidP="00996E7F">
      <w:pPr>
        <w:pStyle w:val="ETit4"/>
      </w:pPr>
      <w:r>
        <w:lastRenderedPageBreak/>
        <w:t>Diagrama de clases</w:t>
      </w:r>
    </w:p>
    <w:p w14:paraId="671108D7" w14:textId="77777777" w:rsidR="00354FBB" w:rsidRDefault="00607F45" w:rsidP="00996E7F">
      <w:pPr>
        <w:pStyle w:val="ENormal"/>
      </w:pPr>
      <w:r>
        <w:rPr>
          <w:noProof/>
          <w:lang w:eastAsia="es-ES"/>
        </w:rPr>
        <w:drawing>
          <wp:inline distT="0" distB="0" distL="0" distR="0" wp14:anchorId="7C6C8AEA" wp14:editId="6B1A3947">
            <wp:extent cx="4400550" cy="619060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69795"/>
                    <a:stretch/>
                  </pic:blipFill>
                  <pic:spPr bwMode="auto">
                    <a:xfrm>
                      <a:off x="0" y="0"/>
                      <a:ext cx="4407444" cy="6200302"/>
                    </a:xfrm>
                    <a:prstGeom prst="rect">
                      <a:avLst/>
                    </a:prstGeom>
                    <a:noFill/>
                    <a:ln>
                      <a:noFill/>
                    </a:ln>
                    <a:extLst>
                      <a:ext uri="{53640926-AAD7-44D8-BBD7-CCE9431645EC}">
                        <a14:shadowObscured xmlns:a14="http://schemas.microsoft.com/office/drawing/2010/main"/>
                      </a:ext>
                    </a:extLst>
                  </pic:spPr>
                </pic:pic>
              </a:graphicData>
            </a:graphic>
          </wp:inline>
        </w:drawing>
      </w:r>
    </w:p>
    <w:p w14:paraId="138CFDD8" w14:textId="77777777" w:rsidR="00333FE5" w:rsidRDefault="00333FE5" w:rsidP="00996E7F">
      <w:pPr>
        <w:pStyle w:val="ENormal"/>
      </w:pPr>
      <w:r>
        <w:rPr>
          <w:noProof/>
          <w:lang w:eastAsia="es-ES"/>
        </w:rPr>
        <w:lastRenderedPageBreak/>
        <w:drawing>
          <wp:inline distT="0" distB="0" distL="0" distR="0" wp14:anchorId="681445D0" wp14:editId="6CC7217D">
            <wp:extent cx="4857750" cy="5470019"/>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904" r="31361"/>
                    <a:stretch/>
                  </pic:blipFill>
                  <pic:spPr bwMode="auto">
                    <a:xfrm>
                      <a:off x="0" y="0"/>
                      <a:ext cx="4869192" cy="5482903"/>
                    </a:xfrm>
                    <a:prstGeom prst="rect">
                      <a:avLst/>
                    </a:prstGeom>
                    <a:noFill/>
                    <a:ln>
                      <a:noFill/>
                    </a:ln>
                    <a:extLst>
                      <a:ext uri="{53640926-AAD7-44D8-BBD7-CCE9431645EC}">
                        <a14:shadowObscured xmlns:a14="http://schemas.microsoft.com/office/drawing/2010/main"/>
                      </a:ext>
                    </a:extLst>
                  </pic:spPr>
                </pic:pic>
              </a:graphicData>
            </a:graphic>
          </wp:inline>
        </w:drawing>
      </w:r>
    </w:p>
    <w:p w14:paraId="22F303DD" w14:textId="77777777" w:rsidR="00333FE5" w:rsidRDefault="00333FE5" w:rsidP="00996E7F">
      <w:pPr>
        <w:pStyle w:val="ENormal"/>
      </w:pPr>
      <w:r>
        <w:rPr>
          <w:noProof/>
          <w:lang w:eastAsia="es-ES"/>
        </w:rPr>
        <w:lastRenderedPageBreak/>
        <w:drawing>
          <wp:inline distT="0" distB="0" distL="0" distR="0" wp14:anchorId="2E5CABF3" wp14:editId="343D66B7">
            <wp:extent cx="5000625" cy="6847884"/>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8973"/>
                    <a:stretch/>
                  </pic:blipFill>
                  <pic:spPr bwMode="auto">
                    <a:xfrm>
                      <a:off x="0" y="0"/>
                      <a:ext cx="5008349" cy="6858461"/>
                    </a:xfrm>
                    <a:prstGeom prst="rect">
                      <a:avLst/>
                    </a:prstGeom>
                    <a:noFill/>
                    <a:ln>
                      <a:noFill/>
                    </a:ln>
                    <a:extLst>
                      <a:ext uri="{53640926-AAD7-44D8-BBD7-CCE9431645EC}">
                        <a14:shadowObscured xmlns:a14="http://schemas.microsoft.com/office/drawing/2010/main"/>
                      </a:ext>
                    </a:extLst>
                  </pic:spPr>
                </pic:pic>
              </a:graphicData>
            </a:graphic>
          </wp:inline>
        </w:drawing>
      </w:r>
    </w:p>
    <w:p w14:paraId="5FE7F832" w14:textId="77777777" w:rsidR="00BC0527" w:rsidRDefault="00BC0527" w:rsidP="00BC0527">
      <w:pPr>
        <w:pStyle w:val="LImagenes"/>
      </w:pPr>
      <w:bookmarkStart w:id="47" w:name="_Toc72190780"/>
      <w:r>
        <w:t>Diagrama de clases.</w:t>
      </w:r>
      <w:bookmarkEnd w:id="47"/>
    </w:p>
    <w:p w14:paraId="612977DE" w14:textId="77777777" w:rsidR="003F0DDF" w:rsidRDefault="003F0DDF" w:rsidP="00996E7F">
      <w:pPr>
        <w:pStyle w:val="ETit4"/>
      </w:pPr>
      <w:r>
        <w:t>Casos de usos</w:t>
      </w:r>
    </w:p>
    <w:p w14:paraId="0EE87A76" w14:textId="77777777" w:rsidR="003F0DDF" w:rsidRPr="003F0DDF" w:rsidRDefault="003F0DDF" w:rsidP="00996E7F">
      <w:pPr>
        <w:pStyle w:val="ENormal"/>
      </w:pPr>
      <w:r>
        <w:t>Incluido como anexo en el Anexo II.</w:t>
      </w:r>
    </w:p>
    <w:p w14:paraId="07AEA92F" w14:textId="77777777" w:rsidR="00062B24" w:rsidRDefault="00683283" w:rsidP="00996E7F">
      <w:pPr>
        <w:pStyle w:val="ETitulo"/>
      </w:pPr>
      <w:bookmarkStart w:id="48" w:name="_Toc72190718"/>
      <w:bookmarkStart w:id="49" w:name="_Toc72245440"/>
      <w:r>
        <w:lastRenderedPageBreak/>
        <w:t>4. Desarrollo del proyecto</w:t>
      </w:r>
      <w:bookmarkEnd w:id="48"/>
      <w:bookmarkEnd w:id="49"/>
    </w:p>
    <w:p w14:paraId="529D18E9"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6FD17C42" w14:textId="77777777" w:rsidR="00866D03" w:rsidRDefault="00683283" w:rsidP="00996E7F">
      <w:pPr>
        <w:pStyle w:val="ETit1"/>
      </w:pPr>
      <w:bookmarkStart w:id="50" w:name="_Toc72190719"/>
      <w:bookmarkStart w:id="51" w:name="_Toc72245441"/>
      <w:r>
        <w:t>Secuencia real del desarrollo del proyecto</w:t>
      </w:r>
      <w:bookmarkEnd w:id="50"/>
      <w:bookmarkEnd w:id="51"/>
    </w:p>
    <w:p w14:paraId="5298D31B" w14:textId="77777777" w:rsidR="004F5DE8" w:rsidRPr="004F5DE8" w:rsidRDefault="004F5DE8" w:rsidP="00996E7F">
      <w:pPr>
        <w:pStyle w:val="ENormal"/>
      </w:pPr>
      <w:r>
        <w:t>Incluido como Anexo I.</w:t>
      </w:r>
    </w:p>
    <w:p w14:paraId="4BE798A3" w14:textId="768F4A64" w:rsidR="004F5DE8" w:rsidRDefault="00683283" w:rsidP="00787F48">
      <w:pPr>
        <w:pStyle w:val="ETit1"/>
      </w:pPr>
      <w:bookmarkStart w:id="52" w:name="_Toc72190720"/>
      <w:bookmarkStart w:id="53" w:name="_Toc72245442"/>
      <w:r>
        <w:t>Diagrama relacional</w:t>
      </w:r>
      <w:r w:rsidR="00FC1C88">
        <w:t xml:space="preserve">. </w:t>
      </w:r>
      <w:r w:rsidR="00151490">
        <w:t>Diagramas de clases</w:t>
      </w:r>
      <w:r w:rsidR="00FC1C88">
        <w:t>.</w:t>
      </w:r>
      <w:bookmarkEnd w:id="52"/>
      <w:bookmarkEnd w:id="53"/>
    </w:p>
    <w:p w14:paraId="7225C44E" w14:textId="16DC54B2" w:rsidR="00EF257D" w:rsidRDefault="00EF257D" w:rsidP="00EF257D">
      <w:pPr>
        <w:pStyle w:val="ETit2"/>
        <w:numPr>
          <w:ilvl w:val="2"/>
          <w:numId w:val="3"/>
        </w:numPr>
      </w:pPr>
      <w:r>
        <w:t>Diagrama de clases</w:t>
      </w:r>
    </w:p>
    <w:p w14:paraId="1DA9EBEF" w14:textId="10CA1C5B" w:rsidR="00722F7D" w:rsidRDefault="00722F7D" w:rsidP="00722F7D">
      <w:pPr>
        <w:pStyle w:val="ETit4"/>
      </w:pPr>
      <w:r>
        <w:t>Activity</w:t>
      </w:r>
    </w:p>
    <w:p w14:paraId="34AE8DC6" w14:textId="6242BBBA" w:rsidR="00654F94" w:rsidRDefault="00654F94" w:rsidP="00654F94">
      <w:pPr>
        <w:pStyle w:val="ENormal"/>
      </w:pPr>
      <w:r>
        <w:rPr>
          <w:noProof/>
        </w:rPr>
        <w:drawing>
          <wp:inline distT="0" distB="0" distL="0" distR="0" wp14:anchorId="293030E6" wp14:editId="7338B9F4">
            <wp:extent cx="5572125" cy="33718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3371850"/>
                    </a:xfrm>
                    <a:prstGeom prst="rect">
                      <a:avLst/>
                    </a:prstGeom>
                    <a:noFill/>
                    <a:ln>
                      <a:noFill/>
                    </a:ln>
                  </pic:spPr>
                </pic:pic>
              </a:graphicData>
            </a:graphic>
          </wp:inline>
        </w:drawing>
      </w:r>
    </w:p>
    <w:p w14:paraId="3528B29A" w14:textId="0BA7A1D3" w:rsidR="00654F94" w:rsidRDefault="00654F94" w:rsidP="00654F94">
      <w:pPr>
        <w:pStyle w:val="ENormal"/>
      </w:pPr>
      <w:r>
        <w:rPr>
          <w:noProof/>
        </w:rPr>
        <w:lastRenderedPageBreak/>
        <w:drawing>
          <wp:inline distT="0" distB="0" distL="0" distR="0" wp14:anchorId="2EB32578" wp14:editId="47D23946">
            <wp:extent cx="5572125" cy="25622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2562225"/>
                    </a:xfrm>
                    <a:prstGeom prst="rect">
                      <a:avLst/>
                    </a:prstGeom>
                    <a:noFill/>
                    <a:ln>
                      <a:noFill/>
                    </a:ln>
                  </pic:spPr>
                </pic:pic>
              </a:graphicData>
            </a:graphic>
          </wp:inline>
        </w:drawing>
      </w:r>
    </w:p>
    <w:p w14:paraId="38F7CE88" w14:textId="6CAF1831" w:rsidR="00654F94" w:rsidRDefault="00654F94" w:rsidP="00654F94">
      <w:pPr>
        <w:pStyle w:val="ENormal"/>
      </w:pPr>
      <w:r>
        <w:rPr>
          <w:noProof/>
        </w:rPr>
        <w:drawing>
          <wp:inline distT="0" distB="0" distL="0" distR="0" wp14:anchorId="0031F2CF" wp14:editId="0C481267">
            <wp:extent cx="5572125" cy="24193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2419350"/>
                    </a:xfrm>
                    <a:prstGeom prst="rect">
                      <a:avLst/>
                    </a:prstGeom>
                    <a:noFill/>
                    <a:ln>
                      <a:noFill/>
                    </a:ln>
                  </pic:spPr>
                </pic:pic>
              </a:graphicData>
            </a:graphic>
          </wp:inline>
        </w:drawing>
      </w:r>
    </w:p>
    <w:p w14:paraId="6C07CE45" w14:textId="436F231B" w:rsidR="00654F94" w:rsidRDefault="00654F94" w:rsidP="00654F94">
      <w:pPr>
        <w:pStyle w:val="ENormal"/>
      </w:pPr>
      <w:r>
        <w:rPr>
          <w:noProof/>
        </w:rPr>
        <w:drawing>
          <wp:inline distT="0" distB="0" distL="0" distR="0" wp14:anchorId="59C93960" wp14:editId="41FBC35F">
            <wp:extent cx="1476000" cy="2880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6000" cy="2880000"/>
                    </a:xfrm>
                    <a:prstGeom prst="rect">
                      <a:avLst/>
                    </a:prstGeom>
                    <a:noFill/>
                    <a:ln>
                      <a:noFill/>
                    </a:ln>
                  </pic:spPr>
                </pic:pic>
              </a:graphicData>
            </a:graphic>
          </wp:inline>
        </w:drawing>
      </w:r>
      <w:r>
        <w:t xml:space="preserve">     </w:t>
      </w:r>
      <w:r>
        <w:rPr>
          <w:noProof/>
        </w:rPr>
        <w:drawing>
          <wp:inline distT="0" distB="0" distL="0" distR="0" wp14:anchorId="275CF4FF" wp14:editId="7282EFBF">
            <wp:extent cx="2862000" cy="28800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2000" cy="2880000"/>
                    </a:xfrm>
                    <a:prstGeom prst="rect">
                      <a:avLst/>
                    </a:prstGeom>
                    <a:noFill/>
                    <a:ln>
                      <a:noFill/>
                    </a:ln>
                  </pic:spPr>
                </pic:pic>
              </a:graphicData>
            </a:graphic>
          </wp:inline>
        </w:drawing>
      </w:r>
    </w:p>
    <w:p w14:paraId="19A292D6" w14:textId="533F1CE1" w:rsidR="004769E6" w:rsidRPr="00654F94" w:rsidRDefault="004769E6" w:rsidP="004769E6">
      <w:pPr>
        <w:pStyle w:val="LImagenes"/>
      </w:pPr>
      <w:r>
        <w:t>Diagrama de las clases Activity.</w:t>
      </w:r>
    </w:p>
    <w:p w14:paraId="5F89E5C9" w14:textId="56B633DD" w:rsidR="00722F7D" w:rsidRDefault="00722F7D" w:rsidP="00722F7D">
      <w:pPr>
        <w:pStyle w:val="ETit4"/>
      </w:pPr>
      <w:r>
        <w:lastRenderedPageBreak/>
        <w:t>BD</w:t>
      </w:r>
    </w:p>
    <w:p w14:paraId="26F092AF" w14:textId="156BE1B9" w:rsidR="00654F94" w:rsidRDefault="00654F94" w:rsidP="00654F94">
      <w:pPr>
        <w:pStyle w:val="ENormal"/>
      </w:pPr>
      <w:r>
        <w:t>Las clases que gestionan la base de datos tienen todas ellas la misma estructura.</w:t>
      </w:r>
    </w:p>
    <w:p w14:paraId="66BF3C1D" w14:textId="3743B99B" w:rsidR="00654F94" w:rsidRDefault="00654F94" w:rsidP="00654F94">
      <w:pPr>
        <w:pStyle w:val="ENormal"/>
      </w:pPr>
      <w:r>
        <w:rPr>
          <w:noProof/>
        </w:rPr>
        <w:drawing>
          <wp:inline distT="0" distB="0" distL="0" distR="0" wp14:anchorId="4019B458" wp14:editId="29BC999F">
            <wp:extent cx="1749287" cy="1966563"/>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7405" cy="1975689"/>
                    </a:xfrm>
                    <a:prstGeom prst="rect">
                      <a:avLst/>
                    </a:prstGeom>
                    <a:noFill/>
                    <a:ln>
                      <a:noFill/>
                    </a:ln>
                  </pic:spPr>
                </pic:pic>
              </a:graphicData>
            </a:graphic>
          </wp:inline>
        </w:drawing>
      </w:r>
    </w:p>
    <w:p w14:paraId="3C344F4B" w14:textId="3DCF4F56" w:rsidR="004769E6" w:rsidRPr="00654F94" w:rsidRDefault="004769E6" w:rsidP="004769E6">
      <w:pPr>
        <w:pStyle w:val="LImagenes"/>
      </w:pPr>
      <w:r>
        <w:t>Diagrama común clases gestoras de la BD.</w:t>
      </w:r>
    </w:p>
    <w:p w14:paraId="3B077969" w14:textId="1304F242" w:rsidR="00722F7D" w:rsidRPr="00722F7D" w:rsidRDefault="00722F7D" w:rsidP="00722F7D">
      <w:pPr>
        <w:pStyle w:val="ETit4"/>
      </w:pPr>
      <w:r>
        <w:lastRenderedPageBreak/>
        <w:t>ClasesVO</w:t>
      </w:r>
    </w:p>
    <w:p w14:paraId="0ED7794A" w14:textId="55236969" w:rsidR="004F5DE8" w:rsidRDefault="00787F48" w:rsidP="00996E7F">
      <w:pPr>
        <w:pStyle w:val="ENormal"/>
      </w:pPr>
      <w:r>
        <w:rPr>
          <w:noProof/>
          <w:lang w:eastAsia="es-ES"/>
        </w:rPr>
        <w:drawing>
          <wp:inline distT="0" distB="0" distL="0" distR="0" wp14:anchorId="329A415D" wp14:editId="62CA602E">
            <wp:extent cx="5305425" cy="800340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7732" cy="8021970"/>
                    </a:xfrm>
                    <a:prstGeom prst="rect">
                      <a:avLst/>
                    </a:prstGeom>
                    <a:noFill/>
                    <a:ln>
                      <a:noFill/>
                    </a:ln>
                  </pic:spPr>
                </pic:pic>
              </a:graphicData>
            </a:graphic>
          </wp:inline>
        </w:drawing>
      </w:r>
    </w:p>
    <w:p w14:paraId="4A8FD2CF" w14:textId="280717E1" w:rsidR="004769E6" w:rsidRDefault="004769E6" w:rsidP="004769E6">
      <w:pPr>
        <w:pStyle w:val="LImagenes"/>
      </w:pPr>
      <w:r>
        <w:t>Diagrama de las ClasesVO.</w:t>
      </w:r>
    </w:p>
    <w:p w14:paraId="3EE65050" w14:textId="2A85D706" w:rsidR="00722F7D" w:rsidRDefault="00722F7D" w:rsidP="00722F7D">
      <w:pPr>
        <w:pStyle w:val="ETit4"/>
      </w:pPr>
      <w:r>
        <w:lastRenderedPageBreak/>
        <w:t>Fragment</w:t>
      </w:r>
    </w:p>
    <w:p w14:paraId="6B96D253" w14:textId="0AEB4116" w:rsidR="00654F94" w:rsidRPr="00654F94" w:rsidRDefault="00654F94" w:rsidP="00654F94">
      <w:pPr>
        <w:pStyle w:val="ENormal"/>
      </w:pPr>
      <w:r>
        <w:t>Estructura común de los Fragment.</w:t>
      </w:r>
    </w:p>
    <w:p w14:paraId="716AC9F8" w14:textId="332BE995" w:rsidR="00654F94" w:rsidRDefault="00654F94" w:rsidP="00654F94">
      <w:pPr>
        <w:pStyle w:val="ENormal"/>
      </w:pPr>
      <w:r>
        <w:rPr>
          <w:noProof/>
        </w:rPr>
        <w:drawing>
          <wp:inline distT="0" distB="0" distL="0" distR="0" wp14:anchorId="7302D805" wp14:editId="0E854A73">
            <wp:extent cx="1518700" cy="2553967"/>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1237" cy="2558233"/>
                    </a:xfrm>
                    <a:prstGeom prst="rect">
                      <a:avLst/>
                    </a:prstGeom>
                    <a:noFill/>
                    <a:ln>
                      <a:noFill/>
                    </a:ln>
                  </pic:spPr>
                </pic:pic>
              </a:graphicData>
            </a:graphic>
          </wp:inline>
        </w:drawing>
      </w:r>
    </w:p>
    <w:p w14:paraId="36ACC09D" w14:textId="09DB0A45" w:rsidR="004769E6" w:rsidRPr="00654F94" w:rsidRDefault="004769E6" w:rsidP="004769E6">
      <w:pPr>
        <w:pStyle w:val="LImagenes"/>
      </w:pPr>
      <w:r>
        <w:t>Diagrama común Fragment.</w:t>
      </w:r>
    </w:p>
    <w:p w14:paraId="707C633D" w14:textId="7E2C9C77" w:rsidR="00722F7D" w:rsidRDefault="00722F7D" w:rsidP="00722F7D">
      <w:pPr>
        <w:pStyle w:val="ETit4"/>
      </w:pPr>
      <w:r>
        <w:t>GridAdapter</w:t>
      </w:r>
    </w:p>
    <w:p w14:paraId="107B7945" w14:textId="464F4875" w:rsidR="00654F94" w:rsidRDefault="00654F94" w:rsidP="00654F94">
      <w:pPr>
        <w:pStyle w:val="ENormal"/>
      </w:pPr>
      <w:r>
        <w:t>Estructura común de los GridAdapter.</w:t>
      </w:r>
    </w:p>
    <w:p w14:paraId="6A9B8A91" w14:textId="3325B828" w:rsidR="00654F94" w:rsidRDefault="00654F94" w:rsidP="00654F94">
      <w:pPr>
        <w:pStyle w:val="ENormal"/>
      </w:pPr>
      <w:r>
        <w:rPr>
          <w:noProof/>
        </w:rPr>
        <w:drawing>
          <wp:inline distT="0" distB="0" distL="0" distR="0" wp14:anchorId="08DC2EA7" wp14:editId="3EDE2EA6">
            <wp:extent cx="1932167" cy="1865651"/>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0014" cy="1873228"/>
                    </a:xfrm>
                    <a:prstGeom prst="rect">
                      <a:avLst/>
                    </a:prstGeom>
                    <a:noFill/>
                    <a:ln>
                      <a:noFill/>
                    </a:ln>
                  </pic:spPr>
                </pic:pic>
              </a:graphicData>
            </a:graphic>
          </wp:inline>
        </w:drawing>
      </w:r>
    </w:p>
    <w:p w14:paraId="4916AE1F" w14:textId="0258ED82" w:rsidR="004769E6" w:rsidRPr="00654F94" w:rsidRDefault="004769E6" w:rsidP="004769E6">
      <w:pPr>
        <w:pStyle w:val="LImagenes"/>
      </w:pPr>
      <w:r>
        <w:t>Diagrama común GridAdapter.</w:t>
      </w:r>
    </w:p>
    <w:p w14:paraId="50977C08" w14:textId="6CB06101" w:rsidR="00722F7D" w:rsidRDefault="00722F7D" w:rsidP="00722F7D">
      <w:pPr>
        <w:pStyle w:val="ETit4"/>
      </w:pPr>
      <w:r>
        <w:t>PagerAdapter</w:t>
      </w:r>
    </w:p>
    <w:p w14:paraId="3C8F0417" w14:textId="3D556752" w:rsidR="00276BBF" w:rsidRDefault="00654F94" w:rsidP="004769E6">
      <w:pPr>
        <w:pStyle w:val="ENormal"/>
      </w:pPr>
      <w:r>
        <w:t xml:space="preserve">Estructura común </w:t>
      </w:r>
      <w:r w:rsidR="004769E6">
        <w:t>de los PagerAdapter.</w:t>
      </w:r>
    </w:p>
    <w:p w14:paraId="106980C5" w14:textId="289C58DD" w:rsidR="004769E6" w:rsidRDefault="004769E6" w:rsidP="004769E6">
      <w:pPr>
        <w:pStyle w:val="ENormal"/>
      </w:pPr>
      <w:r>
        <w:rPr>
          <w:noProof/>
        </w:rPr>
        <w:lastRenderedPageBreak/>
        <w:drawing>
          <wp:inline distT="0" distB="0" distL="0" distR="0" wp14:anchorId="7148E3DF" wp14:editId="38E2A8F9">
            <wp:extent cx="2298065" cy="186880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8065" cy="1868805"/>
                    </a:xfrm>
                    <a:prstGeom prst="rect">
                      <a:avLst/>
                    </a:prstGeom>
                    <a:noFill/>
                    <a:ln>
                      <a:noFill/>
                    </a:ln>
                  </pic:spPr>
                </pic:pic>
              </a:graphicData>
            </a:graphic>
          </wp:inline>
        </w:drawing>
      </w:r>
    </w:p>
    <w:p w14:paraId="1109D874" w14:textId="1C6F05A5" w:rsidR="004769E6" w:rsidRDefault="004769E6" w:rsidP="004769E6">
      <w:pPr>
        <w:pStyle w:val="LImagenes"/>
      </w:pPr>
      <w:r>
        <w:t>Diagrama común PagerAdapter.</w:t>
      </w:r>
    </w:p>
    <w:p w14:paraId="043ED4BE" w14:textId="5D6BA51E" w:rsidR="004769E6" w:rsidRDefault="004769E6" w:rsidP="004769E6">
      <w:pPr>
        <w:pStyle w:val="ETit4"/>
      </w:pPr>
      <w:r>
        <w:lastRenderedPageBreak/>
        <w:t>MainActivity</w:t>
      </w:r>
    </w:p>
    <w:p w14:paraId="05AA4865" w14:textId="49A09BE6" w:rsidR="004769E6" w:rsidRDefault="004769E6" w:rsidP="004769E6">
      <w:pPr>
        <w:pStyle w:val="ENormal"/>
      </w:pPr>
      <w:r>
        <w:rPr>
          <w:noProof/>
        </w:rPr>
        <w:drawing>
          <wp:inline distT="0" distB="0" distL="0" distR="0" wp14:anchorId="1AD9484E" wp14:editId="3B3A0EC5">
            <wp:extent cx="1781976" cy="819779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8107" cy="8225998"/>
                    </a:xfrm>
                    <a:prstGeom prst="rect">
                      <a:avLst/>
                    </a:prstGeom>
                    <a:noFill/>
                    <a:ln>
                      <a:noFill/>
                    </a:ln>
                  </pic:spPr>
                </pic:pic>
              </a:graphicData>
            </a:graphic>
          </wp:inline>
        </w:drawing>
      </w:r>
    </w:p>
    <w:p w14:paraId="31899FCC" w14:textId="4F1F411A" w:rsidR="004769E6" w:rsidRPr="004769E6" w:rsidRDefault="004769E6" w:rsidP="004769E6">
      <w:pPr>
        <w:pStyle w:val="LImagenes"/>
      </w:pPr>
      <w:r>
        <w:t>Diagrama MainActivity.</w:t>
      </w:r>
    </w:p>
    <w:p w14:paraId="2585B8FF" w14:textId="47C95D24" w:rsidR="00EF257D" w:rsidRPr="00EF257D" w:rsidRDefault="00EF257D" w:rsidP="00EF257D">
      <w:pPr>
        <w:pStyle w:val="ETit2"/>
        <w:numPr>
          <w:ilvl w:val="2"/>
          <w:numId w:val="3"/>
        </w:numPr>
      </w:pPr>
      <w:r>
        <w:lastRenderedPageBreak/>
        <w:t>Diagrama BD</w:t>
      </w:r>
    </w:p>
    <w:p w14:paraId="7C18CB48" w14:textId="77777777" w:rsidR="00FF71F8" w:rsidRPr="00FF71F8" w:rsidRDefault="00FF71F8" w:rsidP="00FF71F8">
      <w:pPr>
        <w:pStyle w:val="ENormal"/>
      </w:pPr>
      <w:r>
        <w:rPr>
          <w:noProof/>
          <w:lang w:eastAsia="es-ES"/>
        </w:rPr>
        <w:drawing>
          <wp:inline distT="0" distB="0" distL="0" distR="0" wp14:anchorId="08D8A4EC" wp14:editId="7A3BADE6">
            <wp:extent cx="6296025" cy="595221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4434" cy="5960165"/>
                    </a:xfrm>
                    <a:prstGeom prst="rect">
                      <a:avLst/>
                    </a:prstGeom>
                    <a:noFill/>
                    <a:ln>
                      <a:noFill/>
                    </a:ln>
                  </pic:spPr>
                </pic:pic>
              </a:graphicData>
            </a:graphic>
          </wp:inline>
        </w:drawing>
      </w:r>
    </w:p>
    <w:p w14:paraId="5E3B8742" w14:textId="77777777" w:rsidR="00FF71F8" w:rsidRPr="00FF71F8" w:rsidRDefault="00FF71F8" w:rsidP="00FF71F8">
      <w:pPr>
        <w:pStyle w:val="LImagenes"/>
      </w:pPr>
      <w:bookmarkStart w:id="54" w:name="_Toc72190782"/>
      <w:r>
        <w:t>Diagrama BD.</w:t>
      </w:r>
      <w:bookmarkEnd w:id="54"/>
    </w:p>
    <w:p w14:paraId="2CC0E3CB" w14:textId="77777777" w:rsidR="00683D89" w:rsidRPr="00683D89" w:rsidRDefault="00683283" w:rsidP="00683D89">
      <w:pPr>
        <w:pStyle w:val="ETit1"/>
      </w:pPr>
      <w:bookmarkStart w:id="55" w:name="_Toc72190721"/>
      <w:bookmarkStart w:id="56" w:name="_Toc72245443"/>
      <w:r>
        <w:t>Interacción con el usuario</w:t>
      </w:r>
      <w:bookmarkEnd w:id="55"/>
      <w:bookmarkEnd w:id="56"/>
    </w:p>
    <w:p w14:paraId="7EEF9D09" w14:textId="664A2837" w:rsidR="009F09F8" w:rsidRDefault="009F09F8" w:rsidP="00CE42FC">
      <w:pPr>
        <w:pStyle w:val="ETit2"/>
        <w:numPr>
          <w:ilvl w:val="2"/>
          <w:numId w:val="15"/>
        </w:numPr>
      </w:pPr>
      <w:bookmarkStart w:id="57" w:name="_Toc72190722"/>
      <w:bookmarkStart w:id="58" w:name="_Toc72245444"/>
      <w:r>
        <w:t>Casos de uso</w:t>
      </w:r>
      <w:bookmarkEnd w:id="57"/>
      <w:bookmarkEnd w:id="58"/>
    </w:p>
    <w:p w14:paraId="49686E9C" w14:textId="77777777" w:rsidR="005C78AC" w:rsidRPr="005C78AC" w:rsidRDefault="00520B16" w:rsidP="005C78AC">
      <w:pPr>
        <w:pStyle w:val="ENormal"/>
      </w:pPr>
      <w:r>
        <w:t>Estructura del</w:t>
      </w:r>
      <w:r w:rsidR="005C78AC">
        <w:t xml:space="preserve"> diagrama general de los casos de uso</w:t>
      </w:r>
      <w:r>
        <w:t xml:space="preserve"> de las diferentes áreas y subáreas.</w:t>
      </w:r>
    </w:p>
    <w:p w14:paraId="466838C1" w14:textId="77777777" w:rsidR="00664875" w:rsidRDefault="005C78AC" w:rsidP="00664875">
      <w:pPr>
        <w:pStyle w:val="ENormal"/>
      </w:pPr>
      <w:r>
        <w:rPr>
          <w:noProof/>
          <w:lang w:eastAsia="es-ES"/>
        </w:rPr>
        <w:lastRenderedPageBreak/>
        <w:drawing>
          <wp:inline distT="0" distB="0" distL="0" distR="0" wp14:anchorId="5E8B4B49" wp14:editId="20D41DBE">
            <wp:extent cx="5579110" cy="2404204"/>
            <wp:effectExtent l="19050" t="0" r="2540" b="0"/>
            <wp:docPr id="15" name="Imagen 10" descr="C:\Users\Clase\OneDrive - Educacyl\DAM2-EBP\Proyecto\Diagramas\CasosDeUso\Usos\Us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se\OneDrive - Educacyl\DAM2-EBP\Proyecto\Diagramas\CasosDeUso\Usos\Usos2.png"/>
                    <pic:cNvPicPr>
                      <a:picLocks noChangeAspect="1" noChangeArrowheads="1"/>
                    </pic:cNvPicPr>
                  </pic:nvPicPr>
                  <pic:blipFill>
                    <a:blip r:embed="rId27"/>
                    <a:srcRect/>
                    <a:stretch>
                      <a:fillRect/>
                    </a:stretch>
                  </pic:blipFill>
                  <pic:spPr bwMode="auto">
                    <a:xfrm>
                      <a:off x="0" y="0"/>
                      <a:ext cx="5579110" cy="2404204"/>
                    </a:xfrm>
                    <a:prstGeom prst="rect">
                      <a:avLst/>
                    </a:prstGeom>
                    <a:noFill/>
                    <a:ln w="9525">
                      <a:noFill/>
                      <a:miter lim="800000"/>
                      <a:headEnd/>
                      <a:tailEnd/>
                    </a:ln>
                  </pic:spPr>
                </pic:pic>
              </a:graphicData>
            </a:graphic>
          </wp:inline>
        </w:drawing>
      </w:r>
    </w:p>
    <w:p w14:paraId="2756150A" w14:textId="77777777" w:rsidR="005C78AC" w:rsidRPr="00664875" w:rsidRDefault="005C78AC" w:rsidP="005C78AC">
      <w:pPr>
        <w:pStyle w:val="LImagenes"/>
      </w:pPr>
      <w:bookmarkStart w:id="59" w:name="_Toc72190783"/>
      <w:r>
        <w:t>Casos de uso. General.</w:t>
      </w:r>
      <w:bookmarkEnd w:id="59"/>
    </w:p>
    <w:p w14:paraId="2C71DAB4" w14:textId="77777777" w:rsidR="00595329" w:rsidRDefault="00595329" w:rsidP="00595329">
      <w:pPr>
        <w:pStyle w:val="ETit4"/>
      </w:pPr>
      <w:r>
        <w:t>Añadir datos</w:t>
      </w:r>
    </w:p>
    <w:p w14:paraId="26DFFC77" w14:textId="77777777" w:rsidR="00D23BDF" w:rsidRPr="00D23BDF" w:rsidRDefault="00C718B3" w:rsidP="00D23BDF">
      <w:pPr>
        <w:pStyle w:val="ENormal"/>
      </w:pPr>
      <w:r>
        <w:rPr>
          <w:noProof/>
          <w:lang w:eastAsia="es-ES"/>
        </w:rPr>
        <w:drawing>
          <wp:inline distT="0" distB="0" distL="0" distR="0" wp14:anchorId="0485BCEC" wp14:editId="19AD545F">
            <wp:extent cx="5579110" cy="1671239"/>
            <wp:effectExtent l="19050" t="0" r="2540" b="0"/>
            <wp:docPr id="13" name="Imagen 9" descr="C:\Users\Clase\OneDrive - Educacyl\DAM2-EBP\Proyecto\Diagramas\CasosDeUso\Usos\Usos_Aña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ase\OneDrive - Educacyl\DAM2-EBP\Proyecto\Diagramas\CasosDeUso\Usos\Usos_Añadir.png"/>
                    <pic:cNvPicPr>
                      <a:picLocks noChangeAspect="1" noChangeArrowheads="1"/>
                    </pic:cNvPicPr>
                  </pic:nvPicPr>
                  <pic:blipFill>
                    <a:blip r:embed="rId28"/>
                    <a:srcRect/>
                    <a:stretch>
                      <a:fillRect/>
                    </a:stretch>
                  </pic:blipFill>
                  <pic:spPr bwMode="auto">
                    <a:xfrm>
                      <a:off x="0" y="0"/>
                      <a:ext cx="5579110" cy="1671239"/>
                    </a:xfrm>
                    <a:prstGeom prst="rect">
                      <a:avLst/>
                    </a:prstGeom>
                    <a:noFill/>
                    <a:ln w="9525">
                      <a:noFill/>
                      <a:miter lim="800000"/>
                      <a:headEnd/>
                      <a:tailEnd/>
                    </a:ln>
                  </pic:spPr>
                </pic:pic>
              </a:graphicData>
            </a:graphic>
          </wp:inline>
        </w:drawing>
      </w:r>
    </w:p>
    <w:p w14:paraId="79E5293C" w14:textId="77777777" w:rsidR="00595329" w:rsidRPr="00595329" w:rsidRDefault="00AD032B" w:rsidP="00595329">
      <w:pPr>
        <w:pStyle w:val="LImagenes"/>
      </w:pPr>
      <w:bookmarkStart w:id="60" w:name="_Toc72190784"/>
      <w:r>
        <w:t>Casos de uso. Añadir</w:t>
      </w:r>
      <w:r w:rsidR="00595329">
        <w:t>.</w:t>
      </w:r>
      <w:bookmarkEnd w:id="60"/>
    </w:p>
    <w:tbl>
      <w:tblPr>
        <w:tblStyle w:val="Tablaconcuadrcula"/>
        <w:tblW w:w="0" w:type="auto"/>
        <w:tblLook w:val="04A0" w:firstRow="1" w:lastRow="0" w:firstColumn="1" w:lastColumn="0" w:noHBand="0" w:noVBand="1"/>
      </w:tblPr>
      <w:tblGrid>
        <w:gridCol w:w="2518"/>
        <w:gridCol w:w="6408"/>
      </w:tblGrid>
      <w:tr w:rsidR="00D63665" w14:paraId="2E63C608" w14:textId="77777777" w:rsidTr="00D63665">
        <w:tc>
          <w:tcPr>
            <w:tcW w:w="8926" w:type="dxa"/>
            <w:gridSpan w:val="2"/>
            <w:shd w:val="clear" w:color="auto" w:fill="097F0C"/>
          </w:tcPr>
          <w:p w14:paraId="676BD1FD" w14:textId="77777777" w:rsidR="00D63665" w:rsidRPr="00D63665" w:rsidRDefault="00D63665" w:rsidP="00595329">
            <w:pPr>
              <w:pStyle w:val="ETablaTitulo"/>
              <w:rPr>
                <w:color w:val="FFFFFF" w:themeColor="background1"/>
              </w:rPr>
            </w:pPr>
            <w:r>
              <w:rPr>
                <w:color w:val="FFFFFF" w:themeColor="background1"/>
              </w:rPr>
              <w:t>ESCENARIO</w:t>
            </w:r>
            <w:r w:rsidR="00595329">
              <w:rPr>
                <w:color w:val="FFFFFF" w:themeColor="background1"/>
              </w:rPr>
              <w:t xml:space="preserve"> “Inserción de un nuevo dato”</w:t>
            </w:r>
          </w:p>
        </w:tc>
      </w:tr>
      <w:tr w:rsidR="00D63665" w14:paraId="771EA8EF" w14:textId="77777777" w:rsidTr="00595329">
        <w:tc>
          <w:tcPr>
            <w:tcW w:w="2518" w:type="dxa"/>
          </w:tcPr>
          <w:p w14:paraId="44B0E2B1" w14:textId="77777777" w:rsidR="00D63665" w:rsidRDefault="00595329" w:rsidP="00D63665">
            <w:pPr>
              <w:pStyle w:val="ETablaSubtitulos"/>
            </w:pPr>
            <w:r>
              <w:t>Numeración</w:t>
            </w:r>
          </w:p>
        </w:tc>
        <w:tc>
          <w:tcPr>
            <w:tcW w:w="6408" w:type="dxa"/>
          </w:tcPr>
          <w:p w14:paraId="50F58C92" w14:textId="77777777" w:rsidR="00D63665" w:rsidRPr="00D63665" w:rsidRDefault="00595329" w:rsidP="00D63665">
            <w:pPr>
              <w:pStyle w:val="ETablaContenido"/>
            </w:pPr>
            <w:r>
              <w:t>1</w:t>
            </w:r>
          </w:p>
        </w:tc>
      </w:tr>
      <w:tr w:rsidR="00D63665" w14:paraId="11F356CF" w14:textId="77777777" w:rsidTr="00595329">
        <w:tc>
          <w:tcPr>
            <w:tcW w:w="2518" w:type="dxa"/>
          </w:tcPr>
          <w:p w14:paraId="6E43C83D" w14:textId="77777777" w:rsidR="00D63665" w:rsidRDefault="00595329" w:rsidP="00D63665">
            <w:pPr>
              <w:pStyle w:val="ETablaSubtitulos"/>
            </w:pPr>
            <w:r>
              <w:t>Precondiciones</w:t>
            </w:r>
          </w:p>
        </w:tc>
        <w:tc>
          <w:tcPr>
            <w:tcW w:w="6408" w:type="dxa"/>
          </w:tcPr>
          <w:p w14:paraId="3965D042" w14:textId="77777777" w:rsidR="00D63665" w:rsidRPr="00D63665" w:rsidRDefault="009212CE" w:rsidP="00D63665">
            <w:pPr>
              <w:pStyle w:val="ETablaContenido"/>
            </w:pPr>
            <w:r>
              <w:t>El usuario debe situarse en el subárea de la aplicación dónde desea editar los datos.</w:t>
            </w:r>
          </w:p>
        </w:tc>
      </w:tr>
      <w:tr w:rsidR="00D63665" w14:paraId="3FC1A104" w14:textId="77777777" w:rsidTr="00595329">
        <w:tc>
          <w:tcPr>
            <w:tcW w:w="2518" w:type="dxa"/>
          </w:tcPr>
          <w:p w14:paraId="3F560D14" w14:textId="77777777" w:rsidR="00D63665" w:rsidRDefault="00595329" w:rsidP="00D63665">
            <w:pPr>
              <w:pStyle w:val="ETablaSubtitulos"/>
            </w:pPr>
            <w:r>
              <w:t>Postcondiciones</w:t>
            </w:r>
          </w:p>
        </w:tc>
        <w:tc>
          <w:tcPr>
            <w:tcW w:w="6408" w:type="dxa"/>
          </w:tcPr>
          <w:p w14:paraId="634095D9" w14:textId="77777777" w:rsidR="00D63665" w:rsidRPr="00D63665" w:rsidRDefault="00D63665" w:rsidP="00D63665">
            <w:pPr>
              <w:pStyle w:val="ETablaContenido"/>
            </w:pPr>
          </w:p>
        </w:tc>
      </w:tr>
      <w:tr w:rsidR="00D63665" w14:paraId="471E8431" w14:textId="77777777" w:rsidTr="00595329">
        <w:tc>
          <w:tcPr>
            <w:tcW w:w="2518" w:type="dxa"/>
          </w:tcPr>
          <w:p w14:paraId="024AE19C" w14:textId="77777777" w:rsidR="00D63665" w:rsidRDefault="00595329" w:rsidP="00D63665">
            <w:pPr>
              <w:pStyle w:val="ETablaSubtitulos"/>
            </w:pPr>
            <w:r>
              <w:t>Quién lo comienza</w:t>
            </w:r>
          </w:p>
        </w:tc>
        <w:tc>
          <w:tcPr>
            <w:tcW w:w="6408" w:type="dxa"/>
          </w:tcPr>
          <w:p w14:paraId="0DBDD845" w14:textId="77777777" w:rsidR="00D63665" w:rsidRPr="00D63665" w:rsidRDefault="002E669E" w:rsidP="00D63665">
            <w:pPr>
              <w:pStyle w:val="ETablaContenido"/>
            </w:pPr>
            <w:r>
              <w:t>Usuario.</w:t>
            </w:r>
          </w:p>
        </w:tc>
      </w:tr>
      <w:tr w:rsidR="00D63665" w14:paraId="3353415C" w14:textId="77777777" w:rsidTr="00595329">
        <w:tc>
          <w:tcPr>
            <w:tcW w:w="2518" w:type="dxa"/>
          </w:tcPr>
          <w:p w14:paraId="78C23453" w14:textId="77777777" w:rsidR="00D63665" w:rsidRDefault="00595329" w:rsidP="00D63665">
            <w:pPr>
              <w:pStyle w:val="ETablaSubtitulos"/>
            </w:pPr>
            <w:r>
              <w:t>Quién lo finaliza</w:t>
            </w:r>
          </w:p>
        </w:tc>
        <w:tc>
          <w:tcPr>
            <w:tcW w:w="6408" w:type="dxa"/>
          </w:tcPr>
          <w:p w14:paraId="4D5E3CE7" w14:textId="77777777" w:rsidR="00D63665" w:rsidRPr="00D63665" w:rsidRDefault="002E669E" w:rsidP="00D63665">
            <w:pPr>
              <w:pStyle w:val="ETablaContenido"/>
            </w:pPr>
            <w:r>
              <w:t>Usuario.</w:t>
            </w:r>
          </w:p>
        </w:tc>
      </w:tr>
      <w:tr w:rsidR="00D63665" w14:paraId="6B1917E6" w14:textId="77777777" w:rsidTr="00595329">
        <w:tc>
          <w:tcPr>
            <w:tcW w:w="2518" w:type="dxa"/>
          </w:tcPr>
          <w:p w14:paraId="1BFF3F4A" w14:textId="77777777" w:rsidR="00D63665" w:rsidRDefault="00595329" w:rsidP="00D63665">
            <w:pPr>
              <w:pStyle w:val="ETablaSubtitulos"/>
            </w:pPr>
            <w:r>
              <w:t>Excepciones</w:t>
            </w:r>
          </w:p>
        </w:tc>
        <w:tc>
          <w:tcPr>
            <w:tcW w:w="6408" w:type="dxa"/>
          </w:tcPr>
          <w:p w14:paraId="2A2BBDB2" w14:textId="77777777" w:rsidR="00D63665" w:rsidRPr="00D63665" w:rsidRDefault="002E669E" w:rsidP="00D63665">
            <w:pPr>
              <w:pStyle w:val="ETablaContenido"/>
            </w:pPr>
            <w:r>
              <w:t>Datos introducidos de manera incorrecta o campos obligatorios vacíos.</w:t>
            </w:r>
          </w:p>
        </w:tc>
      </w:tr>
      <w:tr w:rsidR="00D63665" w14:paraId="40FE66AC" w14:textId="77777777" w:rsidTr="00595329">
        <w:tc>
          <w:tcPr>
            <w:tcW w:w="2518" w:type="dxa"/>
          </w:tcPr>
          <w:p w14:paraId="3CB6C246" w14:textId="77777777" w:rsidR="00D63665" w:rsidRDefault="00595329" w:rsidP="00D63665">
            <w:pPr>
              <w:pStyle w:val="ETablaSubtitulos"/>
            </w:pPr>
            <w:r>
              <w:t>Descripción</w:t>
            </w:r>
          </w:p>
        </w:tc>
        <w:tc>
          <w:tcPr>
            <w:tcW w:w="6408" w:type="dxa"/>
          </w:tcPr>
          <w:p w14:paraId="4A47CAAD" w14:textId="77777777" w:rsidR="00D63665" w:rsidRDefault="002E669E" w:rsidP="002E669E">
            <w:pPr>
              <w:pStyle w:val="ETablaContenido"/>
            </w:pPr>
            <w:r>
              <w:t xml:space="preserve">El usuario trata de introducir un nuevo dato en la aplicación clicando en el botón añadir de la subárea. Se muestra una nueva ventana donde se introducen los datos. El usuario clicará </w:t>
            </w:r>
            <w:r>
              <w:lastRenderedPageBreak/>
              <w:t>en el botón aceptar tras introducir los datos para guardarlos en la aplicación, o cancelar para desecharlos.</w:t>
            </w:r>
          </w:p>
          <w:p w14:paraId="3F37211F" w14:textId="77777777" w:rsidR="002E669E" w:rsidRPr="00D63665" w:rsidRDefault="002E669E" w:rsidP="002E669E">
            <w:pPr>
              <w:pStyle w:val="ETablaContenido"/>
            </w:pPr>
            <w:r>
              <w:t>Si se guardán los datos, se mostrará la ventana con los datos introducidos, pero sin ser editables.</w:t>
            </w:r>
          </w:p>
        </w:tc>
      </w:tr>
    </w:tbl>
    <w:p w14:paraId="7AB5A81A" w14:textId="77777777" w:rsidR="00D63665" w:rsidRDefault="002C65FA" w:rsidP="00595329">
      <w:pPr>
        <w:pStyle w:val="LTablas"/>
      </w:pPr>
      <w:bookmarkStart w:id="61" w:name="_Toc72190803"/>
      <w:r>
        <w:lastRenderedPageBreak/>
        <w:t>Casos de uso. Añadir.</w:t>
      </w:r>
      <w:bookmarkEnd w:id="61"/>
    </w:p>
    <w:p w14:paraId="25FEE28F" w14:textId="77777777" w:rsidR="00595329" w:rsidRDefault="00595329" w:rsidP="00595329">
      <w:pPr>
        <w:pStyle w:val="EAnotaciones"/>
      </w:pPr>
    </w:p>
    <w:p w14:paraId="3E465E31" w14:textId="77777777" w:rsidR="00595329" w:rsidRDefault="009212CE" w:rsidP="00595329">
      <w:pPr>
        <w:pStyle w:val="ETit4"/>
      </w:pPr>
      <w:r>
        <w:t>Editar</w:t>
      </w:r>
      <w:r w:rsidR="00595329">
        <w:t xml:space="preserve"> datos</w:t>
      </w:r>
    </w:p>
    <w:p w14:paraId="2C985A44" w14:textId="77777777" w:rsidR="0059570F" w:rsidRPr="0059570F" w:rsidRDefault="0059570F" w:rsidP="0059570F">
      <w:pPr>
        <w:pStyle w:val="ENormal"/>
      </w:pPr>
      <w:r>
        <w:rPr>
          <w:noProof/>
          <w:lang w:eastAsia="es-ES"/>
        </w:rPr>
        <w:drawing>
          <wp:inline distT="0" distB="0" distL="0" distR="0" wp14:anchorId="298A818D" wp14:editId="4198CB2D">
            <wp:extent cx="5579110" cy="1131585"/>
            <wp:effectExtent l="19050" t="0" r="2540" b="0"/>
            <wp:docPr id="9" name="Imagen 6" descr="C:\Users\Clase\OneDrive - Educacyl\DAM2-EBP\Proyecto\Diagramas\CasosDeUso\Usos\Usos_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se\OneDrive - Educacyl\DAM2-EBP\Proyecto\Diagramas\CasosDeUso\Usos\Usos_Editar.png"/>
                    <pic:cNvPicPr>
                      <a:picLocks noChangeAspect="1" noChangeArrowheads="1"/>
                    </pic:cNvPicPr>
                  </pic:nvPicPr>
                  <pic:blipFill>
                    <a:blip r:embed="rId29"/>
                    <a:srcRect/>
                    <a:stretch>
                      <a:fillRect/>
                    </a:stretch>
                  </pic:blipFill>
                  <pic:spPr bwMode="auto">
                    <a:xfrm>
                      <a:off x="0" y="0"/>
                      <a:ext cx="5579110" cy="1131585"/>
                    </a:xfrm>
                    <a:prstGeom prst="rect">
                      <a:avLst/>
                    </a:prstGeom>
                    <a:noFill/>
                    <a:ln w="9525">
                      <a:noFill/>
                      <a:miter lim="800000"/>
                      <a:headEnd/>
                      <a:tailEnd/>
                    </a:ln>
                  </pic:spPr>
                </pic:pic>
              </a:graphicData>
            </a:graphic>
          </wp:inline>
        </w:drawing>
      </w:r>
    </w:p>
    <w:p w14:paraId="6BCB9BB9" w14:textId="77777777" w:rsidR="00595329" w:rsidRPr="00595329" w:rsidRDefault="0059570F" w:rsidP="00595329">
      <w:pPr>
        <w:pStyle w:val="LImagenes"/>
      </w:pPr>
      <w:bookmarkStart w:id="62" w:name="_Toc72190785"/>
      <w:r>
        <w:t>Casos de uso. Editar</w:t>
      </w:r>
      <w:r w:rsidR="00595329">
        <w:t>.</w:t>
      </w:r>
      <w:bookmarkEnd w:id="62"/>
    </w:p>
    <w:tbl>
      <w:tblPr>
        <w:tblStyle w:val="Tablaconcuadrcula"/>
        <w:tblW w:w="0" w:type="auto"/>
        <w:tblLook w:val="04A0" w:firstRow="1" w:lastRow="0" w:firstColumn="1" w:lastColumn="0" w:noHBand="0" w:noVBand="1"/>
      </w:tblPr>
      <w:tblGrid>
        <w:gridCol w:w="2518"/>
        <w:gridCol w:w="6408"/>
      </w:tblGrid>
      <w:tr w:rsidR="00595329" w14:paraId="193A08E7" w14:textId="77777777" w:rsidTr="002E669E">
        <w:tc>
          <w:tcPr>
            <w:tcW w:w="8926" w:type="dxa"/>
            <w:gridSpan w:val="2"/>
            <w:shd w:val="clear" w:color="auto" w:fill="097F0C"/>
          </w:tcPr>
          <w:p w14:paraId="7D21EACF" w14:textId="77777777" w:rsidR="00595329" w:rsidRPr="00D63665" w:rsidRDefault="00595329" w:rsidP="002E669E">
            <w:pPr>
              <w:pStyle w:val="ETablaTitulo"/>
              <w:rPr>
                <w:color w:val="FFFFFF" w:themeColor="background1"/>
              </w:rPr>
            </w:pPr>
            <w:r>
              <w:rPr>
                <w:color w:val="FFFFFF" w:themeColor="background1"/>
              </w:rPr>
              <w:t>ESCENARIO</w:t>
            </w:r>
            <w:r w:rsidR="002E669E">
              <w:rPr>
                <w:color w:val="FFFFFF" w:themeColor="background1"/>
              </w:rPr>
              <w:t xml:space="preserve"> “Edición de datos”</w:t>
            </w:r>
          </w:p>
        </w:tc>
      </w:tr>
      <w:tr w:rsidR="00595329" w14:paraId="4839868F" w14:textId="77777777" w:rsidTr="002E669E">
        <w:tc>
          <w:tcPr>
            <w:tcW w:w="2518" w:type="dxa"/>
          </w:tcPr>
          <w:p w14:paraId="62744994" w14:textId="77777777" w:rsidR="00595329" w:rsidRDefault="00595329" w:rsidP="002E669E">
            <w:pPr>
              <w:pStyle w:val="ETablaSubtitulos"/>
            </w:pPr>
            <w:r>
              <w:t>Numeración</w:t>
            </w:r>
          </w:p>
        </w:tc>
        <w:tc>
          <w:tcPr>
            <w:tcW w:w="6408" w:type="dxa"/>
          </w:tcPr>
          <w:p w14:paraId="22378D6E" w14:textId="77777777" w:rsidR="00595329" w:rsidRPr="00D63665" w:rsidRDefault="002E669E" w:rsidP="002E669E">
            <w:pPr>
              <w:pStyle w:val="ETablaContenido"/>
            </w:pPr>
            <w:r>
              <w:t>2</w:t>
            </w:r>
          </w:p>
        </w:tc>
      </w:tr>
      <w:tr w:rsidR="00595329" w14:paraId="1B09B74D" w14:textId="77777777" w:rsidTr="002E669E">
        <w:tc>
          <w:tcPr>
            <w:tcW w:w="2518" w:type="dxa"/>
          </w:tcPr>
          <w:p w14:paraId="61EBEE5E" w14:textId="77777777" w:rsidR="00595329" w:rsidRDefault="00595329" w:rsidP="002E669E">
            <w:pPr>
              <w:pStyle w:val="ETablaSubtitulos"/>
            </w:pPr>
            <w:r>
              <w:t>Precondiciones</w:t>
            </w:r>
          </w:p>
        </w:tc>
        <w:tc>
          <w:tcPr>
            <w:tcW w:w="6408" w:type="dxa"/>
          </w:tcPr>
          <w:p w14:paraId="332484DC" w14:textId="77777777" w:rsidR="00595329" w:rsidRPr="00D63665" w:rsidRDefault="002E669E" w:rsidP="002E669E">
            <w:pPr>
              <w:pStyle w:val="ETablaContenido"/>
            </w:pPr>
            <w:r>
              <w:t>El usuario debe situarse en el subárea de la aplicación dónde desea editar los datos.</w:t>
            </w:r>
          </w:p>
        </w:tc>
      </w:tr>
      <w:tr w:rsidR="00595329" w14:paraId="270EF947" w14:textId="77777777" w:rsidTr="002E669E">
        <w:tc>
          <w:tcPr>
            <w:tcW w:w="2518" w:type="dxa"/>
          </w:tcPr>
          <w:p w14:paraId="5EC9D478" w14:textId="77777777" w:rsidR="00595329" w:rsidRDefault="00595329" w:rsidP="002E669E">
            <w:pPr>
              <w:pStyle w:val="ETablaSubtitulos"/>
            </w:pPr>
            <w:r>
              <w:t>Postcondiciones</w:t>
            </w:r>
          </w:p>
        </w:tc>
        <w:tc>
          <w:tcPr>
            <w:tcW w:w="6408" w:type="dxa"/>
          </w:tcPr>
          <w:p w14:paraId="7FE8F514" w14:textId="77777777" w:rsidR="00595329" w:rsidRPr="00D63665" w:rsidRDefault="00595329" w:rsidP="002E669E">
            <w:pPr>
              <w:pStyle w:val="ETablaContenido"/>
            </w:pPr>
          </w:p>
        </w:tc>
      </w:tr>
      <w:tr w:rsidR="00595329" w14:paraId="0666545F" w14:textId="77777777" w:rsidTr="002E669E">
        <w:tc>
          <w:tcPr>
            <w:tcW w:w="2518" w:type="dxa"/>
          </w:tcPr>
          <w:p w14:paraId="047DD9C2" w14:textId="77777777" w:rsidR="00595329" w:rsidRDefault="00595329" w:rsidP="002E669E">
            <w:pPr>
              <w:pStyle w:val="ETablaSubtitulos"/>
            </w:pPr>
            <w:r>
              <w:t>Quién lo comienza</w:t>
            </w:r>
          </w:p>
        </w:tc>
        <w:tc>
          <w:tcPr>
            <w:tcW w:w="6408" w:type="dxa"/>
          </w:tcPr>
          <w:p w14:paraId="6B17AD75" w14:textId="77777777" w:rsidR="00595329" w:rsidRPr="00D63665" w:rsidRDefault="002E669E" w:rsidP="002E669E">
            <w:pPr>
              <w:pStyle w:val="ETablaContenido"/>
            </w:pPr>
            <w:r>
              <w:t>Usuario.</w:t>
            </w:r>
          </w:p>
        </w:tc>
      </w:tr>
      <w:tr w:rsidR="00595329" w14:paraId="19E831F0" w14:textId="77777777" w:rsidTr="002E669E">
        <w:tc>
          <w:tcPr>
            <w:tcW w:w="2518" w:type="dxa"/>
          </w:tcPr>
          <w:p w14:paraId="1EBF8586" w14:textId="77777777" w:rsidR="00595329" w:rsidRDefault="00595329" w:rsidP="002E669E">
            <w:pPr>
              <w:pStyle w:val="ETablaSubtitulos"/>
            </w:pPr>
            <w:r>
              <w:t>Quién lo finaliza</w:t>
            </w:r>
          </w:p>
        </w:tc>
        <w:tc>
          <w:tcPr>
            <w:tcW w:w="6408" w:type="dxa"/>
          </w:tcPr>
          <w:p w14:paraId="34722452" w14:textId="77777777" w:rsidR="00595329" w:rsidRPr="00D63665" w:rsidRDefault="002E669E" w:rsidP="002E669E">
            <w:pPr>
              <w:pStyle w:val="ETablaContenido"/>
            </w:pPr>
            <w:r>
              <w:t>Usuario.</w:t>
            </w:r>
          </w:p>
        </w:tc>
      </w:tr>
      <w:tr w:rsidR="00595329" w14:paraId="2E374A69" w14:textId="77777777" w:rsidTr="002E669E">
        <w:tc>
          <w:tcPr>
            <w:tcW w:w="2518" w:type="dxa"/>
          </w:tcPr>
          <w:p w14:paraId="7BD076FC" w14:textId="77777777" w:rsidR="00595329" w:rsidRDefault="00595329" w:rsidP="002E669E">
            <w:pPr>
              <w:pStyle w:val="ETablaSubtitulos"/>
            </w:pPr>
            <w:r>
              <w:t>Excepciones</w:t>
            </w:r>
          </w:p>
        </w:tc>
        <w:tc>
          <w:tcPr>
            <w:tcW w:w="6408" w:type="dxa"/>
          </w:tcPr>
          <w:p w14:paraId="0771A799" w14:textId="77777777" w:rsidR="00595329" w:rsidRPr="00D63665" w:rsidRDefault="009212CE" w:rsidP="002E669E">
            <w:pPr>
              <w:pStyle w:val="ETablaContenido"/>
            </w:pPr>
            <w:r>
              <w:t>Datos introducidos de manera incorrecta o campos obligatorios vacíos.</w:t>
            </w:r>
          </w:p>
        </w:tc>
      </w:tr>
      <w:tr w:rsidR="00595329" w14:paraId="0C7B8B70" w14:textId="77777777" w:rsidTr="002E669E">
        <w:tc>
          <w:tcPr>
            <w:tcW w:w="2518" w:type="dxa"/>
          </w:tcPr>
          <w:p w14:paraId="1A2E6FF8" w14:textId="77777777" w:rsidR="00595329" w:rsidRDefault="00595329" w:rsidP="002E669E">
            <w:pPr>
              <w:pStyle w:val="ETablaSubtitulos"/>
            </w:pPr>
            <w:r>
              <w:t>Descripción</w:t>
            </w:r>
          </w:p>
        </w:tc>
        <w:tc>
          <w:tcPr>
            <w:tcW w:w="6408" w:type="dxa"/>
          </w:tcPr>
          <w:p w14:paraId="028A3E10" w14:textId="77777777" w:rsidR="00595329" w:rsidRPr="00D63665" w:rsidRDefault="002E669E" w:rsidP="002E669E">
            <w:pPr>
              <w:pStyle w:val="ETablaContenido"/>
            </w:pPr>
            <w:r>
              <w:t xml:space="preserve">El usuario trata de editar los datos clicando en el artículo que muestra </w:t>
            </w:r>
            <w:r w:rsidR="009212CE">
              <w:t>un resumen de los datos. Se muestra una nueva ventana con los datos no editables. El usuario debe clicar en el botón de editar. Tras cambiar los datos clicará en aceptar para actualizarlos o cancelar para dejarlos como estaban anteriormente.</w:t>
            </w:r>
          </w:p>
        </w:tc>
      </w:tr>
    </w:tbl>
    <w:p w14:paraId="7AA0EDD3" w14:textId="77777777" w:rsidR="00595329" w:rsidRDefault="0059570F" w:rsidP="00595329">
      <w:pPr>
        <w:pStyle w:val="LTablas"/>
      </w:pPr>
      <w:bookmarkStart w:id="63" w:name="_Toc72190804"/>
      <w:r>
        <w:t>Casos de uso. Editar</w:t>
      </w:r>
      <w:r w:rsidR="00595329">
        <w:t>.</w:t>
      </w:r>
      <w:bookmarkEnd w:id="63"/>
    </w:p>
    <w:p w14:paraId="0AD0B9F2" w14:textId="77777777" w:rsidR="00595329" w:rsidRDefault="00595329" w:rsidP="00595329">
      <w:pPr>
        <w:pStyle w:val="EAnotaciones"/>
      </w:pPr>
    </w:p>
    <w:p w14:paraId="047A3EAD" w14:textId="77777777" w:rsidR="00595329" w:rsidRDefault="009212CE" w:rsidP="00595329">
      <w:pPr>
        <w:pStyle w:val="ETit4"/>
      </w:pPr>
      <w:r>
        <w:lastRenderedPageBreak/>
        <w:t>Eliminar</w:t>
      </w:r>
      <w:r w:rsidR="00595329">
        <w:t xml:space="preserve"> datos</w:t>
      </w:r>
    </w:p>
    <w:p w14:paraId="60C32A71" w14:textId="77777777" w:rsidR="00B90DEC" w:rsidRPr="00B90DEC" w:rsidRDefault="00B90DEC" w:rsidP="00B90DEC">
      <w:pPr>
        <w:pStyle w:val="ENormal"/>
      </w:pPr>
      <w:r>
        <w:rPr>
          <w:noProof/>
          <w:lang w:eastAsia="es-ES"/>
        </w:rPr>
        <w:drawing>
          <wp:inline distT="0" distB="0" distL="0" distR="0" wp14:anchorId="1DB745BB" wp14:editId="1AFADC3F">
            <wp:extent cx="5579110" cy="617663"/>
            <wp:effectExtent l="19050" t="0" r="2540" b="0"/>
            <wp:docPr id="10" name="Imagen 7" descr="C:\Users\Clase\OneDrive - Educacyl\DAM2-EBP\Proyecto\Diagramas\CasosDeUso\Usos\Usos_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se\OneDrive - Educacyl\DAM2-EBP\Proyecto\Diagramas\CasosDeUso\Usos\Usos_Eliminar.png"/>
                    <pic:cNvPicPr>
                      <a:picLocks noChangeAspect="1" noChangeArrowheads="1"/>
                    </pic:cNvPicPr>
                  </pic:nvPicPr>
                  <pic:blipFill>
                    <a:blip r:embed="rId30"/>
                    <a:srcRect/>
                    <a:stretch>
                      <a:fillRect/>
                    </a:stretch>
                  </pic:blipFill>
                  <pic:spPr bwMode="auto">
                    <a:xfrm>
                      <a:off x="0" y="0"/>
                      <a:ext cx="5579110" cy="617663"/>
                    </a:xfrm>
                    <a:prstGeom prst="rect">
                      <a:avLst/>
                    </a:prstGeom>
                    <a:noFill/>
                    <a:ln w="9525">
                      <a:noFill/>
                      <a:miter lim="800000"/>
                      <a:headEnd/>
                      <a:tailEnd/>
                    </a:ln>
                  </pic:spPr>
                </pic:pic>
              </a:graphicData>
            </a:graphic>
          </wp:inline>
        </w:drawing>
      </w:r>
    </w:p>
    <w:p w14:paraId="3A4028B6" w14:textId="77777777" w:rsidR="00595329" w:rsidRPr="00595329" w:rsidRDefault="00B02C37" w:rsidP="00595329">
      <w:pPr>
        <w:pStyle w:val="LImagenes"/>
      </w:pPr>
      <w:bookmarkStart w:id="64" w:name="_Toc72190786"/>
      <w:r>
        <w:t>Casos de uso. Eliminar.</w:t>
      </w:r>
      <w:bookmarkEnd w:id="64"/>
    </w:p>
    <w:tbl>
      <w:tblPr>
        <w:tblStyle w:val="Tablaconcuadrcula"/>
        <w:tblW w:w="0" w:type="auto"/>
        <w:tblLook w:val="04A0" w:firstRow="1" w:lastRow="0" w:firstColumn="1" w:lastColumn="0" w:noHBand="0" w:noVBand="1"/>
      </w:tblPr>
      <w:tblGrid>
        <w:gridCol w:w="2518"/>
        <w:gridCol w:w="6408"/>
      </w:tblGrid>
      <w:tr w:rsidR="00595329" w14:paraId="5FBC0E5F" w14:textId="77777777" w:rsidTr="002E669E">
        <w:tc>
          <w:tcPr>
            <w:tcW w:w="8926" w:type="dxa"/>
            <w:gridSpan w:val="2"/>
            <w:shd w:val="clear" w:color="auto" w:fill="097F0C"/>
          </w:tcPr>
          <w:p w14:paraId="4A66AB07" w14:textId="77777777" w:rsidR="00595329" w:rsidRPr="00D63665" w:rsidRDefault="00595329" w:rsidP="002E669E">
            <w:pPr>
              <w:pStyle w:val="ETablaTitulo"/>
              <w:rPr>
                <w:color w:val="FFFFFF" w:themeColor="background1"/>
              </w:rPr>
            </w:pPr>
            <w:r>
              <w:rPr>
                <w:color w:val="FFFFFF" w:themeColor="background1"/>
              </w:rPr>
              <w:t>ESCENARIO</w:t>
            </w:r>
            <w:r w:rsidR="00A4429F">
              <w:rPr>
                <w:color w:val="FFFFFF" w:themeColor="background1"/>
              </w:rPr>
              <w:t xml:space="preserve"> “Eliminación de datos”</w:t>
            </w:r>
          </w:p>
        </w:tc>
      </w:tr>
      <w:tr w:rsidR="00595329" w14:paraId="2C997ED9" w14:textId="77777777" w:rsidTr="002E669E">
        <w:tc>
          <w:tcPr>
            <w:tcW w:w="2518" w:type="dxa"/>
          </w:tcPr>
          <w:p w14:paraId="4C8042C1" w14:textId="77777777" w:rsidR="00595329" w:rsidRDefault="00595329" w:rsidP="002E669E">
            <w:pPr>
              <w:pStyle w:val="ETablaSubtitulos"/>
            </w:pPr>
            <w:r>
              <w:t>Numeración</w:t>
            </w:r>
          </w:p>
        </w:tc>
        <w:tc>
          <w:tcPr>
            <w:tcW w:w="6408" w:type="dxa"/>
          </w:tcPr>
          <w:p w14:paraId="6F8DC3B2" w14:textId="77777777" w:rsidR="00595329" w:rsidRPr="00D63665" w:rsidRDefault="009212CE" w:rsidP="002E669E">
            <w:pPr>
              <w:pStyle w:val="ETablaContenido"/>
            </w:pPr>
            <w:r>
              <w:t>3</w:t>
            </w:r>
          </w:p>
        </w:tc>
      </w:tr>
      <w:tr w:rsidR="00595329" w14:paraId="5F334159" w14:textId="77777777" w:rsidTr="002E669E">
        <w:tc>
          <w:tcPr>
            <w:tcW w:w="2518" w:type="dxa"/>
          </w:tcPr>
          <w:p w14:paraId="17A415FD" w14:textId="77777777" w:rsidR="00595329" w:rsidRDefault="00595329" w:rsidP="002E669E">
            <w:pPr>
              <w:pStyle w:val="ETablaSubtitulos"/>
            </w:pPr>
            <w:r>
              <w:t>Precondiciones</w:t>
            </w:r>
          </w:p>
        </w:tc>
        <w:tc>
          <w:tcPr>
            <w:tcW w:w="6408" w:type="dxa"/>
          </w:tcPr>
          <w:p w14:paraId="0CEC4582" w14:textId="77777777" w:rsidR="00595329" w:rsidRPr="00D63665" w:rsidRDefault="009212CE" w:rsidP="002E669E">
            <w:pPr>
              <w:pStyle w:val="ETablaContenido"/>
            </w:pPr>
            <w:r>
              <w:t>El usuario debe situarse en el subárea de la aplicación dónde desea editar los datos.</w:t>
            </w:r>
          </w:p>
        </w:tc>
      </w:tr>
      <w:tr w:rsidR="00595329" w14:paraId="75DCFE93" w14:textId="77777777" w:rsidTr="002E669E">
        <w:tc>
          <w:tcPr>
            <w:tcW w:w="2518" w:type="dxa"/>
          </w:tcPr>
          <w:p w14:paraId="4C5EEB38" w14:textId="77777777" w:rsidR="00595329" w:rsidRDefault="00595329" w:rsidP="002E669E">
            <w:pPr>
              <w:pStyle w:val="ETablaSubtitulos"/>
            </w:pPr>
            <w:r>
              <w:t>Postcondiciones</w:t>
            </w:r>
          </w:p>
        </w:tc>
        <w:tc>
          <w:tcPr>
            <w:tcW w:w="6408" w:type="dxa"/>
          </w:tcPr>
          <w:p w14:paraId="70728ECB" w14:textId="77777777" w:rsidR="00595329" w:rsidRPr="00D63665" w:rsidRDefault="00595329" w:rsidP="002E669E">
            <w:pPr>
              <w:pStyle w:val="ETablaContenido"/>
            </w:pPr>
          </w:p>
        </w:tc>
      </w:tr>
      <w:tr w:rsidR="00595329" w14:paraId="1472B7E0" w14:textId="77777777" w:rsidTr="002E669E">
        <w:tc>
          <w:tcPr>
            <w:tcW w:w="2518" w:type="dxa"/>
          </w:tcPr>
          <w:p w14:paraId="3A1F3EEB" w14:textId="77777777" w:rsidR="00595329" w:rsidRDefault="00595329" w:rsidP="002E669E">
            <w:pPr>
              <w:pStyle w:val="ETablaSubtitulos"/>
            </w:pPr>
            <w:r>
              <w:t>Quién lo comienza</w:t>
            </w:r>
          </w:p>
        </w:tc>
        <w:tc>
          <w:tcPr>
            <w:tcW w:w="6408" w:type="dxa"/>
          </w:tcPr>
          <w:p w14:paraId="5BBD9E67" w14:textId="77777777" w:rsidR="00595329" w:rsidRPr="00D63665" w:rsidRDefault="009212CE" w:rsidP="002E669E">
            <w:pPr>
              <w:pStyle w:val="ETablaContenido"/>
            </w:pPr>
            <w:r>
              <w:t>Usuario.</w:t>
            </w:r>
          </w:p>
        </w:tc>
      </w:tr>
      <w:tr w:rsidR="00595329" w14:paraId="5C043F35" w14:textId="77777777" w:rsidTr="002E669E">
        <w:tc>
          <w:tcPr>
            <w:tcW w:w="2518" w:type="dxa"/>
          </w:tcPr>
          <w:p w14:paraId="1004D9C7" w14:textId="77777777" w:rsidR="00595329" w:rsidRDefault="00595329" w:rsidP="002E669E">
            <w:pPr>
              <w:pStyle w:val="ETablaSubtitulos"/>
            </w:pPr>
            <w:r>
              <w:t>Quién lo finaliza</w:t>
            </w:r>
          </w:p>
        </w:tc>
        <w:tc>
          <w:tcPr>
            <w:tcW w:w="6408" w:type="dxa"/>
          </w:tcPr>
          <w:p w14:paraId="2523731F" w14:textId="77777777" w:rsidR="00595329" w:rsidRPr="00D63665" w:rsidRDefault="009212CE" w:rsidP="002E669E">
            <w:pPr>
              <w:pStyle w:val="ETablaContenido"/>
            </w:pPr>
            <w:r>
              <w:t>Usuario.</w:t>
            </w:r>
          </w:p>
        </w:tc>
      </w:tr>
      <w:tr w:rsidR="00595329" w14:paraId="49081774" w14:textId="77777777" w:rsidTr="002E669E">
        <w:tc>
          <w:tcPr>
            <w:tcW w:w="2518" w:type="dxa"/>
          </w:tcPr>
          <w:p w14:paraId="29F9B104" w14:textId="77777777" w:rsidR="00595329" w:rsidRDefault="00595329" w:rsidP="002E669E">
            <w:pPr>
              <w:pStyle w:val="ETablaSubtitulos"/>
            </w:pPr>
            <w:r>
              <w:t>Excepciones</w:t>
            </w:r>
          </w:p>
        </w:tc>
        <w:tc>
          <w:tcPr>
            <w:tcW w:w="6408" w:type="dxa"/>
          </w:tcPr>
          <w:p w14:paraId="6B08BB58" w14:textId="77777777" w:rsidR="00595329" w:rsidRPr="00D63665" w:rsidRDefault="00595329" w:rsidP="002E669E">
            <w:pPr>
              <w:pStyle w:val="ETablaContenido"/>
            </w:pPr>
          </w:p>
        </w:tc>
      </w:tr>
      <w:tr w:rsidR="00595329" w14:paraId="093FF294" w14:textId="77777777" w:rsidTr="002E669E">
        <w:tc>
          <w:tcPr>
            <w:tcW w:w="2518" w:type="dxa"/>
          </w:tcPr>
          <w:p w14:paraId="567899FA" w14:textId="77777777" w:rsidR="00595329" w:rsidRDefault="00595329" w:rsidP="002E669E">
            <w:pPr>
              <w:pStyle w:val="ETablaSubtitulos"/>
            </w:pPr>
            <w:r>
              <w:t>Descripción</w:t>
            </w:r>
          </w:p>
        </w:tc>
        <w:tc>
          <w:tcPr>
            <w:tcW w:w="6408" w:type="dxa"/>
          </w:tcPr>
          <w:p w14:paraId="6BB7E7AE" w14:textId="77777777" w:rsidR="00595329" w:rsidRPr="00D63665" w:rsidRDefault="009212CE" w:rsidP="002E669E">
            <w:pPr>
              <w:pStyle w:val="ETablaContenido"/>
            </w:pPr>
            <w:r>
              <w:t>El usuario clicará en el artículo que muestra un resumen de los datos que desea eliminar. Se muestra una vista en detalle de los datos no editables. El usuario debe clicar en el botón eliminar para eliminar los datos mostrados.</w:t>
            </w:r>
          </w:p>
        </w:tc>
      </w:tr>
    </w:tbl>
    <w:p w14:paraId="7549CEAF" w14:textId="77777777" w:rsidR="00595329" w:rsidRPr="00595329" w:rsidRDefault="00B02C37" w:rsidP="00595329">
      <w:pPr>
        <w:pStyle w:val="LTablas"/>
      </w:pPr>
      <w:bookmarkStart w:id="65" w:name="_Toc72190805"/>
      <w:r>
        <w:t>Casos de uso. Eliminar.</w:t>
      </w:r>
      <w:bookmarkEnd w:id="65"/>
    </w:p>
    <w:p w14:paraId="2B8B153F" w14:textId="77777777" w:rsidR="00683283" w:rsidRDefault="00683283" w:rsidP="0014748E">
      <w:pPr>
        <w:pStyle w:val="ETit2"/>
        <w:numPr>
          <w:ilvl w:val="2"/>
          <w:numId w:val="16"/>
        </w:numPr>
      </w:pPr>
      <w:bookmarkStart w:id="66" w:name="_Toc72190723"/>
      <w:bookmarkStart w:id="67" w:name="_Toc72245445"/>
      <w:r>
        <w:t>Diseño de la interfaz.</w:t>
      </w:r>
      <w:bookmarkEnd w:id="66"/>
      <w:bookmarkEnd w:id="67"/>
    </w:p>
    <w:p w14:paraId="11BAED87" w14:textId="77777777" w:rsidR="00BA352E" w:rsidRDefault="00EE476C" w:rsidP="00996E7F">
      <w:pPr>
        <w:pStyle w:val="ENormal"/>
      </w:pPr>
      <w:r>
        <w:t>La interfaz de la aplicación está formada por un menú lateral con las áreas generales de la aplicación.</w:t>
      </w:r>
    </w:p>
    <w:p w14:paraId="4B370D23" w14:textId="77777777" w:rsidR="00EE476C" w:rsidRDefault="00520B16" w:rsidP="00996E7F">
      <w:pPr>
        <w:pStyle w:val="ENormal"/>
      </w:pPr>
      <w:r>
        <w:rPr>
          <w:noProof/>
          <w:lang w:eastAsia="es-ES"/>
        </w:rPr>
        <w:lastRenderedPageBreak/>
        <w:drawing>
          <wp:inline distT="0" distB="0" distL="0" distR="0" wp14:anchorId="24E0110A" wp14:editId="42FA704B">
            <wp:extent cx="3657600" cy="5372100"/>
            <wp:effectExtent l="19050" t="0" r="0" b="0"/>
            <wp:docPr id="16" name="Imagen 11" descr="C:\Users\Clase\OneDrive - Educacyl\DAM2-EBP\Proyecto\Diagramas\Interfaz\Menú_Á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se\OneDrive - Educacyl\DAM2-EBP\Proyecto\Diagramas\Interfaz\Menú_Áreas.png"/>
                    <pic:cNvPicPr>
                      <a:picLocks noChangeAspect="1" noChangeArrowheads="1"/>
                    </pic:cNvPicPr>
                  </pic:nvPicPr>
                  <pic:blipFill>
                    <a:blip r:embed="rId31"/>
                    <a:srcRect b="8442"/>
                    <a:stretch>
                      <a:fillRect/>
                    </a:stretch>
                  </pic:blipFill>
                  <pic:spPr bwMode="auto">
                    <a:xfrm>
                      <a:off x="0" y="0"/>
                      <a:ext cx="3657600" cy="5372100"/>
                    </a:xfrm>
                    <a:prstGeom prst="rect">
                      <a:avLst/>
                    </a:prstGeom>
                    <a:noFill/>
                    <a:ln w="9525">
                      <a:noFill/>
                      <a:miter lim="800000"/>
                      <a:headEnd/>
                      <a:tailEnd/>
                    </a:ln>
                  </pic:spPr>
                </pic:pic>
              </a:graphicData>
            </a:graphic>
          </wp:inline>
        </w:drawing>
      </w:r>
    </w:p>
    <w:p w14:paraId="19FFE14B" w14:textId="77777777" w:rsidR="00EE476C" w:rsidRDefault="00EE476C" w:rsidP="00EE476C">
      <w:pPr>
        <w:pStyle w:val="LImagenes"/>
      </w:pPr>
      <w:bookmarkStart w:id="68" w:name="_Toc72190787"/>
      <w:r>
        <w:t>Menú lateral con las áreas generales de la aplicación.</w:t>
      </w:r>
      <w:bookmarkEnd w:id="68"/>
    </w:p>
    <w:p w14:paraId="0872AB1A" w14:textId="77777777" w:rsidR="0014748E" w:rsidRPr="0014748E" w:rsidRDefault="0014748E" w:rsidP="0014748E">
      <w:pPr>
        <w:pStyle w:val="ETit3"/>
      </w:pPr>
      <w:bookmarkStart w:id="69" w:name="_Toc72190724"/>
      <w:bookmarkStart w:id="70" w:name="_Toc72245446"/>
      <w:r>
        <w:t>Áreas</w:t>
      </w:r>
      <w:bookmarkEnd w:id="69"/>
      <w:bookmarkEnd w:id="70"/>
    </w:p>
    <w:p w14:paraId="321AC868" w14:textId="77777777" w:rsidR="00EE476C" w:rsidRDefault="00EE476C" w:rsidP="0014748E">
      <w:pPr>
        <w:pStyle w:val="ETit4"/>
      </w:pPr>
      <w:r>
        <w:t>Área de animales</w:t>
      </w:r>
    </w:p>
    <w:p w14:paraId="48870DF4" w14:textId="77777777" w:rsidR="00EE476C" w:rsidRDefault="00795139" w:rsidP="00996E7F">
      <w:pPr>
        <w:pStyle w:val="ENormal"/>
      </w:pPr>
      <w:r>
        <w:t>El área de animales está</w:t>
      </w:r>
      <w:r w:rsidR="00EE476C">
        <w:t xml:space="preserve"> divido en las pestañas de Animales, Vacas, Terneros y Toros.</w:t>
      </w:r>
    </w:p>
    <w:p w14:paraId="002F311F" w14:textId="77777777" w:rsidR="001A7798" w:rsidRPr="00EE476C" w:rsidRDefault="001A7798" w:rsidP="00996E7F">
      <w:pPr>
        <w:pStyle w:val="ENormal"/>
      </w:pPr>
      <w:r>
        <w:t xml:space="preserve">En cada pestaña se </w:t>
      </w:r>
      <w:r w:rsidR="005959E1">
        <w:t>muestra</w:t>
      </w:r>
      <w:r>
        <w:t xml:space="preserve"> un listado de los animales con los datos del rebaño, el nombre, el crotal y el sexo.</w:t>
      </w:r>
    </w:p>
    <w:p w14:paraId="2D7C1FD2" w14:textId="77777777" w:rsidR="00EE476C" w:rsidRDefault="00795139" w:rsidP="00996E7F">
      <w:pPr>
        <w:pStyle w:val="ENormal"/>
      </w:pPr>
      <w:r>
        <w:rPr>
          <w:noProof/>
          <w:lang w:eastAsia="es-ES"/>
        </w:rPr>
        <w:lastRenderedPageBreak/>
        <w:drawing>
          <wp:inline distT="0" distB="0" distL="0" distR="0" wp14:anchorId="1CB2C7E9" wp14:editId="11AC073F">
            <wp:extent cx="3638550" cy="3686175"/>
            <wp:effectExtent l="19050" t="0" r="0" b="0"/>
            <wp:docPr id="17" name="Imagen 12" descr="C:\Users\Clase\OneDrive - Educacyl\DAM2-EBP\Proyecto\Diagramas\Interfaz\Paginas_Subáreas_Anim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lase\OneDrive - Educacyl\DAM2-EBP\Proyecto\Diagramas\Interfaz\Paginas_Subáreas_Animales.png"/>
                    <pic:cNvPicPr>
                      <a:picLocks noChangeAspect="1" noChangeArrowheads="1"/>
                    </pic:cNvPicPr>
                  </pic:nvPicPr>
                  <pic:blipFill>
                    <a:blip r:embed="rId32"/>
                    <a:srcRect/>
                    <a:stretch>
                      <a:fillRect/>
                    </a:stretch>
                  </pic:blipFill>
                  <pic:spPr bwMode="auto">
                    <a:xfrm>
                      <a:off x="0" y="0"/>
                      <a:ext cx="3638550" cy="3686175"/>
                    </a:xfrm>
                    <a:prstGeom prst="rect">
                      <a:avLst/>
                    </a:prstGeom>
                    <a:noFill/>
                    <a:ln w="9525">
                      <a:noFill/>
                      <a:miter lim="800000"/>
                      <a:headEnd/>
                      <a:tailEnd/>
                    </a:ln>
                  </pic:spPr>
                </pic:pic>
              </a:graphicData>
            </a:graphic>
          </wp:inline>
        </w:drawing>
      </w:r>
    </w:p>
    <w:p w14:paraId="0DDD7F8E" w14:textId="77777777" w:rsidR="00EE476C" w:rsidRDefault="00EE476C" w:rsidP="00EE476C">
      <w:pPr>
        <w:pStyle w:val="LImagenes"/>
      </w:pPr>
      <w:bookmarkStart w:id="71" w:name="_Toc72190788"/>
      <w:r>
        <w:t>Pestaña Animales</w:t>
      </w:r>
      <w:bookmarkEnd w:id="71"/>
    </w:p>
    <w:p w14:paraId="0573184C" w14:textId="77777777" w:rsidR="001A7798" w:rsidRDefault="001A7798" w:rsidP="00996E7F">
      <w:pPr>
        <w:pStyle w:val="ENormal"/>
      </w:pPr>
      <w:r>
        <w:t>Al hacer clic en cada animal se mostrarán sus detalles.</w:t>
      </w:r>
    </w:p>
    <w:p w14:paraId="2B77C772" w14:textId="77777777" w:rsidR="001A7798" w:rsidRDefault="00795139" w:rsidP="00996E7F">
      <w:pPr>
        <w:pStyle w:val="ENormal"/>
      </w:pPr>
      <w:r>
        <w:rPr>
          <w:noProof/>
          <w:lang w:eastAsia="es-ES"/>
        </w:rPr>
        <w:drawing>
          <wp:inline distT="0" distB="0" distL="0" distR="0" wp14:anchorId="0F9EA7F3" wp14:editId="549DC142">
            <wp:extent cx="3571875" cy="3333750"/>
            <wp:effectExtent l="19050" t="0" r="9525" b="0"/>
            <wp:docPr id="19" name="Imagen 14" descr="C:\Users\Clase\OneDrive - Educacyl\DAM2-EBP\Proyecto\Diagramas\Interfaz\Detalles_An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se\OneDrive - Educacyl\DAM2-EBP\Proyecto\Diagramas\Interfaz\Detalles_Animal.png"/>
                    <pic:cNvPicPr>
                      <a:picLocks noChangeAspect="1" noChangeArrowheads="1"/>
                    </pic:cNvPicPr>
                  </pic:nvPicPr>
                  <pic:blipFill>
                    <a:blip r:embed="rId33"/>
                    <a:srcRect/>
                    <a:stretch>
                      <a:fillRect/>
                    </a:stretch>
                  </pic:blipFill>
                  <pic:spPr bwMode="auto">
                    <a:xfrm>
                      <a:off x="0" y="0"/>
                      <a:ext cx="3571875" cy="3333750"/>
                    </a:xfrm>
                    <a:prstGeom prst="rect">
                      <a:avLst/>
                    </a:prstGeom>
                    <a:noFill/>
                    <a:ln w="9525">
                      <a:noFill/>
                      <a:miter lim="800000"/>
                      <a:headEnd/>
                      <a:tailEnd/>
                    </a:ln>
                  </pic:spPr>
                </pic:pic>
              </a:graphicData>
            </a:graphic>
          </wp:inline>
        </w:drawing>
      </w:r>
    </w:p>
    <w:p w14:paraId="2D2B1DDB" w14:textId="77777777" w:rsidR="001A7798" w:rsidRDefault="001A7798" w:rsidP="001A7798">
      <w:pPr>
        <w:pStyle w:val="LImagenes"/>
      </w:pPr>
      <w:bookmarkStart w:id="72" w:name="_Toc72190789"/>
      <w:r>
        <w:t xml:space="preserve">Detalle </w:t>
      </w:r>
      <w:r w:rsidR="00932B51">
        <w:t xml:space="preserve">interfaz </w:t>
      </w:r>
      <w:r>
        <w:t>animales.</w:t>
      </w:r>
      <w:bookmarkEnd w:id="72"/>
    </w:p>
    <w:p w14:paraId="6A25324C" w14:textId="77777777" w:rsidR="007F0E13" w:rsidRDefault="001A7798" w:rsidP="007F0E13">
      <w:pPr>
        <w:pStyle w:val="ENormal"/>
      </w:pPr>
      <w:r>
        <w:t>En el caso de los terneros se mostrarán también la fecha de destete y el propósito.</w:t>
      </w:r>
    </w:p>
    <w:p w14:paraId="30078259" w14:textId="77777777" w:rsidR="007F0E13" w:rsidRDefault="00795139" w:rsidP="007F0E13">
      <w:pPr>
        <w:pStyle w:val="ENormal"/>
      </w:pPr>
      <w:r w:rsidRPr="00795139">
        <w:rPr>
          <w:noProof/>
          <w:lang w:eastAsia="es-ES"/>
        </w:rPr>
        <w:lastRenderedPageBreak/>
        <w:drawing>
          <wp:inline distT="0" distB="0" distL="0" distR="0" wp14:anchorId="430BF2B8" wp14:editId="3C6B4C58">
            <wp:extent cx="3552825" cy="4476750"/>
            <wp:effectExtent l="19050" t="0" r="9525" b="0"/>
            <wp:docPr id="20" name="Imagen 13" descr="C:\Users\Clase\OneDrive - Educacyl\DAM2-EBP\Proyecto\Diagramas\Interfaz\Detalles_Animal_Tern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se\OneDrive - Educacyl\DAM2-EBP\Proyecto\Diagramas\Interfaz\Detalles_Animal_Ternero.png"/>
                    <pic:cNvPicPr>
                      <a:picLocks noChangeAspect="1" noChangeArrowheads="1"/>
                    </pic:cNvPicPr>
                  </pic:nvPicPr>
                  <pic:blipFill>
                    <a:blip r:embed="rId34"/>
                    <a:srcRect/>
                    <a:stretch>
                      <a:fillRect/>
                    </a:stretch>
                  </pic:blipFill>
                  <pic:spPr bwMode="auto">
                    <a:xfrm>
                      <a:off x="0" y="0"/>
                      <a:ext cx="3552825" cy="4476750"/>
                    </a:xfrm>
                    <a:prstGeom prst="rect">
                      <a:avLst/>
                    </a:prstGeom>
                    <a:noFill/>
                    <a:ln w="9525">
                      <a:noFill/>
                      <a:miter lim="800000"/>
                      <a:headEnd/>
                      <a:tailEnd/>
                    </a:ln>
                  </pic:spPr>
                </pic:pic>
              </a:graphicData>
            </a:graphic>
          </wp:inline>
        </w:drawing>
      </w:r>
    </w:p>
    <w:p w14:paraId="2B206A06" w14:textId="77777777" w:rsidR="001A7798" w:rsidRDefault="007F0E13" w:rsidP="00996E7F">
      <w:pPr>
        <w:pStyle w:val="LImagenes"/>
        <w:numPr>
          <w:ilvl w:val="0"/>
          <w:numId w:val="14"/>
        </w:numPr>
      </w:pPr>
      <w:bookmarkStart w:id="73" w:name="_Toc72190790"/>
      <w:r>
        <w:t xml:space="preserve">Detalle </w:t>
      </w:r>
      <w:r w:rsidR="00932B51">
        <w:t xml:space="preserve">interfaz </w:t>
      </w:r>
      <w:r>
        <w:t>terneros.</w:t>
      </w:r>
      <w:bookmarkEnd w:id="73"/>
    </w:p>
    <w:p w14:paraId="15902BEB" w14:textId="77777777" w:rsidR="00795139" w:rsidRDefault="00795139" w:rsidP="00795139">
      <w:pPr>
        <w:pStyle w:val="ENormal"/>
      </w:pPr>
      <w:r>
        <w:t>Y en el caso de las vacas se mostrará la fecha del último embarazo y sus terneros.</w:t>
      </w:r>
    </w:p>
    <w:p w14:paraId="56F191A3" w14:textId="77777777" w:rsidR="00795139" w:rsidRDefault="00795139" w:rsidP="00795139">
      <w:pPr>
        <w:pStyle w:val="ENormal"/>
      </w:pPr>
      <w:r>
        <w:rPr>
          <w:noProof/>
          <w:lang w:eastAsia="es-ES"/>
        </w:rPr>
        <w:lastRenderedPageBreak/>
        <w:drawing>
          <wp:inline distT="0" distB="0" distL="0" distR="0" wp14:anchorId="7B5C9B17" wp14:editId="2AB6BA5E">
            <wp:extent cx="3590925" cy="4495800"/>
            <wp:effectExtent l="19050" t="0" r="9525" b="0"/>
            <wp:docPr id="21" name="Imagen 15" descr="C:\Users\Clase\OneDrive - Educacyl\DAM2-EBP\Proyecto\Diagramas\Interfaz\Detalles_Animal_Va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lase\OneDrive - Educacyl\DAM2-EBP\Proyecto\Diagramas\Interfaz\Detalles_Animal_Vaca.png"/>
                    <pic:cNvPicPr>
                      <a:picLocks noChangeAspect="1" noChangeArrowheads="1"/>
                    </pic:cNvPicPr>
                  </pic:nvPicPr>
                  <pic:blipFill>
                    <a:blip r:embed="rId35"/>
                    <a:srcRect/>
                    <a:stretch>
                      <a:fillRect/>
                    </a:stretch>
                  </pic:blipFill>
                  <pic:spPr bwMode="auto">
                    <a:xfrm>
                      <a:off x="0" y="0"/>
                      <a:ext cx="3590925" cy="4495800"/>
                    </a:xfrm>
                    <a:prstGeom prst="rect">
                      <a:avLst/>
                    </a:prstGeom>
                    <a:noFill/>
                    <a:ln w="9525">
                      <a:noFill/>
                      <a:miter lim="800000"/>
                      <a:headEnd/>
                      <a:tailEnd/>
                    </a:ln>
                  </pic:spPr>
                </pic:pic>
              </a:graphicData>
            </a:graphic>
          </wp:inline>
        </w:drawing>
      </w:r>
    </w:p>
    <w:p w14:paraId="0C6D0E0F" w14:textId="77777777" w:rsidR="00795139" w:rsidRDefault="00795139" w:rsidP="00795139">
      <w:pPr>
        <w:pStyle w:val="LImagenes"/>
      </w:pPr>
      <w:bookmarkStart w:id="74" w:name="_Toc72190791"/>
      <w:r>
        <w:t>Detalle</w:t>
      </w:r>
      <w:r w:rsidR="00932B51">
        <w:t xml:space="preserve"> interfaz vacas.</w:t>
      </w:r>
      <w:bookmarkEnd w:id="74"/>
    </w:p>
    <w:p w14:paraId="4EC101E2" w14:textId="77777777" w:rsidR="004C07CE" w:rsidRDefault="004C07CE" w:rsidP="0014748E">
      <w:pPr>
        <w:pStyle w:val="ETit4"/>
      </w:pPr>
      <w:r>
        <w:t>Área crotales</w:t>
      </w:r>
    </w:p>
    <w:p w14:paraId="5D7209ED" w14:textId="77777777" w:rsidR="005959E1" w:rsidRDefault="005959E1" w:rsidP="005959E1">
      <w:pPr>
        <w:pStyle w:val="ENormal"/>
      </w:pPr>
      <w:r>
        <w:t>El área de crotales está divido en las pestañas Faltan, Pedidos, Recibidos y Sin poner.</w:t>
      </w:r>
    </w:p>
    <w:p w14:paraId="7AF3A63B" w14:textId="77777777" w:rsidR="005959E1" w:rsidRDefault="005959E1" w:rsidP="005959E1">
      <w:pPr>
        <w:pStyle w:val="ENormal"/>
      </w:pPr>
      <w:r>
        <w:t>En cada pestaña se muestra un listado con los crotales que pertenecen a cada subárea, mostrando el número de crotal y las unidades.</w:t>
      </w:r>
    </w:p>
    <w:p w14:paraId="703D1D2B" w14:textId="77777777" w:rsidR="004F59FF" w:rsidRDefault="004F59FF" w:rsidP="005959E1">
      <w:pPr>
        <w:pStyle w:val="ENormal"/>
      </w:pPr>
      <w:r>
        <w:rPr>
          <w:noProof/>
          <w:lang w:eastAsia="es-ES"/>
        </w:rPr>
        <w:drawing>
          <wp:inline distT="0" distB="0" distL="0" distR="0" wp14:anchorId="3F18691D" wp14:editId="26854385">
            <wp:extent cx="3629025" cy="2200275"/>
            <wp:effectExtent l="19050" t="0" r="9525" b="0"/>
            <wp:docPr id="22" name="Imagen 20" descr="C:\Users\Clase\OneDrive - Educacyl\DAM2-EBP\Proyecto\Diagramas\Interfaz\Paginas_Subáreas_Crot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lase\OneDrive - Educacyl\DAM2-EBP\Proyecto\Diagramas\Interfaz\Paginas_Subáreas_Crotales.png"/>
                    <pic:cNvPicPr>
                      <a:picLocks noChangeAspect="1" noChangeArrowheads="1"/>
                    </pic:cNvPicPr>
                  </pic:nvPicPr>
                  <pic:blipFill>
                    <a:blip r:embed="rId36"/>
                    <a:srcRect/>
                    <a:stretch>
                      <a:fillRect/>
                    </a:stretch>
                  </pic:blipFill>
                  <pic:spPr bwMode="auto">
                    <a:xfrm>
                      <a:off x="0" y="0"/>
                      <a:ext cx="3629025" cy="2200275"/>
                    </a:xfrm>
                    <a:prstGeom prst="rect">
                      <a:avLst/>
                    </a:prstGeom>
                    <a:noFill/>
                    <a:ln w="9525">
                      <a:noFill/>
                      <a:miter lim="800000"/>
                      <a:headEnd/>
                      <a:tailEnd/>
                    </a:ln>
                  </pic:spPr>
                </pic:pic>
              </a:graphicData>
            </a:graphic>
          </wp:inline>
        </w:drawing>
      </w:r>
    </w:p>
    <w:p w14:paraId="7394DEA6" w14:textId="77777777" w:rsidR="00B4536A" w:rsidRDefault="00B4536A" w:rsidP="00B4536A">
      <w:pPr>
        <w:pStyle w:val="LImagenes"/>
      </w:pPr>
      <w:bookmarkStart w:id="75" w:name="_Toc72190792"/>
      <w:r>
        <w:t>Pestañas crotales.</w:t>
      </w:r>
      <w:bookmarkEnd w:id="75"/>
    </w:p>
    <w:p w14:paraId="312E7307" w14:textId="77777777" w:rsidR="00B4536A" w:rsidRDefault="00B4536A" w:rsidP="00B4536A">
      <w:pPr>
        <w:pStyle w:val="ENormal"/>
      </w:pPr>
      <w:r>
        <w:t xml:space="preserve">Al hacer clic en uno de los </w:t>
      </w:r>
      <w:r w:rsidR="00CA6C05">
        <w:t>artí</w:t>
      </w:r>
      <w:r>
        <w:t>culos se muestran sus detalles.</w:t>
      </w:r>
    </w:p>
    <w:p w14:paraId="5DFF9C99" w14:textId="77777777" w:rsidR="004F59FF" w:rsidRDefault="004F59FF" w:rsidP="00B4536A">
      <w:pPr>
        <w:pStyle w:val="ENormal"/>
      </w:pPr>
      <w:r>
        <w:rPr>
          <w:noProof/>
          <w:lang w:eastAsia="es-ES"/>
        </w:rPr>
        <w:lastRenderedPageBreak/>
        <w:drawing>
          <wp:inline distT="0" distB="0" distL="0" distR="0" wp14:anchorId="617C11D1" wp14:editId="6FC46A38">
            <wp:extent cx="3533775" cy="1162050"/>
            <wp:effectExtent l="19050" t="0" r="9525" b="0"/>
            <wp:docPr id="23" name="Imagen 21" descr="C:\Users\Clase\OneDrive - Educacyl\DAM2-EBP\Proyecto\Diagramas\Interfaz\Detalles_Cr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lase\OneDrive - Educacyl\DAM2-EBP\Proyecto\Diagramas\Interfaz\Detalles_Crotal.png"/>
                    <pic:cNvPicPr>
                      <a:picLocks noChangeAspect="1" noChangeArrowheads="1"/>
                    </pic:cNvPicPr>
                  </pic:nvPicPr>
                  <pic:blipFill>
                    <a:blip r:embed="rId37"/>
                    <a:srcRect/>
                    <a:stretch>
                      <a:fillRect/>
                    </a:stretch>
                  </pic:blipFill>
                  <pic:spPr bwMode="auto">
                    <a:xfrm>
                      <a:off x="0" y="0"/>
                      <a:ext cx="3533775" cy="1162050"/>
                    </a:xfrm>
                    <a:prstGeom prst="rect">
                      <a:avLst/>
                    </a:prstGeom>
                    <a:noFill/>
                    <a:ln w="9525">
                      <a:noFill/>
                      <a:miter lim="800000"/>
                      <a:headEnd/>
                      <a:tailEnd/>
                    </a:ln>
                  </pic:spPr>
                </pic:pic>
              </a:graphicData>
            </a:graphic>
          </wp:inline>
        </w:drawing>
      </w:r>
    </w:p>
    <w:p w14:paraId="3227773E" w14:textId="77777777" w:rsidR="00B4536A" w:rsidRPr="00B4536A" w:rsidRDefault="00CA6C05" w:rsidP="00B4536A">
      <w:pPr>
        <w:pStyle w:val="LImagenes"/>
      </w:pPr>
      <w:bookmarkStart w:id="76" w:name="_Toc72190793"/>
      <w:r>
        <w:t>Detalle interfaz crotal.</w:t>
      </w:r>
      <w:bookmarkEnd w:id="76"/>
    </w:p>
    <w:p w14:paraId="2F166150" w14:textId="77777777" w:rsidR="004C07CE" w:rsidRDefault="004C07CE" w:rsidP="0014748E">
      <w:pPr>
        <w:pStyle w:val="ETit4"/>
      </w:pPr>
      <w:r>
        <w:t>Área rebaños</w:t>
      </w:r>
    </w:p>
    <w:p w14:paraId="08A00119" w14:textId="77777777" w:rsidR="005959E1" w:rsidRDefault="005959E1" w:rsidP="005959E1">
      <w:pPr>
        <w:pStyle w:val="ENormal"/>
      </w:pPr>
      <w:r>
        <w:t>El área de rebaños está formado por una única pestaña que muestra los diferentes rebaños, mostrando un nombre y un ID.</w:t>
      </w:r>
    </w:p>
    <w:p w14:paraId="7D56D70C" w14:textId="77777777" w:rsidR="004F59FF" w:rsidRDefault="004F59FF" w:rsidP="005959E1">
      <w:pPr>
        <w:pStyle w:val="ENormal"/>
      </w:pPr>
      <w:r>
        <w:rPr>
          <w:noProof/>
          <w:lang w:eastAsia="es-ES"/>
        </w:rPr>
        <w:drawing>
          <wp:inline distT="0" distB="0" distL="0" distR="0" wp14:anchorId="5D2BEABE" wp14:editId="78D9535C">
            <wp:extent cx="3324225" cy="2390775"/>
            <wp:effectExtent l="19050" t="0" r="9525" b="0"/>
            <wp:docPr id="24" name="Imagen 22" descr="C:\Users\Clase\OneDrive - Educacyl\DAM2-EBP\Proyecto\Diagramas\Interfaz\Paginas_Subáreas_Reb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lase\OneDrive - Educacyl\DAM2-EBP\Proyecto\Diagramas\Interfaz\Paginas_Subáreas_Rebaño.png"/>
                    <pic:cNvPicPr>
                      <a:picLocks noChangeAspect="1" noChangeArrowheads="1"/>
                    </pic:cNvPicPr>
                  </pic:nvPicPr>
                  <pic:blipFill>
                    <a:blip r:embed="rId38"/>
                    <a:srcRect/>
                    <a:stretch>
                      <a:fillRect/>
                    </a:stretch>
                  </pic:blipFill>
                  <pic:spPr bwMode="auto">
                    <a:xfrm>
                      <a:off x="0" y="0"/>
                      <a:ext cx="3324225" cy="2390775"/>
                    </a:xfrm>
                    <a:prstGeom prst="rect">
                      <a:avLst/>
                    </a:prstGeom>
                    <a:noFill/>
                    <a:ln w="9525">
                      <a:noFill/>
                      <a:miter lim="800000"/>
                      <a:headEnd/>
                      <a:tailEnd/>
                    </a:ln>
                  </pic:spPr>
                </pic:pic>
              </a:graphicData>
            </a:graphic>
          </wp:inline>
        </w:drawing>
      </w:r>
    </w:p>
    <w:p w14:paraId="0784E5B1" w14:textId="77777777" w:rsidR="00CA6C05" w:rsidRDefault="00CA6C05" w:rsidP="00CA6C05">
      <w:pPr>
        <w:pStyle w:val="LImagenes"/>
      </w:pPr>
      <w:bookmarkStart w:id="77" w:name="_Toc72190794"/>
      <w:r>
        <w:t>Pestaña rebaños.</w:t>
      </w:r>
      <w:bookmarkEnd w:id="77"/>
    </w:p>
    <w:p w14:paraId="106C745F" w14:textId="77777777" w:rsidR="00CA6C05" w:rsidRDefault="00CA6C05" w:rsidP="00CA6C05">
      <w:pPr>
        <w:pStyle w:val="ENormal"/>
      </w:pPr>
      <w:r>
        <w:t>Al hacer clic en uno de los a</w:t>
      </w:r>
      <w:r w:rsidRPr="00CA6C05">
        <w:t>rt</w:t>
      </w:r>
      <w:r>
        <w:t>í</w:t>
      </w:r>
      <w:r w:rsidRPr="00CA6C05">
        <w:t>culos se muestran sus detalles.</w:t>
      </w:r>
    </w:p>
    <w:p w14:paraId="2BB9156A" w14:textId="77777777" w:rsidR="004F59FF" w:rsidRDefault="004F59FF" w:rsidP="00CA6C05">
      <w:pPr>
        <w:pStyle w:val="ENormal"/>
      </w:pPr>
      <w:r>
        <w:rPr>
          <w:noProof/>
          <w:lang w:eastAsia="es-ES"/>
        </w:rPr>
        <w:drawing>
          <wp:inline distT="0" distB="0" distL="0" distR="0" wp14:anchorId="445FF68B" wp14:editId="308211BB">
            <wp:extent cx="3429000" cy="1323975"/>
            <wp:effectExtent l="19050" t="0" r="0" b="0"/>
            <wp:docPr id="25" name="Imagen 23" descr="C:\Users\Clase\OneDrive - Educacyl\DAM2-EBP\Proyecto\Diagramas\Interfaz\Detalles_Reb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lase\OneDrive - Educacyl\DAM2-EBP\Proyecto\Diagramas\Interfaz\Detalles_Rebaño.png"/>
                    <pic:cNvPicPr>
                      <a:picLocks noChangeAspect="1" noChangeArrowheads="1"/>
                    </pic:cNvPicPr>
                  </pic:nvPicPr>
                  <pic:blipFill>
                    <a:blip r:embed="rId39"/>
                    <a:srcRect/>
                    <a:stretch>
                      <a:fillRect/>
                    </a:stretch>
                  </pic:blipFill>
                  <pic:spPr bwMode="auto">
                    <a:xfrm>
                      <a:off x="0" y="0"/>
                      <a:ext cx="3429000" cy="1323975"/>
                    </a:xfrm>
                    <a:prstGeom prst="rect">
                      <a:avLst/>
                    </a:prstGeom>
                    <a:noFill/>
                    <a:ln w="9525">
                      <a:noFill/>
                      <a:miter lim="800000"/>
                      <a:headEnd/>
                      <a:tailEnd/>
                    </a:ln>
                  </pic:spPr>
                </pic:pic>
              </a:graphicData>
            </a:graphic>
          </wp:inline>
        </w:drawing>
      </w:r>
    </w:p>
    <w:p w14:paraId="7677401F" w14:textId="77777777" w:rsidR="004625F1" w:rsidRPr="00CA6C05" w:rsidRDefault="004625F1" w:rsidP="004625F1">
      <w:pPr>
        <w:pStyle w:val="LImagenes"/>
      </w:pPr>
      <w:bookmarkStart w:id="78" w:name="_Toc72190795"/>
      <w:r>
        <w:t>Detalle interfaz rebaño.</w:t>
      </w:r>
      <w:bookmarkEnd w:id="78"/>
    </w:p>
    <w:p w14:paraId="57E3E371" w14:textId="77777777" w:rsidR="004C07CE" w:rsidRDefault="008678BB" w:rsidP="0014748E">
      <w:pPr>
        <w:pStyle w:val="ETit4"/>
      </w:pPr>
      <w:r>
        <w:t>Área veterinaria</w:t>
      </w:r>
    </w:p>
    <w:p w14:paraId="5C993B65" w14:textId="77777777" w:rsidR="005959E1" w:rsidRDefault="005959E1" w:rsidP="005959E1">
      <w:pPr>
        <w:pStyle w:val="ENormal"/>
      </w:pPr>
      <w:r>
        <w:t xml:space="preserve">El área de veterinario está </w:t>
      </w:r>
      <w:r w:rsidR="008678BB">
        <w:t>formada</w:t>
      </w:r>
      <w:r>
        <w:t xml:space="preserve"> por las pestañas Controles y Visitas.</w:t>
      </w:r>
    </w:p>
    <w:p w14:paraId="7D886742" w14:textId="77777777" w:rsidR="005959E1" w:rsidRDefault="005959E1" w:rsidP="005959E1">
      <w:pPr>
        <w:pStyle w:val="ENormal"/>
      </w:pPr>
      <w:r>
        <w:t>En la pestaña de controles se muestra un listado de los controles con un título, la fecha en la que se realizó y un número identificativo.</w:t>
      </w:r>
    </w:p>
    <w:p w14:paraId="74EE3972" w14:textId="77777777" w:rsidR="004F59FF" w:rsidRDefault="004F59FF" w:rsidP="005959E1">
      <w:pPr>
        <w:pStyle w:val="ENormal"/>
      </w:pPr>
      <w:r>
        <w:rPr>
          <w:noProof/>
          <w:lang w:eastAsia="es-ES"/>
        </w:rPr>
        <w:lastRenderedPageBreak/>
        <w:drawing>
          <wp:inline distT="0" distB="0" distL="0" distR="0" wp14:anchorId="08EF079B" wp14:editId="55038286">
            <wp:extent cx="3648075" cy="2362200"/>
            <wp:effectExtent l="19050" t="0" r="9525" b="0"/>
            <wp:docPr id="26" name="Imagen 24" descr="C:\Users\Clase\OneDrive - Educacyl\DAM2-EBP\Proyecto\Diagramas\Interfaz\Paginas_Subáreas_Veterinario_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lase\OneDrive - Educacyl\DAM2-EBP\Proyecto\Diagramas\Interfaz\Paginas_Subáreas_Veterinario_Controles.png"/>
                    <pic:cNvPicPr>
                      <a:picLocks noChangeAspect="1" noChangeArrowheads="1"/>
                    </pic:cNvPicPr>
                  </pic:nvPicPr>
                  <pic:blipFill>
                    <a:blip r:embed="rId40"/>
                    <a:srcRect/>
                    <a:stretch>
                      <a:fillRect/>
                    </a:stretch>
                  </pic:blipFill>
                  <pic:spPr bwMode="auto">
                    <a:xfrm>
                      <a:off x="0" y="0"/>
                      <a:ext cx="3648075" cy="2362200"/>
                    </a:xfrm>
                    <a:prstGeom prst="rect">
                      <a:avLst/>
                    </a:prstGeom>
                    <a:noFill/>
                    <a:ln w="9525">
                      <a:noFill/>
                      <a:miter lim="800000"/>
                      <a:headEnd/>
                      <a:tailEnd/>
                    </a:ln>
                  </pic:spPr>
                </pic:pic>
              </a:graphicData>
            </a:graphic>
          </wp:inline>
        </w:drawing>
      </w:r>
    </w:p>
    <w:p w14:paraId="721ECEF6" w14:textId="77777777" w:rsidR="004625F1" w:rsidRDefault="004625F1" w:rsidP="004625F1">
      <w:pPr>
        <w:pStyle w:val="LImagenes"/>
      </w:pPr>
      <w:bookmarkStart w:id="79" w:name="_Toc72190796"/>
      <w:r>
        <w:t>Pestaña controles veterinarios.</w:t>
      </w:r>
      <w:bookmarkEnd w:id="79"/>
    </w:p>
    <w:p w14:paraId="22F699A5" w14:textId="77777777" w:rsidR="004625F1" w:rsidRDefault="004625F1" w:rsidP="004625F1">
      <w:pPr>
        <w:pStyle w:val="ENormal"/>
      </w:pPr>
      <w:r w:rsidRPr="004625F1">
        <w:t>Al hacer clic en uno de los artículos se muestran sus detalles.</w:t>
      </w:r>
    </w:p>
    <w:p w14:paraId="69712688" w14:textId="77777777" w:rsidR="004F59FF" w:rsidRDefault="004F59FF" w:rsidP="004625F1">
      <w:pPr>
        <w:pStyle w:val="ENormal"/>
      </w:pPr>
      <w:r>
        <w:rPr>
          <w:noProof/>
          <w:lang w:eastAsia="es-ES"/>
        </w:rPr>
        <w:drawing>
          <wp:inline distT="0" distB="0" distL="0" distR="0" wp14:anchorId="02B337E2" wp14:editId="30738D7A">
            <wp:extent cx="3448050" cy="2352675"/>
            <wp:effectExtent l="19050" t="0" r="0" b="0"/>
            <wp:docPr id="27" name="Imagen 25" descr="C:\Users\Clase\OneDrive - Educacyl\DAM2-EBP\Proyecto\Diagramas\Interfaz\Detalles_Vetrinario_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lase\OneDrive - Educacyl\DAM2-EBP\Proyecto\Diagramas\Interfaz\Detalles_Vetrinario_Controles.png"/>
                    <pic:cNvPicPr>
                      <a:picLocks noChangeAspect="1" noChangeArrowheads="1"/>
                    </pic:cNvPicPr>
                  </pic:nvPicPr>
                  <pic:blipFill>
                    <a:blip r:embed="rId41"/>
                    <a:srcRect/>
                    <a:stretch>
                      <a:fillRect/>
                    </a:stretch>
                  </pic:blipFill>
                  <pic:spPr bwMode="auto">
                    <a:xfrm>
                      <a:off x="0" y="0"/>
                      <a:ext cx="3448050" cy="2352675"/>
                    </a:xfrm>
                    <a:prstGeom prst="rect">
                      <a:avLst/>
                    </a:prstGeom>
                    <a:noFill/>
                    <a:ln w="9525">
                      <a:noFill/>
                      <a:miter lim="800000"/>
                      <a:headEnd/>
                      <a:tailEnd/>
                    </a:ln>
                  </pic:spPr>
                </pic:pic>
              </a:graphicData>
            </a:graphic>
          </wp:inline>
        </w:drawing>
      </w:r>
    </w:p>
    <w:p w14:paraId="34E01635" w14:textId="77777777" w:rsidR="004625F1" w:rsidRPr="004625F1" w:rsidRDefault="004625F1" w:rsidP="004625F1">
      <w:pPr>
        <w:pStyle w:val="LImagenes"/>
      </w:pPr>
      <w:bookmarkStart w:id="80" w:name="_Toc72190797"/>
      <w:r>
        <w:t>Detalle interfaz detalles controles veterinarios</w:t>
      </w:r>
      <w:bookmarkEnd w:id="80"/>
    </w:p>
    <w:p w14:paraId="13C0D130" w14:textId="77777777" w:rsidR="005959E1" w:rsidRDefault="005959E1" w:rsidP="005959E1">
      <w:pPr>
        <w:pStyle w:val="ENormal"/>
      </w:pPr>
      <w:r>
        <w:t>En la pestaña de visitas se muestra un listado de las visitas con un título, la fecha en la que se realizó y el precio.</w:t>
      </w:r>
    </w:p>
    <w:p w14:paraId="6725E16C" w14:textId="77777777" w:rsidR="004F59FF" w:rsidRDefault="004F59FF" w:rsidP="005959E1">
      <w:pPr>
        <w:pStyle w:val="ENormal"/>
      </w:pPr>
      <w:r>
        <w:rPr>
          <w:noProof/>
          <w:lang w:eastAsia="es-ES"/>
        </w:rPr>
        <w:drawing>
          <wp:inline distT="0" distB="0" distL="0" distR="0" wp14:anchorId="5C0759E3" wp14:editId="21103EC5">
            <wp:extent cx="3629025" cy="2209800"/>
            <wp:effectExtent l="19050" t="0" r="9525" b="0"/>
            <wp:docPr id="28" name="Imagen 26" descr="C:\Users\Clase\OneDrive - Educacyl\DAM2-EBP\Proyecto\Diagramas\Interfaz\Paginas_Subáreas_Veterinario_Vi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lase\OneDrive - Educacyl\DAM2-EBP\Proyecto\Diagramas\Interfaz\Paginas_Subáreas_Veterinario_Visitas.png"/>
                    <pic:cNvPicPr>
                      <a:picLocks noChangeAspect="1" noChangeArrowheads="1"/>
                    </pic:cNvPicPr>
                  </pic:nvPicPr>
                  <pic:blipFill>
                    <a:blip r:embed="rId42"/>
                    <a:srcRect/>
                    <a:stretch>
                      <a:fillRect/>
                    </a:stretch>
                  </pic:blipFill>
                  <pic:spPr bwMode="auto">
                    <a:xfrm>
                      <a:off x="0" y="0"/>
                      <a:ext cx="3629025" cy="2209800"/>
                    </a:xfrm>
                    <a:prstGeom prst="rect">
                      <a:avLst/>
                    </a:prstGeom>
                    <a:noFill/>
                    <a:ln w="9525">
                      <a:noFill/>
                      <a:miter lim="800000"/>
                      <a:headEnd/>
                      <a:tailEnd/>
                    </a:ln>
                  </pic:spPr>
                </pic:pic>
              </a:graphicData>
            </a:graphic>
          </wp:inline>
        </w:drawing>
      </w:r>
    </w:p>
    <w:p w14:paraId="3345D4E9" w14:textId="77777777" w:rsidR="004625F1" w:rsidRDefault="004625F1" w:rsidP="004625F1">
      <w:pPr>
        <w:pStyle w:val="LImagenes"/>
      </w:pPr>
      <w:bookmarkStart w:id="81" w:name="_Toc72190798"/>
      <w:r>
        <w:t>Pestaña visitas veterinarias</w:t>
      </w:r>
      <w:bookmarkEnd w:id="81"/>
    </w:p>
    <w:p w14:paraId="1905BEF8" w14:textId="77777777" w:rsidR="004625F1" w:rsidRDefault="004625F1" w:rsidP="004625F1">
      <w:pPr>
        <w:pStyle w:val="ENormal"/>
      </w:pPr>
      <w:r w:rsidRPr="004625F1">
        <w:lastRenderedPageBreak/>
        <w:t>Al hacer clic en uno de los artículos se muestran sus detalles.</w:t>
      </w:r>
    </w:p>
    <w:p w14:paraId="0C7BFF26" w14:textId="77777777" w:rsidR="004F59FF" w:rsidRDefault="004F59FF" w:rsidP="004625F1">
      <w:pPr>
        <w:pStyle w:val="ENormal"/>
      </w:pPr>
      <w:r>
        <w:rPr>
          <w:noProof/>
          <w:lang w:eastAsia="es-ES"/>
        </w:rPr>
        <w:drawing>
          <wp:inline distT="0" distB="0" distL="0" distR="0" wp14:anchorId="0744D53A" wp14:editId="76B4B462">
            <wp:extent cx="3495675" cy="2352675"/>
            <wp:effectExtent l="19050" t="0" r="9525" b="0"/>
            <wp:docPr id="29" name="Imagen 27" descr="C:\Users\Clase\OneDrive - Educacyl\DAM2-EBP\Proyecto\Diagramas\Interfaz\Detalles_Vetrinario_Vi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lase\OneDrive - Educacyl\DAM2-EBP\Proyecto\Diagramas\Interfaz\Detalles_Vetrinario_Visitas.png"/>
                    <pic:cNvPicPr>
                      <a:picLocks noChangeAspect="1" noChangeArrowheads="1"/>
                    </pic:cNvPicPr>
                  </pic:nvPicPr>
                  <pic:blipFill>
                    <a:blip r:embed="rId43"/>
                    <a:srcRect/>
                    <a:stretch>
                      <a:fillRect/>
                    </a:stretch>
                  </pic:blipFill>
                  <pic:spPr bwMode="auto">
                    <a:xfrm>
                      <a:off x="0" y="0"/>
                      <a:ext cx="3495675" cy="2352675"/>
                    </a:xfrm>
                    <a:prstGeom prst="rect">
                      <a:avLst/>
                    </a:prstGeom>
                    <a:noFill/>
                    <a:ln w="9525">
                      <a:noFill/>
                      <a:miter lim="800000"/>
                      <a:headEnd/>
                      <a:tailEnd/>
                    </a:ln>
                  </pic:spPr>
                </pic:pic>
              </a:graphicData>
            </a:graphic>
          </wp:inline>
        </w:drawing>
      </w:r>
    </w:p>
    <w:p w14:paraId="0BF7FA1F" w14:textId="77777777" w:rsidR="004625F1" w:rsidRPr="004625F1" w:rsidRDefault="004625F1" w:rsidP="004625F1">
      <w:pPr>
        <w:pStyle w:val="LImagenes"/>
      </w:pPr>
      <w:bookmarkStart w:id="82" w:name="_Toc72190799"/>
      <w:r>
        <w:t>Detalle interfaz detalles visitas veterinarias.</w:t>
      </w:r>
      <w:bookmarkEnd w:id="82"/>
    </w:p>
    <w:p w14:paraId="43433C45" w14:textId="77777777" w:rsidR="004C07CE" w:rsidRDefault="004C07CE" w:rsidP="0014748E">
      <w:pPr>
        <w:pStyle w:val="ETit4"/>
      </w:pPr>
      <w:r>
        <w:t>Área compraventa</w:t>
      </w:r>
    </w:p>
    <w:p w14:paraId="056C0813" w14:textId="77777777" w:rsidR="005959E1" w:rsidRDefault="005959E1" w:rsidP="005959E1">
      <w:pPr>
        <w:pStyle w:val="ENormal"/>
      </w:pPr>
      <w:r>
        <w:t>El área de compraventa se divide en las áreas de compras y ventas.</w:t>
      </w:r>
      <w:r w:rsidR="00B4536A">
        <w:t xml:space="preserve"> El área de compras solo contiene la pestaña Compras y el área de ventas se divide en Ventas, Planificadas y Realizadas. Ambas muestran un listado con los crotales de los animales, la fecha y el precio.</w:t>
      </w:r>
    </w:p>
    <w:p w14:paraId="1C7E6EB0" w14:textId="77777777" w:rsidR="004F59FF" w:rsidRDefault="004F59FF" w:rsidP="005959E1">
      <w:pPr>
        <w:pStyle w:val="ENormal"/>
      </w:pPr>
      <w:r>
        <w:rPr>
          <w:noProof/>
          <w:lang w:eastAsia="es-ES"/>
        </w:rPr>
        <w:drawing>
          <wp:inline distT="0" distB="0" distL="0" distR="0" wp14:anchorId="0D791B26" wp14:editId="7A134AE8">
            <wp:extent cx="3533775" cy="2190750"/>
            <wp:effectExtent l="19050" t="0" r="9525" b="0"/>
            <wp:docPr id="30" name="Imagen 28" descr="C:\Users\Clase\OneDrive - Educacyl\DAM2-EBP\Proyecto\Diagramas\Interfaz\Paginas_Subáreas_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lase\OneDrive - Educacyl\DAM2-EBP\Proyecto\Diagramas\Interfaz\Paginas_Subáreas_Ventas.png"/>
                    <pic:cNvPicPr>
                      <a:picLocks noChangeAspect="1" noChangeArrowheads="1"/>
                    </pic:cNvPicPr>
                  </pic:nvPicPr>
                  <pic:blipFill>
                    <a:blip r:embed="rId44"/>
                    <a:srcRect/>
                    <a:stretch>
                      <a:fillRect/>
                    </a:stretch>
                  </pic:blipFill>
                  <pic:spPr bwMode="auto">
                    <a:xfrm>
                      <a:off x="0" y="0"/>
                      <a:ext cx="3533775" cy="2190750"/>
                    </a:xfrm>
                    <a:prstGeom prst="rect">
                      <a:avLst/>
                    </a:prstGeom>
                    <a:noFill/>
                    <a:ln w="9525">
                      <a:noFill/>
                      <a:miter lim="800000"/>
                      <a:headEnd/>
                      <a:tailEnd/>
                    </a:ln>
                  </pic:spPr>
                </pic:pic>
              </a:graphicData>
            </a:graphic>
          </wp:inline>
        </w:drawing>
      </w:r>
    </w:p>
    <w:p w14:paraId="396908BD" w14:textId="77777777" w:rsidR="0068229E" w:rsidRDefault="0068229E" w:rsidP="0068229E">
      <w:pPr>
        <w:pStyle w:val="LImagenes"/>
      </w:pPr>
      <w:bookmarkStart w:id="83" w:name="_Toc72190800"/>
      <w:r>
        <w:t>Pestaña ventas.</w:t>
      </w:r>
      <w:bookmarkEnd w:id="83"/>
    </w:p>
    <w:p w14:paraId="0D811A59" w14:textId="77777777" w:rsidR="0068229E" w:rsidRDefault="0068229E" w:rsidP="0068229E">
      <w:pPr>
        <w:pStyle w:val="ENormal"/>
      </w:pPr>
      <w:r w:rsidRPr="0068229E">
        <w:t>Al hacer clic en uno de los artículos se muestran sus detalles</w:t>
      </w:r>
      <w:r>
        <w:t>, común en ventas y compras</w:t>
      </w:r>
      <w:r w:rsidRPr="0068229E">
        <w:t>.</w:t>
      </w:r>
    </w:p>
    <w:p w14:paraId="2CDC7A16" w14:textId="77777777" w:rsidR="004F59FF" w:rsidRDefault="004F59FF" w:rsidP="0068229E">
      <w:pPr>
        <w:pStyle w:val="ENormal"/>
      </w:pPr>
      <w:r>
        <w:rPr>
          <w:noProof/>
          <w:lang w:eastAsia="es-ES"/>
        </w:rPr>
        <w:drawing>
          <wp:inline distT="0" distB="0" distL="0" distR="0" wp14:anchorId="512D98C5" wp14:editId="5D4AAC62">
            <wp:extent cx="3314700" cy="1485900"/>
            <wp:effectExtent l="19050" t="0" r="0" b="0"/>
            <wp:docPr id="31" name="Imagen 29" descr="C:\Users\Clase\OneDrive - Educacyl\DAM2-EBP\Proyecto\Diagramas\Interfaz\Detalles_Compra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lase\OneDrive - Educacyl\DAM2-EBP\Proyecto\Diagramas\Interfaz\Detalles_CompraVenta.png"/>
                    <pic:cNvPicPr>
                      <a:picLocks noChangeAspect="1" noChangeArrowheads="1"/>
                    </pic:cNvPicPr>
                  </pic:nvPicPr>
                  <pic:blipFill>
                    <a:blip r:embed="rId45"/>
                    <a:srcRect/>
                    <a:stretch>
                      <a:fillRect/>
                    </a:stretch>
                  </pic:blipFill>
                  <pic:spPr bwMode="auto">
                    <a:xfrm>
                      <a:off x="0" y="0"/>
                      <a:ext cx="3314700" cy="1485900"/>
                    </a:xfrm>
                    <a:prstGeom prst="rect">
                      <a:avLst/>
                    </a:prstGeom>
                    <a:noFill/>
                    <a:ln w="9525">
                      <a:noFill/>
                      <a:miter lim="800000"/>
                      <a:headEnd/>
                      <a:tailEnd/>
                    </a:ln>
                  </pic:spPr>
                </pic:pic>
              </a:graphicData>
            </a:graphic>
          </wp:inline>
        </w:drawing>
      </w:r>
    </w:p>
    <w:p w14:paraId="214468D9" w14:textId="77777777" w:rsidR="0068229E" w:rsidRDefault="0068229E" w:rsidP="0068229E">
      <w:pPr>
        <w:pStyle w:val="LImagenes"/>
      </w:pPr>
      <w:bookmarkStart w:id="84" w:name="_Toc72190801"/>
      <w:r>
        <w:lastRenderedPageBreak/>
        <w:t>Detalle interfaz detalles compraventa.</w:t>
      </w:r>
      <w:bookmarkEnd w:id="84"/>
    </w:p>
    <w:p w14:paraId="587711EA" w14:textId="77777777" w:rsidR="0014748E" w:rsidRDefault="000524D0" w:rsidP="000524D0">
      <w:pPr>
        <w:pStyle w:val="ETit3"/>
      </w:pPr>
      <w:bookmarkStart w:id="85" w:name="_Toc72190725"/>
      <w:bookmarkStart w:id="86" w:name="_Toc72245447"/>
      <w:r>
        <w:t>Funcionalidades botones</w:t>
      </w:r>
      <w:bookmarkEnd w:id="85"/>
      <w:bookmarkEnd w:id="86"/>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1"/>
        <w:gridCol w:w="1592"/>
        <w:gridCol w:w="1601"/>
        <w:gridCol w:w="1592"/>
        <w:gridCol w:w="1313"/>
        <w:gridCol w:w="1313"/>
      </w:tblGrid>
      <w:tr w:rsidR="003262C8" w14:paraId="0AAF51D2" w14:textId="77777777" w:rsidTr="003262C8">
        <w:trPr>
          <w:jc w:val="center"/>
        </w:trPr>
        <w:tc>
          <w:tcPr>
            <w:tcW w:w="1591" w:type="dxa"/>
          </w:tcPr>
          <w:p w14:paraId="6AF729FA" w14:textId="77777777" w:rsidR="003262C8" w:rsidRDefault="003262C8" w:rsidP="003262C8">
            <w:pPr>
              <w:pStyle w:val="ENormal"/>
              <w:jc w:val="center"/>
            </w:pPr>
            <w:r>
              <w:rPr>
                <w:noProof/>
                <w:lang w:eastAsia="es-ES"/>
              </w:rPr>
              <w:drawing>
                <wp:inline distT="0" distB="0" distL="0" distR="0" wp14:anchorId="14C41E3F" wp14:editId="42C906EA">
                  <wp:extent cx="571500" cy="571500"/>
                  <wp:effectExtent l="19050" t="0" r="0" b="0"/>
                  <wp:docPr id="3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592" w:type="dxa"/>
          </w:tcPr>
          <w:p w14:paraId="27125235" w14:textId="77777777" w:rsidR="003262C8" w:rsidRDefault="003262C8" w:rsidP="003262C8">
            <w:pPr>
              <w:pStyle w:val="ENormal"/>
              <w:jc w:val="center"/>
            </w:pPr>
            <w:r>
              <w:rPr>
                <w:noProof/>
                <w:lang w:eastAsia="es-ES"/>
              </w:rPr>
              <w:drawing>
                <wp:inline distT="0" distB="0" distL="0" distR="0" wp14:anchorId="351B2968" wp14:editId="6E1051EC">
                  <wp:extent cx="571500" cy="571500"/>
                  <wp:effectExtent l="19050" t="0" r="0" b="0"/>
                  <wp:docPr id="3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601" w:type="dxa"/>
          </w:tcPr>
          <w:p w14:paraId="04E894CC" w14:textId="77777777" w:rsidR="003262C8" w:rsidRDefault="003262C8" w:rsidP="003262C8">
            <w:pPr>
              <w:pStyle w:val="ENormal"/>
              <w:jc w:val="center"/>
            </w:pPr>
            <w:r>
              <w:rPr>
                <w:noProof/>
                <w:lang w:eastAsia="es-ES"/>
              </w:rPr>
              <w:drawing>
                <wp:inline distT="0" distB="0" distL="0" distR="0" wp14:anchorId="0323AE18" wp14:editId="0ADA7CCE">
                  <wp:extent cx="581025" cy="571500"/>
                  <wp:effectExtent l="19050" t="0" r="9525" b="0"/>
                  <wp:docPr id="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81025" cy="571500"/>
                          </a:xfrm>
                          <a:prstGeom prst="rect">
                            <a:avLst/>
                          </a:prstGeom>
                          <a:noFill/>
                          <a:ln w="9525">
                            <a:noFill/>
                            <a:miter lim="800000"/>
                            <a:headEnd/>
                            <a:tailEnd/>
                          </a:ln>
                        </pic:spPr>
                      </pic:pic>
                    </a:graphicData>
                  </a:graphic>
                </wp:inline>
              </w:drawing>
            </w:r>
          </w:p>
        </w:tc>
        <w:tc>
          <w:tcPr>
            <w:tcW w:w="1592" w:type="dxa"/>
          </w:tcPr>
          <w:p w14:paraId="69A10BE8" w14:textId="77777777" w:rsidR="003262C8" w:rsidRDefault="003262C8" w:rsidP="003262C8">
            <w:pPr>
              <w:pStyle w:val="ENormal"/>
              <w:jc w:val="center"/>
            </w:pPr>
            <w:r>
              <w:rPr>
                <w:noProof/>
                <w:lang w:eastAsia="es-ES"/>
              </w:rPr>
              <w:drawing>
                <wp:inline distT="0" distB="0" distL="0" distR="0" wp14:anchorId="7AF29325" wp14:editId="4703FEFF">
                  <wp:extent cx="581025" cy="581025"/>
                  <wp:effectExtent l="19050" t="0" r="9525" b="0"/>
                  <wp:docPr id="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81025" cy="581025"/>
                          </a:xfrm>
                          <a:prstGeom prst="rect">
                            <a:avLst/>
                          </a:prstGeom>
                          <a:noFill/>
                        </pic:spPr>
                      </pic:pic>
                    </a:graphicData>
                  </a:graphic>
                </wp:inline>
              </w:drawing>
            </w:r>
          </w:p>
        </w:tc>
        <w:tc>
          <w:tcPr>
            <w:tcW w:w="1313" w:type="dxa"/>
          </w:tcPr>
          <w:p w14:paraId="6252AD27" w14:textId="77777777" w:rsidR="003262C8" w:rsidRDefault="003262C8" w:rsidP="003262C8">
            <w:pPr>
              <w:pStyle w:val="ENormal"/>
              <w:jc w:val="center"/>
            </w:pPr>
            <w:r w:rsidRPr="003262C8">
              <w:rPr>
                <w:noProof/>
                <w:lang w:eastAsia="es-ES"/>
              </w:rPr>
              <w:drawing>
                <wp:inline distT="0" distB="0" distL="0" distR="0" wp14:anchorId="7F5A6469" wp14:editId="49CAFFF0">
                  <wp:extent cx="571500" cy="571500"/>
                  <wp:effectExtent l="19050" t="0" r="0" b="0"/>
                  <wp:docPr id="49"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313" w:type="dxa"/>
          </w:tcPr>
          <w:p w14:paraId="18C9A443" w14:textId="77777777" w:rsidR="003262C8" w:rsidRDefault="003262C8" w:rsidP="003262C8">
            <w:pPr>
              <w:pStyle w:val="ENormal"/>
              <w:jc w:val="center"/>
            </w:pPr>
            <w:r w:rsidRPr="003262C8">
              <w:rPr>
                <w:noProof/>
                <w:lang w:eastAsia="es-ES"/>
              </w:rPr>
              <w:drawing>
                <wp:inline distT="0" distB="0" distL="0" distR="0" wp14:anchorId="0BC97454" wp14:editId="4A8081B2">
                  <wp:extent cx="571500" cy="571500"/>
                  <wp:effectExtent l="19050" t="0" r="0" b="0"/>
                  <wp:docPr id="4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r>
    </w:tbl>
    <w:p w14:paraId="02E2909A" w14:textId="77777777" w:rsidR="00C11887" w:rsidRPr="00C11887" w:rsidRDefault="00C11887" w:rsidP="00C11887">
      <w:pPr>
        <w:pStyle w:val="ENormal"/>
      </w:pPr>
    </w:p>
    <w:p w14:paraId="48D216F9" w14:textId="77777777" w:rsidR="003262C8" w:rsidRDefault="000524D0" w:rsidP="003262C8">
      <w:pPr>
        <w:pStyle w:val="ETit4"/>
      </w:pPr>
      <w:r>
        <w:t>Añadir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3240A7CB" w14:textId="77777777" w:rsidTr="00D1190D">
        <w:tc>
          <w:tcPr>
            <w:tcW w:w="1384" w:type="dxa"/>
          </w:tcPr>
          <w:p w14:paraId="3EC81CAF" w14:textId="77777777" w:rsidR="003262C8" w:rsidRDefault="003262C8" w:rsidP="003262C8">
            <w:pPr>
              <w:pStyle w:val="ENormal"/>
            </w:pPr>
            <w:r w:rsidRPr="003262C8">
              <w:rPr>
                <w:noProof/>
                <w:lang w:eastAsia="es-ES"/>
              </w:rPr>
              <w:drawing>
                <wp:inline distT="0" distB="0" distL="0" distR="0" wp14:anchorId="3EFC78EF" wp14:editId="76B8388B">
                  <wp:extent cx="571500" cy="571500"/>
                  <wp:effectExtent l="19050" t="0" r="0" b="0"/>
                  <wp:docPr id="5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1E014855" w14:textId="77777777" w:rsidR="003262C8" w:rsidRDefault="0027144A" w:rsidP="003262C8">
            <w:pPr>
              <w:pStyle w:val="ENormal"/>
            </w:pPr>
            <w:r>
              <w:t>Añade nuevos datos dependiendo desde la subárea desde dónde se clica. Tras clicarlo muestra una nueva vista de los detalles de los datos a introducir.</w:t>
            </w:r>
          </w:p>
        </w:tc>
      </w:tr>
    </w:tbl>
    <w:p w14:paraId="7571D216" w14:textId="77777777" w:rsidR="003262C8" w:rsidRDefault="000524D0" w:rsidP="003262C8">
      <w:pPr>
        <w:pStyle w:val="ETit4"/>
      </w:pPr>
      <w:r>
        <w:t>Volver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3AAD7BE0" w14:textId="77777777" w:rsidTr="00D1190D">
        <w:tc>
          <w:tcPr>
            <w:tcW w:w="1384" w:type="dxa"/>
          </w:tcPr>
          <w:p w14:paraId="2A9590CD" w14:textId="77777777" w:rsidR="003262C8" w:rsidRDefault="003262C8" w:rsidP="003262C8">
            <w:pPr>
              <w:pStyle w:val="ENormal"/>
            </w:pPr>
            <w:r w:rsidRPr="003262C8">
              <w:rPr>
                <w:noProof/>
                <w:lang w:eastAsia="es-ES"/>
              </w:rPr>
              <w:drawing>
                <wp:inline distT="0" distB="0" distL="0" distR="0" wp14:anchorId="145E36E4" wp14:editId="7D6C8F2F">
                  <wp:extent cx="571500" cy="571500"/>
                  <wp:effectExtent l="19050" t="0" r="0" b="0"/>
                  <wp:docPr id="51"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46E0D739" w14:textId="77777777" w:rsidR="003262C8" w:rsidRDefault="0027144A" w:rsidP="0027144A">
            <w:pPr>
              <w:pStyle w:val="ENormal"/>
            </w:pPr>
            <w:r>
              <w:t>Aparece desde la vista de detalles de los datos de las diferentes subáreas, y retrocede la aplicación a la anterior vista, que es el listado de los datos de la subárea.</w:t>
            </w:r>
          </w:p>
        </w:tc>
      </w:tr>
    </w:tbl>
    <w:p w14:paraId="2C7615DF" w14:textId="77777777" w:rsidR="000524D0" w:rsidRDefault="000524D0" w:rsidP="000524D0">
      <w:pPr>
        <w:pStyle w:val="ETit4"/>
      </w:pPr>
      <w:r>
        <w:t>Editar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69018AE9" w14:textId="77777777" w:rsidTr="00D1190D">
        <w:tc>
          <w:tcPr>
            <w:tcW w:w="1384" w:type="dxa"/>
          </w:tcPr>
          <w:p w14:paraId="4931C927" w14:textId="77777777" w:rsidR="003262C8" w:rsidRDefault="003262C8" w:rsidP="003262C8">
            <w:pPr>
              <w:pStyle w:val="ENormal"/>
            </w:pPr>
            <w:r w:rsidRPr="003262C8">
              <w:rPr>
                <w:noProof/>
                <w:lang w:eastAsia="es-ES"/>
              </w:rPr>
              <w:drawing>
                <wp:inline distT="0" distB="0" distL="0" distR="0" wp14:anchorId="48BDED6B" wp14:editId="3949F8B7">
                  <wp:extent cx="581025" cy="571500"/>
                  <wp:effectExtent l="19050" t="0" r="9525" b="0"/>
                  <wp:docPr id="53"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81025" cy="571500"/>
                          </a:xfrm>
                          <a:prstGeom prst="rect">
                            <a:avLst/>
                          </a:prstGeom>
                          <a:noFill/>
                          <a:ln w="9525">
                            <a:noFill/>
                            <a:miter lim="800000"/>
                            <a:headEnd/>
                            <a:tailEnd/>
                          </a:ln>
                        </pic:spPr>
                      </pic:pic>
                    </a:graphicData>
                  </a:graphic>
                </wp:inline>
              </w:drawing>
            </w:r>
          </w:p>
        </w:tc>
        <w:tc>
          <w:tcPr>
            <w:tcW w:w="7542" w:type="dxa"/>
          </w:tcPr>
          <w:p w14:paraId="15FEBF67" w14:textId="77777777" w:rsidR="003262C8" w:rsidRDefault="0027144A" w:rsidP="003262C8">
            <w:pPr>
              <w:pStyle w:val="ENormal"/>
            </w:pPr>
            <w:r>
              <w:t>Aparece en la vista de detalles y sirve para editar los datos de la vista.</w:t>
            </w:r>
          </w:p>
        </w:tc>
      </w:tr>
    </w:tbl>
    <w:p w14:paraId="7B3B0B32" w14:textId="77777777" w:rsidR="000524D0" w:rsidRDefault="000524D0" w:rsidP="000524D0">
      <w:pPr>
        <w:pStyle w:val="ETit4"/>
      </w:pPr>
      <w:r>
        <w:t>Eliminar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5AAA1F60" w14:textId="77777777" w:rsidTr="00D1190D">
        <w:tc>
          <w:tcPr>
            <w:tcW w:w="1384" w:type="dxa"/>
          </w:tcPr>
          <w:p w14:paraId="2329755A" w14:textId="77777777" w:rsidR="003262C8" w:rsidRDefault="003262C8" w:rsidP="003262C8">
            <w:pPr>
              <w:pStyle w:val="ENormal"/>
            </w:pPr>
            <w:r w:rsidRPr="003262C8">
              <w:rPr>
                <w:noProof/>
                <w:lang w:eastAsia="es-ES"/>
              </w:rPr>
              <w:drawing>
                <wp:inline distT="0" distB="0" distL="0" distR="0" wp14:anchorId="65D74BF6" wp14:editId="0F8A0126">
                  <wp:extent cx="581025" cy="581025"/>
                  <wp:effectExtent l="19050" t="0" r="9525" b="0"/>
                  <wp:docPr id="5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81025" cy="581025"/>
                          </a:xfrm>
                          <a:prstGeom prst="rect">
                            <a:avLst/>
                          </a:prstGeom>
                          <a:noFill/>
                        </pic:spPr>
                      </pic:pic>
                    </a:graphicData>
                  </a:graphic>
                </wp:inline>
              </w:drawing>
            </w:r>
          </w:p>
        </w:tc>
        <w:tc>
          <w:tcPr>
            <w:tcW w:w="7542" w:type="dxa"/>
          </w:tcPr>
          <w:p w14:paraId="0887BEA9" w14:textId="77777777" w:rsidR="003262C8" w:rsidRDefault="0027144A" w:rsidP="003262C8">
            <w:pPr>
              <w:pStyle w:val="ENormal"/>
            </w:pPr>
            <w:r>
              <w:t>Aparece en la vista de detalles y sirve para eliminar los datos de la vista.</w:t>
            </w:r>
          </w:p>
        </w:tc>
      </w:tr>
    </w:tbl>
    <w:p w14:paraId="4B8298BD" w14:textId="77777777" w:rsidR="000524D0" w:rsidRDefault="000524D0" w:rsidP="000524D0">
      <w:pPr>
        <w:pStyle w:val="ETit4"/>
      </w:pPr>
      <w:r>
        <w:t>Aceptar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68E655F9" w14:textId="77777777" w:rsidTr="00D1190D">
        <w:tc>
          <w:tcPr>
            <w:tcW w:w="1384" w:type="dxa"/>
          </w:tcPr>
          <w:p w14:paraId="6C2A75F5" w14:textId="77777777" w:rsidR="003262C8" w:rsidRDefault="003262C8" w:rsidP="003262C8">
            <w:pPr>
              <w:pStyle w:val="ENormal"/>
            </w:pPr>
            <w:r w:rsidRPr="003262C8">
              <w:rPr>
                <w:noProof/>
                <w:lang w:eastAsia="es-ES"/>
              </w:rPr>
              <w:drawing>
                <wp:inline distT="0" distB="0" distL="0" distR="0" wp14:anchorId="3C5ACE0B" wp14:editId="029F6187">
                  <wp:extent cx="571500" cy="571500"/>
                  <wp:effectExtent l="19050" t="0" r="0" b="0"/>
                  <wp:docPr id="56"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33FC160A" w14:textId="77777777" w:rsidR="003262C8" w:rsidRDefault="0027144A" w:rsidP="003262C8">
            <w:pPr>
              <w:pStyle w:val="ENormal"/>
            </w:pPr>
            <w:r>
              <w:t>Aparece cuando se están añadiendo o editando datos en las vistas de detalles. En la vista de edición guarda los datos modificados y en la de añadir guarda los nuevos datos.</w:t>
            </w:r>
          </w:p>
        </w:tc>
      </w:tr>
    </w:tbl>
    <w:p w14:paraId="677D1137" w14:textId="77777777" w:rsidR="000524D0" w:rsidRDefault="000524D0" w:rsidP="000524D0">
      <w:pPr>
        <w:pStyle w:val="ETit4"/>
      </w:pPr>
      <w:r>
        <w:lastRenderedPageBreak/>
        <w:t>Cancelar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70A2941A" w14:textId="77777777" w:rsidTr="00D1190D">
        <w:tc>
          <w:tcPr>
            <w:tcW w:w="1384" w:type="dxa"/>
          </w:tcPr>
          <w:p w14:paraId="440A4A11" w14:textId="77777777" w:rsidR="003262C8" w:rsidRDefault="003262C8" w:rsidP="003262C8">
            <w:pPr>
              <w:pStyle w:val="ENormal"/>
            </w:pPr>
            <w:r w:rsidRPr="003262C8">
              <w:rPr>
                <w:noProof/>
                <w:lang w:eastAsia="es-ES"/>
              </w:rPr>
              <w:drawing>
                <wp:inline distT="0" distB="0" distL="0" distR="0" wp14:anchorId="376D303D" wp14:editId="72E076D7">
                  <wp:extent cx="571500" cy="571500"/>
                  <wp:effectExtent l="19050" t="0" r="0" b="0"/>
                  <wp:docPr id="5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59C834E8" w14:textId="77777777" w:rsidR="003262C8" w:rsidRDefault="0027144A" w:rsidP="0027144A">
            <w:pPr>
              <w:pStyle w:val="ENormal"/>
            </w:pPr>
            <w:r>
              <w:t>Aparece cuando se están añadiendo o editando datos en las vistas de detalles. En la vista de edición cancela la edición de los datos y vuelve al estado antes de comenzar la edición, y en la de añadir cancela la inserción de los nuevos datos.</w:t>
            </w:r>
          </w:p>
        </w:tc>
      </w:tr>
    </w:tbl>
    <w:p w14:paraId="281891E6" w14:textId="77777777" w:rsidR="005B406E" w:rsidRDefault="00683283" w:rsidP="0014748E">
      <w:pPr>
        <w:pStyle w:val="ETit1"/>
        <w:numPr>
          <w:ilvl w:val="1"/>
          <w:numId w:val="15"/>
        </w:numPr>
      </w:pPr>
      <w:bookmarkStart w:id="87" w:name="_Toc72190726"/>
      <w:bookmarkStart w:id="88" w:name="_Toc72245448"/>
      <w:r>
        <w:t>Código fuente.</w:t>
      </w:r>
      <w:bookmarkEnd w:id="87"/>
      <w:bookmarkEnd w:id="88"/>
    </w:p>
    <w:p w14:paraId="51A1E01F" w14:textId="0A6547EC" w:rsidR="00286879" w:rsidRDefault="00286879" w:rsidP="00286879">
      <w:pPr>
        <w:pStyle w:val="ETit3"/>
      </w:pPr>
      <w:bookmarkStart w:id="89" w:name="_Toc72190727"/>
      <w:bookmarkStart w:id="90" w:name="_Toc72245449"/>
      <w:r>
        <w:t>Datos genéricos</w:t>
      </w:r>
      <w:bookmarkEnd w:id="89"/>
      <w:bookmarkEnd w:id="90"/>
    </w:p>
    <w:p w14:paraId="4A1FEE9C" w14:textId="77777777" w:rsidR="00286879" w:rsidRDefault="00286879" w:rsidP="00286879">
      <w:pPr>
        <w:pStyle w:val="ENormal"/>
      </w:pPr>
      <w:r>
        <w:t>El GridAdapter_Compraventa utiliza datos genéricos para funcionar con la clase Compra y Venta.</w:t>
      </w:r>
    </w:p>
    <w:p w14:paraId="4611BF59" w14:textId="77777777" w:rsidR="00286879" w:rsidRPr="00286879" w:rsidRDefault="00286879" w:rsidP="002868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r w:rsidRPr="00286879">
        <w:rPr>
          <w:rFonts w:ascii="Consolas" w:eastAsia="Times New Roman" w:hAnsi="Consolas" w:cs="Courier New"/>
          <w:color w:val="CC7832"/>
          <w:sz w:val="20"/>
          <w:szCs w:val="20"/>
          <w:lang w:eastAsia="es-ES"/>
        </w:rPr>
        <w:t>public</w:t>
      </w:r>
      <w:r w:rsidRPr="00286879">
        <w:rPr>
          <w:rFonts w:ascii="Consolas" w:eastAsia="Times New Roman" w:hAnsi="Consolas" w:cs="Courier New"/>
          <w:color w:val="A9B7C6"/>
          <w:sz w:val="20"/>
          <w:szCs w:val="20"/>
          <w:lang w:eastAsia="es-ES"/>
        </w:rPr>
        <w:t>&lt;</w:t>
      </w:r>
      <w:r w:rsidRPr="00286879">
        <w:rPr>
          <w:rFonts w:ascii="Consolas" w:eastAsia="Times New Roman" w:hAnsi="Consolas" w:cs="Courier New"/>
          <w:color w:val="507874"/>
          <w:sz w:val="20"/>
          <w:szCs w:val="20"/>
          <w:lang w:eastAsia="es-ES"/>
        </w:rPr>
        <w:t xml:space="preserve">C </w:t>
      </w:r>
      <w:r w:rsidRPr="00286879">
        <w:rPr>
          <w:rFonts w:ascii="Consolas" w:eastAsia="Times New Roman" w:hAnsi="Consolas" w:cs="Courier New"/>
          <w:color w:val="CC7832"/>
          <w:sz w:val="20"/>
          <w:szCs w:val="20"/>
          <w:lang w:eastAsia="es-ES"/>
        </w:rPr>
        <w:t>extends</w:t>
      </w:r>
      <w:r w:rsidRPr="00286879">
        <w:rPr>
          <w:rFonts w:ascii="Consolas" w:eastAsia="Times New Roman" w:hAnsi="Consolas" w:cs="Courier New"/>
          <w:color w:val="A9B7C6"/>
          <w:sz w:val="20"/>
          <w:szCs w:val="20"/>
          <w:lang w:eastAsia="es-ES"/>
        </w:rPr>
        <w:t>CompraVenta&gt;</w:t>
      </w:r>
      <w:r w:rsidRPr="00286879">
        <w:rPr>
          <w:rFonts w:ascii="Consolas" w:eastAsia="Times New Roman" w:hAnsi="Consolas" w:cs="Courier New"/>
          <w:color w:val="FFC66D"/>
          <w:sz w:val="20"/>
          <w:szCs w:val="20"/>
          <w:lang w:eastAsia="es-ES"/>
        </w:rPr>
        <w:t>GridAdapter_Compraventa</w:t>
      </w:r>
      <w:r w:rsidRPr="00286879">
        <w:rPr>
          <w:rFonts w:ascii="Consolas" w:eastAsia="Times New Roman" w:hAnsi="Consolas" w:cs="Courier New"/>
          <w:color w:val="A9B7C6"/>
          <w:sz w:val="20"/>
          <w:szCs w:val="20"/>
          <w:lang w:eastAsia="es-ES"/>
        </w:rPr>
        <w:t>(Contextcont</w:t>
      </w:r>
      <w:r w:rsidRPr="00286879">
        <w:rPr>
          <w:rFonts w:ascii="Consolas" w:eastAsia="Times New Roman" w:hAnsi="Consolas" w:cs="Courier New"/>
          <w:color w:val="CC7832"/>
          <w:sz w:val="20"/>
          <w:szCs w:val="20"/>
          <w:lang w:eastAsia="es-ES"/>
        </w:rPr>
        <w:t xml:space="preserve">, </w:t>
      </w:r>
      <w:r w:rsidRPr="00286879">
        <w:rPr>
          <w:rFonts w:ascii="Consolas" w:eastAsia="Times New Roman" w:hAnsi="Consolas" w:cs="Courier New"/>
          <w:color w:val="A9B7C6"/>
          <w:sz w:val="20"/>
          <w:szCs w:val="20"/>
          <w:lang w:eastAsia="es-ES"/>
        </w:rPr>
        <w:t>ArrayList&lt;</w:t>
      </w:r>
      <w:r w:rsidRPr="00286879">
        <w:rPr>
          <w:rFonts w:ascii="Consolas" w:eastAsia="Times New Roman" w:hAnsi="Consolas" w:cs="Courier New"/>
          <w:color w:val="507874"/>
          <w:sz w:val="20"/>
          <w:szCs w:val="20"/>
          <w:lang w:eastAsia="es-ES"/>
        </w:rPr>
        <w:t>C</w:t>
      </w:r>
      <w:r w:rsidRPr="00286879">
        <w:rPr>
          <w:rFonts w:ascii="Consolas" w:eastAsia="Times New Roman" w:hAnsi="Consolas" w:cs="Courier New"/>
          <w:color w:val="A9B7C6"/>
          <w:sz w:val="20"/>
          <w:szCs w:val="20"/>
          <w:lang w:eastAsia="es-ES"/>
        </w:rPr>
        <w:t>&gt; al){</w:t>
      </w:r>
      <w:r w:rsidRPr="00286879">
        <w:rPr>
          <w:rFonts w:ascii="Consolas" w:eastAsia="Times New Roman" w:hAnsi="Consolas" w:cs="Courier New"/>
          <w:color w:val="A9B7C6"/>
          <w:sz w:val="20"/>
          <w:szCs w:val="20"/>
          <w:lang w:eastAsia="es-ES"/>
        </w:rPr>
        <w:br/>
      </w:r>
      <w:r w:rsidRPr="00286879">
        <w:rPr>
          <w:rFonts w:ascii="Consolas" w:eastAsia="Times New Roman" w:hAnsi="Consolas" w:cs="Courier New"/>
          <w:color w:val="CC7832"/>
          <w:sz w:val="20"/>
          <w:szCs w:val="20"/>
          <w:lang w:eastAsia="es-ES"/>
        </w:rPr>
        <w:t>this</w:t>
      </w:r>
      <w:r w:rsidRPr="00286879">
        <w:rPr>
          <w:rFonts w:ascii="Consolas" w:eastAsia="Times New Roman" w:hAnsi="Consolas" w:cs="Courier New"/>
          <w:color w:val="A9B7C6"/>
          <w:sz w:val="20"/>
          <w:szCs w:val="20"/>
          <w:lang w:eastAsia="es-ES"/>
        </w:rPr>
        <w:t>.</w:t>
      </w:r>
      <w:r w:rsidRPr="00286879">
        <w:rPr>
          <w:rFonts w:ascii="Consolas" w:eastAsia="Times New Roman" w:hAnsi="Consolas" w:cs="Courier New"/>
          <w:color w:val="9876AA"/>
          <w:sz w:val="20"/>
          <w:szCs w:val="20"/>
          <w:lang w:eastAsia="es-ES"/>
        </w:rPr>
        <w:t>context</w:t>
      </w:r>
      <w:r w:rsidRPr="00286879">
        <w:rPr>
          <w:rFonts w:ascii="Consolas" w:eastAsia="Times New Roman" w:hAnsi="Consolas" w:cs="Courier New"/>
          <w:color w:val="A9B7C6"/>
          <w:sz w:val="20"/>
          <w:szCs w:val="20"/>
          <w:lang w:eastAsia="es-ES"/>
        </w:rPr>
        <w:t>= cont</w:t>
      </w:r>
      <w:r w:rsidRPr="00286879">
        <w:rPr>
          <w:rFonts w:ascii="Consolas" w:eastAsia="Times New Roman" w:hAnsi="Consolas" w:cs="Courier New"/>
          <w:color w:val="CC7832"/>
          <w:sz w:val="20"/>
          <w:szCs w:val="20"/>
          <w:lang w:eastAsia="es-ES"/>
        </w:rPr>
        <w:t>;</w:t>
      </w:r>
      <w:r w:rsidRPr="00286879">
        <w:rPr>
          <w:rFonts w:ascii="Consolas" w:eastAsia="Times New Roman" w:hAnsi="Consolas" w:cs="Courier New"/>
          <w:color w:val="CC7832"/>
          <w:sz w:val="20"/>
          <w:szCs w:val="20"/>
          <w:lang w:eastAsia="es-ES"/>
        </w:rPr>
        <w:br/>
        <w:t>this</w:t>
      </w:r>
      <w:r w:rsidRPr="00286879">
        <w:rPr>
          <w:rFonts w:ascii="Consolas" w:eastAsia="Times New Roman" w:hAnsi="Consolas" w:cs="Courier New"/>
          <w:color w:val="A9B7C6"/>
          <w:sz w:val="20"/>
          <w:szCs w:val="20"/>
          <w:lang w:eastAsia="es-ES"/>
        </w:rPr>
        <w:t>.</w:t>
      </w:r>
      <w:r w:rsidRPr="00286879">
        <w:rPr>
          <w:rFonts w:ascii="Consolas" w:eastAsia="Times New Roman" w:hAnsi="Consolas" w:cs="Courier New"/>
          <w:color w:val="9876AA"/>
          <w:sz w:val="20"/>
          <w:szCs w:val="20"/>
          <w:lang w:eastAsia="es-ES"/>
        </w:rPr>
        <w:t>arrayList</w:t>
      </w:r>
      <w:r w:rsidRPr="00286879">
        <w:rPr>
          <w:rFonts w:ascii="Consolas" w:eastAsia="Times New Roman" w:hAnsi="Consolas" w:cs="Courier New"/>
          <w:color w:val="A9B7C6"/>
          <w:sz w:val="20"/>
          <w:szCs w:val="20"/>
          <w:lang w:eastAsia="es-ES"/>
        </w:rPr>
        <w:t>= al</w:t>
      </w:r>
      <w:r w:rsidRPr="00286879">
        <w:rPr>
          <w:rFonts w:ascii="Consolas" w:eastAsia="Times New Roman" w:hAnsi="Consolas" w:cs="Courier New"/>
          <w:color w:val="CC7832"/>
          <w:sz w:val="20"/>
          <w:szCs w:val="20"/>
          <w:lang w:eastAsia="es-ES"/>
        </w:rPr>
        <w:t>;</w:t>
      </w:r>
      <w:r w:rsidRPr="00286879">
        <w:rPr>
          <w:rFonts w:ascii="Consolas" w:eastAsia="Times New Roman" w:hAnsi="Consolas" w:cs="Courier New"/>
          <w:color w:val="CC7832"/>
          <w:sz w:val="20"/>
          <w:szCs w:val="20"/>
          <w:lang w:eastAsia="es-ES"/>
        </w:rPr>
        <w:br/>
      </w:r>
      <w:r w:rsidRPr="00286879">
        <w:rPr>
          <w:rFonts w:ascii="Consolas" w:eastAsia="Times New Roman" w:hAnsi="Consolas" w:cs="Courier New"/>
          <w:color w:val="A9B7C6"/>
          <w:sz w:val="20"/>
          <w:szCs w:val="20"/>
          <w:lang w:eastAsia="es-ES"/>
        </w:rPr>
        <w:t>}</w:t>
      </w:r>
    </w:p>
    <w:p w14:paraId="31E689A8" w14:textId="77777777" w:rsidR="00020BDF" w:rsidRDefault="00020BDF" w:rsidP="00020BDF">
      <w:pPr>
        <w:pStyle w:val="ETit3"/>
      </w:pPr>
      <w:bookmarkStart w:id="91" w:name="_Toc72190728"/>
      <w:bookmarkStart w:id="92" w:name="_Toc72245450"/>
      <w:r>
        <w:t>Estructura de la aplicación</w:t>
      </w:r>
      <w:bookmarkEnd w:id="91"/>
      <w:bookmarkEnd w:id="92"/>
    </w:p>
    <w:p w14:paraId="743BC114" w14:textId="77777777" w:rsidR="00020BDF" w:rsidRDefault="00020BDF" w:rsidP="00020BDF">
      <w:pPr>
        <w:pStyle w:val="ENormal"/>
      </w:pPr>
      <w:r>
        <w:t>La aplicación está formada por un menú lateral formado por un nav_header.xml, que contiene los datos de la aplicación, y varios ítems.</w:t>
      </w:r>
    </w:p>
    <w:p w14:paraId="336B0E4F" w14:textId="77777777" w:rsidR="00020BDF" w:rsidRDefault="00DD47F7" w:rsidP="00020BDF">
      <w:pPr>
        <w:pStyle w:val="ENormal"/>
      </w:pPr>
      <w:r>
        <w:rPr>
          <w:noProof/>
          <w:lang w:eastAsia="es-ES"/>
        </w:rPr>
        <w:lastRenderedPageBreak/>
        <w:drawing>
          <wp:inline distT="0" distB="0" distL="0" distR="0" wp14:anchorId="283C0F6B" wp14:editId="23283259">
            <wp:extent cx="3543300" cy="57531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43300" cy="5753100"/>
                    </a:xfrm>
                    <a:prstGeom prst="rect">
                      <a:avLst/>
                    </a:prstGeom>
                    <a:noFill/>
                    <a:ln>
                      <a:noFill/>
                    </a:ln>
                  </pic:spPr>
                </pic:pic>
              </a:graphicData>
            </a:graphic>
          </wp:inline>
        </w:drawing>
      </w:r>
    </w:p>
    <w:p w14:paraId="2D10B1DC" w14:textId="77777777" w:rsidR="00DD47F7" w:rsidRPr="00DD47F7" w:rsidRDefault="00DD47F7" w:rsidP="00020BDF">
      <w:pPr>
        <w:pStyle w:val="ENormal"/>
      </w:pPr>
      <w:r>
        <w:t xml:space="preserve">Cada uno de los ítems lleva a un área de la aplicación. Estás áreas están formadas por un archivo content_main_nombreArea.xml. Este archivo contiene una </w:t>
      </w:r>
      <w:r w:rsidRPr="00DD47F7">
        <w:rPr>
          <w:color w:val="00B0F0"/>
        </w:rPr>
        <w:t>ToolBar</w:t>
      </w:r>
      <w:r>
        <w:t xml:space="preserve">, un </w:t>
      </w:r>
      <w:r w:rsidRPr="00DD47F7">
        <w:rPr>
          <w:color w:val="FF0000"/>
        </w:rPr>
        <w:t>TabLayout</w:t>
      </w:r>
      <w:r>
        <w:t xml:space="preserve"> y un </w:t>
      </w:r>
      <w:r w:rsidRPr="00DD47F7">
        <w:rPr>
          <w:color w:val="BF8F00" w:themeColor="accent4" w:themeShade="BF"/>
        </w:rPr>
        <w:t>fragment_subarea.xml</w:t>
      </w:r>
      <w:r w:rsidRPr="00DD47F7">
        <w:t>.</w:t>
      </w:r>
    </w:p>
    <w:p w14:paraId="7484117F" w14:textId="77777777" w:rsidR="00DD47F7" w:rsidRDefault="00DD47F7" w:rsidP="00020BDF">
      <w:pPr>
        <w:pStyle w:val="ENormal"/>
      </w:pPr>
      <w:r>
        <w:rPr>
          <w:noProof/>
          <w:lang w:eastAsia="es-ES"/>
        </w:rPr>
        <w:lastRenderedPageBreak/>
        <w:drawing>
          <wp:inline distT="0" distB="0" distL="0" distR="0" wp14:anchorId="582035D4" wp14:editId="66BDFA61">
            <wp:extent cx="3657600" cy="58197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0" cy="5819775"/>
                    </a:xfrm>
                    <a:prstGeom prst="rect">
                      <a:avLst/>
                    </a:prstGeom>
                    <a:noFill/>
                    <a:ln>
                      <a:noFill/>
                    </a:ln>
                  </pic:spPr>
                </pic:pic>
              </a:graphicData>
            </a:graphic>
          </wp:inline>
        </w:drawing>
      </w:r>
    </w:p>
    <w:p w14:paraId="09A02768" w14:textId="77777777" w:rsidR="00DD47F7" w:rsidRDefault="00DD47F7" w:rsidP="00020BDF">
      <w:pPr>
        <w:pStyle w:val="ENormal"/>
      </w:pPr>
      <w:r>
        <w:t>El fragment contiene un GridView que se inicia con un GridAdpater_Subarea.java, que añade item_objeto con los datos obtenidos de la base de datos.</w:t>
      </w:r>
    </w:p>
    <w:p w14:paraId="60147468" w14:textId="77777777" w:rsidR="00DD47F7" w:rsidRDefault="00DD47F7" w:rsidP="00020BDF">
      <w:pPr>
        <w:pStyle w:val="ENormal"/>
      </w:pPr>
      <w:r>
        <w:t>Al seleccionar en cada item se inicia una Activity_Subarea que muestra los detalles de los datos.</w:t>
      </w:r>
    </w:p>
    <w:p w14:paraId="0BC29965" w14:textId="77777777" w:rsidR="006F5A06" w:rsidRDefault="006F5A06" w:rsidP="00020BDF">
      <w:pPr>
        <w:pStyle w:val="ENormal"/>
      </w:pPr>
      <w:r>
        <w:t xml:space="preserve">El detalle contiene uno o varios </w:t>
      </w:r>
      <w:r w:rsidRPr="006F5A06">
        <w:rPr>
          <w:color w:val="00B0F0"/>
        </w:rPr>
        <w:t>layouts</w:t>
      </w:r>
      <w:r>
        <w:t xml:space="preserve"> con los datos de la BD y varios </w:t>
      </w:r>
      <w:r w:rsidRPr="006F5A06">
        <w:rPr>
          <w:color w:val="FF0000"/>
        </w:rPr>
        <w:t>botones flotantes</w:t>
      </w:r>
      <w:r>
        <w:t>. Cada botón tiene un listener que realizan las diferentes acciones.</w:t>
      </w:r>
    </w:p>
    <w:p w14:paraId="4383627A" w14:textId="77777777" w:rsidR="006F5A06" w:rsidRDefault="006F5A06" w:rsidP="00020BDF">
      <w:pPr>
        <w:pStyle w:val="ENormal"/>
      </w:pPr>
      <w:r>
        <w:t>Según si se están editando o introduciendo datos se pueden editar los datos y aparecen diferentes botones.</w:t>
      </w:r>
    </w:p>
    <w:p w14:paraId="2265B14C" w14:textId="77777777" w:rsidR="00DD47F7" w:rsidRDefault="00DD47F7" w:rsidP="00020BDF">
      <w:pPr>
        <w:pStyle w:val="ENormal"/>
      </w:pPr>
      <w:r>
        <w:rPr>
          <w:noProof/>
          <w:lang w:eastAsia="es-ES"/>
        </w:rPr>
        <w:lastRenderedPageBreak/>
        <w:drawing>
          <wp:inline distT="0" distB="0" distL="0" distR="0" wp14:anchorId="213B3874" wp14:editId="77F16C1D">
            <wp:extent cx="3648075" cy="53625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8075" cy="5362575"/>
                    </a:xfrm>
                    <a:prstGeom prst="rect">
                      <a:avLst/>
                    </a:prstGeom>
                    <a:noFill/>
                    <a:ln>
                      <a:noFill/>
                    </a:ln>
                  </pic:spPr>
                </pic:pic>
              </a:graphicData>
            </a:graphic>
          </wp:inline>
        </w:drawing>
      </w:r>
    </w:p>
    <w:p w14:paraId="324F7552" w14:textId="77777777" w:rsidR="00502CCD" w:rsidRDefault="00683283" w:rsidP="00996E7F">
      <w:pPr>
        <w:pStyle w:val="ETitulo"/>
      </w:pPr>
      <w:bookmarkStart w:id="93" w:name="_Toc72190729"/>
      <w:bookmarkStart w:id="94" w:name="_Toc72245451"/>
      <w:r>
        <w:lastRenderedPageBreak/>
        <w:t>5. Fase de pruebas</w:t>
      </w:r>
      <w:bookmarkEnd w:id="93"/>
      <w:bookmarkEnd w:id="94"/>
    </w:p>
    <w:p w14:paraId="2D5493EC"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20BB8301" w14:textId="77777777" w:rsidR="00683283" w:rsidRDefault="00683283" w:rsidP="0014748E">
      <w:pPr>
        <w:pStyle w:val="ETit1"/>
        <w:numPr>
          <w:ilvl w:val="1"/>
          <w:numId w:val="15"/>
        </w:numPr>
      </w:pPr>
      <w:bookmarkStart w:id="95" w:name="_Toc72190730"/>
      <w:bookmarkStart w:id="96" w:name="_Toc72245452"/>
      <w:r>
        <w:t>Pruebas realizadas</w:t>
      </w:r>
      <w:bookmarkEnd w:id="95"/>
      <w:bookmarkEnd w:id="96"/>
    </w:p>
    <w:tbl>
      <w:tblPr>
        <w:tblStyle w:val="Tablaconcuadrcula"/>
        <w:tblW w:w="9097" w:type="dxa"/>
        <w:tblLayout w:type="fixed"/>
        <w:tblLook w:val="04A0" w:firstRow="1" w:lastRow="0" w:firstColumn="1" w:lastColumn="0" w:noHBand="0" w:noVBand="1"/>
      </w:tblPr>
      <w:tblGrid>
        <w:gridCol w:w="460"/>
        <w:gridCol w:w="2750"/>
        <w:gridCol w:w="1701"/>
        <w:gridCol w:w="1351"/>
        <w:gridCol w:w="2835"/>
      </w:tblGrid>
      <w:tr w:rsidR="00C57EEA" w14:paraId="6787BBC2" w14:textId="77777777" w:rsidTr="002A5B19">
        <w:tc>
          <w:tcPr>
            <w:tcW w:w="460" w:type="dxa"/>
          </w:tcPr>
          <w:p w14:paraId="549D6EAA" w14:textId="77777777" w:rsidR="00C57EEA" w:rsidRDefault="00C57EEA" w:rsidP="00996E7F">
            <w:pPr>
              <w:pStyle w:val="ETit4"/>
            </w:pPr>
          </w:p>
        </w:tc>
        <w:tc>
          <w:tcPr>
            <w:tcW w:w="2750" w:type="dxa"/>
          </w:tcPr>
          <w:p w14:paraId="36AB5D87" w14:textId="77777777" w:rsidR="00C57EEA" w:rsidRDefault="00C57EEA" w:rsidP="00996E7F">
            <w:pPr>
              <w:pStyle w:val="ETit4"/>
            </w:pPr>
            <w:r>
              <w:t>Descripción</w:t>
            </w:r>
          </w:p>
        </w:tc>
        <w:tc>
          <w:tcPr>
            <w:tcW w:w="1701" w:type="dxa"/>
          </w:tcPr>
          <w:p w14:paraId="672FE1DA" w14:textId="77777777" w:rsidR="00C57EEA" w:rsidRDefault="00C57EEA" w:rsidP="00996E7F">
            <w:pPr>
              <w:pStyle w:val="ETit4"/>
            </w:pPr>
            <w:r>
              <w:t>Parámetros</w:t>
            </w:r>
          </w:p>
        </w:tc>
        <w:tc>
          <w:tcPr>
            <w:tcW w:w="1351" w:type="dxa"/>
          </w:tcPr>
          <w:p w14:paraId="32F851EC" w14:textId="77777777" w:rsidR="00C57EEA" w:rsidRDefault="00C57EEA" w:rsidP="00996E7F">
            <w:pPr>
              <w:pStyle w:val="ETit4"/>
            </w:pPr>
            <w:r>
              <w:t>Resultado</w:t>
            </w:r>
          </w:p>
        </w:tc>
        <w:tc>
          <w:tcPr>
            <w:tcW w:w="2835" w:type="dxa"/>
          </w:tcPr>
          <w:p w14:paraId="7B6B8985" w14:textId="77777777" w:rsidR="00C57EEA" w:rsidRDefault="00C57EEA" w:rsidP="00996E7F">
            <w:pPr>
              <w:pStyle w:val="ETit4"/>
            </w:pPr>
            <w:r>
              <w:t>Solución</w:t>
            </w:r>
          </w:p>
        </w:tc>
      </w:tr>
      <w:tr w:rsidR="00C57EEA" w14:paraId="755F33DE" w14:textId="77777777" w:rsidTr="002A5B19">
        <w:tc>
          <w:tcPr>
            <w:tcW w:w="460" w:type="dxa"/>
          </w:tcPr>
          <w:p w14:paraId="5D3AF8D6" w14:textId="77777777" w:rsidR="00C57EEA" w:rsidRDefault="00C57EEA" w:rsidP="00996E7F">
            <w:pPr>
              <w:pStyle w:val="ENormal"/>
            </w:pPr>
            <w:r>
              <w:t>01</w:t>
            </w:r>
          </w:p>
        </w:tc>
        <w:tc>
          <w:tcPr>
            <w:tcW w:w="2750" w:type="dxa"/>
          </w:tcPr>
          <w:p w14:paraId="3A691125" w14:textId="77777777" w:rsidR="00C57EEA" w:rsidRDefault="00566B67" w:rsidP="00996E7F">
            <w:pPr>
              <w:pStyle w:val="ENormal"/>
            </w:pPr>
            <w:r>
              <w:t>Correcta definición de las vistas de la estructura general de la aplicación</w:t>
            </w:r>
          </w:p>
        </w:tc>
        <w:tc>
          <w:tcPr>
            <w:tcW w:w="1701" w:type="dxa"/>
          </w:tcPr>
          <w:p w14:paraId="6BC38564" w14:textId="77777777" w:rsidR="00C57EEA" w:rsidRDefault="00C57EEA" w:rsidP="00996E7F">
            <w:pPr>
              <w:pStyle w:val="ENormal"/>
            </w:pPr>
          </w:p>
        </w:tc>
        <w:tc>
          <w:tcPr>
            <w:tcW w:w="1351" w:type="dxa"/>
          </w:tcPr>
          <w:p w14:paraId="46E13C12" w14:textId="77777777" w:rsidR="00C57EEA" w:rsidRDefault="00C57EEA" w:rsidP="00996E7F">
            <w:pPr>
              <w:pStyle w:val="ENormal"/>
            </w:pPr>
            <w:r>
              <w:t>CORRECTO</w:t>
            </w:r>
          </w:p>
        </w:tc>
        <w:tc>
          <w:tcPr>
            <w:tcW w:w="2835" w:type="dxa"/>
          </w:tcPr>
          <w:p w14:paraId="49CA6A5C" w14:textId="77777777" w:rsidR="00C57EEA" w:rsidRDefault="00C57EEA" w:rsidP="00996E7F">
            <w:pPr>
              <w:pStyle w:val="ENormal"/>
            </w:pPr>
          </w:p>
        </w:tc>
      </w:tr>
      <w:tr w:rsidR="00566B67" w14:paraId="77A25146" w14:textId="77777777" w:rsidTr="002A5B19">
        <w:tc>
          <w:tcPr>
            <w:tcW w:w="460" w:type="dxa"/>
          </w:tcPr>
          <w:p w14:paraId="6055D3CB" w14:textId="77777777" w:rsidR="00566B67" w:rsidRDefault="00566B67" w:rsidP="00996E7F">
            <w:pPr>
              <w:pStyle w:val="ENormal"/>
            </w:pPr>
            <w:r>
              <w:t>02</w:t>
            </w:r>
          </w:p>
        </w:tc>
        <w:tc>
          <w:tcPr>
            <w:tcW w:w="2750" w:type="dxa"/>
          </w:tcPr>
          <w:p w14:paraId="57AAEE3B" w14:textId="77777777" w:rsidR="00566B67" w:rsidRDefault="00566B67" w:rsidP="00996E7F">
            <w:pPr>
              <w:pStyle w:val="ENormal"/>
            </w:pPr>
            <w:r>
              <w:t>Mostrar las vistas correctas según la pestaña</w:t>
            </w:r>
          </w:p>
        </w:tc>
        <w:tc>
          <w:tcPr>
            <w:tcW w:w="1701" w:type="dxa"/>
          </w:tcPr>
          <w:p w14:paraId="53824551" w14:textId="77777777" w:rsidR="00566B67" w:rsidRDefault="00566B67" w:rsidP="00996E7F">
            <w:pPr>
              <w:pStyle w:val="ENormal"/>
            </w:pPr>
            <w:r>
              <w:t>Pestaña seleccionada</w:t>
            </w:r>
          </w:p>
        </w:tc>
        <w:tc>
          <w:tcPr>
            <w:tcW w:w="1351" w:type="dxa"/>
          </w:tcPr>
          <w:p w14:paraId="47AA263E" w14:textId="77777777" w:rsidR="00566B67" w:rsidRDefault="00566B67" w:rsidP="00996E7F">
            <w:pPr>
              <w:pStyle w:val="ENormal"/>
            </w:pPr>
            <w:r>
              <w:t>ERROR</w:t>
            </w:r>
          </w:p>
        </w:tc>
        <w:tc>
          <w:tcPr>
            <w:tcW w:w="2835" w:type="dxa"/>
          </w:tcPr>
          <w:p w14:paraId="6589EEFD" w14:textId="77777777" w:rsidR="00566B67" w:rsidRDefault="00566B67" w:rsidP="00996E7F">
            <w:pPr>
              <w:pStyle w:val="ENormal"/>
            </w:pPr>
            <w:r>
              <w:t>Corregir el “grid” y su adaptador</w:t>
            </w:r>
          </w:p>
        </w:tc>
      </w:tr>
      <w:tr w:rsidR="00566B67" w14:paraId="21CA5C7F" w14:textId="77777777" w:rsidTr="002A5B19">
        <w:tc>
          <w:tcPr>
            <w:tcW w:w="460" w:type="dxa"/>
          </w:tcPr>
          <w:p w14:paraId="2914E3D1" w14:textId="77777777" w:rsidR="00566B67" w:rsidRDefault="00566B67" w:rsidP="00996E7F">
            <w:pPr>
              <w:pStyle w:val="ENormal"/>
            </w:pPr>
            <w:r>
              <w:t>03</w:t>
            </w:r>
          </w:p>
        </w:tc>
        <w:tc>
          <w:tcPr>
            <w:tcW w:w="2750" w:type="dxa"/>
          </w:tcPr>
          <w:p w14:paraId="2174864B" w14:textId="77777777" w:rsidR="00566B67" w:rsidRDefault="00566B67" w:rsidP="00996E7F">
            <w:pPr>
              <w:pStyle w:val="ENormal"/>
            </w:pPr>
            <w:r>
              <w:t>Mostrar las vistas de detalle correcta según la pestaña</w:t>
            </w:r>
          </w:p>
        </w:tc>
        <w:tc>
          <w:tcPr>
            <w:tcW w:w="1701" w:type="dxa"/>
          </w:tcPr>
          <w:p w14:paraId="0E50BC06" w14:textId="77777777" w:rsidR="00566B67" w:rsidRDefault="00566B67" w:rsidP="00996E7F">
            <w:pPr>
              <w:pStyle w:val="ENormal"/>
            </w:pPr>
            <w:r>
              <w:t>Pestaña desde la que se accede a los detalles</w:t>
            </w:r>
          </w:p>
        </w:tc>
        <w:tc>
          <w:tcPr>
            <w:tcW w:w="1351" w:type="dxa"/>
          </w:tcPr>
          <w:p w14:paraId="4A49DE50" w14:textId="77777777" w:rsidR="00566B67" w:rsidRDefault="0015095E" w:rsidP="00996E7F">
            <w:pPr>
              <w:pStyle w:val="ENormal"/>
            </w:pPr>
            <w:r>
              <w:t>ERROR</w:t>
            </w:r>
          </w:p>
        </w:tc>
        <w:tc>
          <w:tcPr>
            <w:tcW w:w="2835" w:type="dxa"/>
          </w:tcPr>
          <w:p w14:paraId="0EE27C61" w14:textId="77777777" w:rsidR="00566B67" w:rsidRDefault="00566B67" w:rsidP="00996E7F">
            <w:pPr>
              <w:pStyle w:val="ENormal"/>
            </w:pPr>
            <w:r>
              <w:t>Corregir clase pasada al crear la actividad</w:t>
            </w:r>
          </w:p>
        </w:tc>
      </w:tr>
      <w:tr w:rsidR="00F278A7" w14:paraId="5F6E4B18" w14:textId="77777777" w:rsidTr="002A5B19">
        <w:tc>
          <w:tcPr>
            <w:tcW w:w="460" w:type="dxa"/>
          </w:tcPr>
          <w:p w14:paraId="6B4B4402" w14:textId="77777777" w:rsidR="00F278A7" w:rsidRDefault="00F278A7" w:rsidP="00996E7F">
            <w:pPr>
              <w:pStyle w:val="ENormal"/>
            </w:pPr>
            <w:r>
              <w:t>04</w:t>
            </w:r>
          </w:p>
        </w:tc>
        <w:tc>
          <w:tcPr>
            <w:tcW w:w="2750" w:type="dxa"/>
          </w:tcPr>
          <w:p w14:paraId="417CF2B1" w14:textId="77777777" w:rsidR="00F278A7" w:rsidRDefault="00F278A7" w:rsidP="00996E7F">
            <w:pPr>
              <w:pStyle w:val="ENormal"/>
            </w:pPr>
            <w:r>
              <w:t>Obtener e insertar datos en las vistas</w:t>
            </w:r>
          </w:p>
        </w:tc>
        <w:tc>
          <w:tcPr>
            <w:tcW w:w="1701" w:type="dxa"/>
          </w:tcPr>
          <w:p w14:paraId="717754C7" w14:textId="77777777" w:rsidR="00F278A7" w:rsidRDefault="00F278A7" w:rsidP="00996E7F">
            <w:pPr>
              <w:pStyle w:val="ENormal"/>
            </w:pPr>
            <w:r>
              <w:t>Datos introducidos o a mostra</w:t>
            </w:r>
          </w:p>
        </w:tc>
        <w:tc>
          <w:tcPr>
            <w:tcW w:w="1351" w:type="dxa"/>
          </w:tcPr>
          <w:p w14:paraId="09FC4664" w14:textId="77777777" w:rsidR="00F278A7" w:rsidRDefault="00F278A7" w:rsidP="00996E7F">
            <w:pPr>
              <w:pStyle w:val="ENormal"/>
            </w:pPr>
            <w:r>
              <w:t>ERROR</w:t>
            </w:r>
          </w:p>
        </w:tc>
        <w:tc>
          <w:tcPr>
            <w:tcW w:w="2835" w:type="dxa"/>
          </w:tcPr>
          <w:p w14:paraId="2E25139D" w14:textId="77777777" w:rsidR="00F278A7" w:rsidRDefault="00F278A7" w:rsidP="00996E7F">
            <w:pPr>
              <w:pStyle w:val="ENormal"/>
            </w:pPr>
            <w:r>
              <w:t>Iniciar los objetos que referencian a la vista antes de tratar de mostrar los datos</w:t>
            </w:r>
          </w:p>
        </w:tc>
      </w:tr>
      <w:tr w:rsidR="007D2E92" w14:paraId="1BDA53D7" w14:textId="77777777" w:rsidTr="002A5B19">
        <w:tc>
          <w:tcPr>
            <w:tcW w:w="460" w:type="dxa"/>
          </w:tcPr>
          <w:p w14:paraId="2543C87D" w14:textId="77777777" w:rsidR="007D2E92" w:rsidRDefault="007D2E92" w:rsidP="00996E7F">
            <w:pPr>
              <w:pStyle w:val="ENormal"/>
            </w:pPr>
            <w:r>
              <w:t>0</w:t>
            </w:r>
            <w:r w:rsidR="00F278A7">
              <w:t>5</w:t>
            </w:r>
          </w:p>
        </w:tc>
        <w:tc>
          <w:tcPr>
            <w:tcW w:w="2750" w:type="dxa"/>
          </w:tcPr>
          <w:p w14:paraId="346F250C" w14:textId="77777777" w:rsidR="007D2E92" w:rsidRDefault="007D2E92" w:rsidP="00996E7F">
            <w:pPr>
              <w:pStyle w:val="ENormal"/>
            </w:pPr>
            <w:r>
              <w:t>Añadir datos</w:t>
            </w:r>
          </w:p>
        </w:tc>
        <w:tc>
          <w:tcPr>
            <w:tcW w:w="1701" w:type="dxa"/>
          </w:tcPr>
          <w:p w14:paraId="26ED1BB2" w14:textId="77777777" w:rsidR="007D2E92" w:rsidRDefault="007D2E92" w:rsidP="00996E7F">
            <w:pPr>
              <w:pStyle w:val="ENormal"/>
            </w:pPr>
            <w:r>
              <w:t>Datos a introducir</w:t>
            </w:r>
          </w:p>
        </w:tc>
        <w:tc>
          <w:tcPr>
            <w:tcW w:w="1351" w:type="dxa"/>
          </w:tcPr>
          <w:p w14:paraId="714C4970" w14:textId="77777777" w:rsidR="007D2E92" w:rsidRDefault="007D2E92" w:rsidP="00996E7F">
            <w:pPr>
              <w:pStyle w:val="ENormal"/>
            </w:pPr>
            <w:r>
              <w:t>ERROR</w:t>
            </w:r>
          </w:p>
        </w:tc>
        <w:tc>
          <w:tcPr>
            <w:tcW w:w="2835" w:type="dxa"/>
          </w:tcPr>
          <w:p w14:paraId="16AA3C5C" w14:textId="77777777" w:rsidR="007D2E92" w:rsidRDefault="007D2E92" w:rsidP="00996E7F">
            <w:pPr>
              <w:pStyle w:val="ENormal"/>
            </w:pPr>
            <w:r>
              <w:t>Añadir un constructor vacío con datos de prueba y si es una fecha comprobar si está vacía antes de tratar de convertirla</w:t>
            </w:r>
          </w:p>
        </w:tc>
      </w:tr>
      <w:tr w:rsidR="007D2E92" w14:paraId="18B29D43" w14:textId="77777777" w:rsidTr="002A5B19">
        <w:tc>
          <w:tcPr>
            <w:tcW w:w="460" w:type="dxa"/>
          </w:tcPr>
          <w:p w14:paraId="21CF1E59" w14:textId="77777777" w:rsidR="007D2E92" w:rsidRDefault="007D2E92" w:rsidP="00996E7F">
            <w:pPr>
              <w:pStyle w:val="ENormal"/>
            </w:pPr>
            <w:r>
              <w:t>0</w:t>
            </w:r>
            <w:r w:rsidR="00F278A7">
              <w:t>6</w:t>
            </w:r>
          </w:p>
        </w:tc>
        <w:tc>
          <w:tcPr>
            <w:tcW w:w="2750" w:type="dxa"/>
          </w:tcPr>
          <w:p w14:paraId="21CBFB80" w14:textId="77777777" w:rsidR="007D2E92" w:rsidRDefault="000B0E1C" w:rsidP="00996E7F">
            <w:pPr>
              <w:pStyle w:val="ENormal"/>
            </w:pPr>
            <w:r>
              <w:t>Editar datos</w:t>
            </w:r>
          </w:p>
        </w:tc>
        <w:tc>
          <w:tcPr>
            <w:tcW w:w="1701" w:type="dxa"/>
          </w:tcPr>
          <w:p w14:paraId="297C15B3" w14:textId="77777777" w:rsidR="007D2E92" w:rsidRDefault="000B0E1C" w:rsidP="00996E7F">
            <w:pPr>
              <w:pStyle w:val="ENormal"/>
            </w:pPr>
            <w:r>
              <w:t>Datos cambiados</w:t>
            </w:r>
          </w:p>
        </w:tc>
        <w:tc>
          <w:tcPr>
            <w:tcW w:w="1351" w:type="dxa"/>
          </w:tcPr>
          <w:p w14:paraId="18593059" w14:textId="77777777" w:rsidR="007D2E92" w:rsidRDefault="000B0E1C" w:rsidP="00996E7F">
            <w:pPr>
              <w:pStyle w:val="ENormal"/>
            </w:pPr>
            <w:r>
              <w:t>ERROR</w:t>
            </w:r>
          </w:p>
        </w:tc>
        <w:tc>
          <w:tcPr>
            <w:tcW w:w="2835" w:type="dxa"/>
          </w:tcPr>
          <w:p w14:paraId="30A08247" w14:textId="77777777" w:rsidR="007D2E92" w:rsidRDefault="000B0E1C" w:rsidP="00996E7F">
            <w:pPr>
              <w:pStyle w:val="ENormal"/>
            </w:pPr>
            <w:r>
              <w:t>Guardar los datos directamente en el objeto de la actividad para evitar perder el id</w:t>
            </w:r>
          </w:p>
        </w:tc>
      </w:tr>
      <w:tr w:rsidR="002A5B19" w14:paraId="0D1C60B3" w14:textId="77777777" w:rsidTr="002A5B19">
        <w:tc>
          <w:tcPr>
            <w:tcW w:w="460" w:type="dxa"/>
            <w:vMerge w:val="restart"/>
          </w:tcPr>
          <w:p w14:paraId="1747C10D" w14:textId="77777777" w:rsidR="002A5B19" w:rsidRDefault="002A5B19" w:rsidP="00996E7F">
            <w:pPr>
              <w:pStyle w:val="ENormal"/>
            </w:pPr>
            <w:r>
              <w:lastRenderedPageBreak/>
              <w:t>07</w:t>
            </w:r>
          </w:p>
        </w:tc>
        <w:tc>
          <w:tcPr>
            <w:tcW w:w="2750" w:type="dxa"/>
            <w:vMerge w:val="restart"/>
          </w:tcPr>
          <w:p w14:paraId="36C5BB8E" w14:textId="77777777" w:rsidR="002A5B19" w:rsidRDefault="002A5B19" w:rsidP="00996E7F">
            <w:pPr>
              <w:pStyle w:val="ENormal"/>
            </w:pPr>
            <w:r>
              <w:t>Eliminar datos</w:t>
            </w:r>
          </w:p>
        </w:tc>
        <w:tc>
          <w:tcPr>
            <w:tcW w:w="1701" w:type="dxa"/>
          </w:tcPr>
          <w:p w14:paraId="5AB91A64" w14:textId="77777777" w:rsidR="002A5B19" w:rsidRDefault="002A5B19" w:rsidP="00996E7F">
            <w:pPr>
              <w:pStyle w:val="ENormal"/>
            </w:pPr>
          </w:p>
        </w:tc>
        <w:tc>
          <w:tcPr>
            <w:tcW w:w="1351" w:type="dxa"/>
          </w:tcPr>
          <w:p w14:paraId="0A364613" w14:textId="77777777" w:rsidR="002A5B19" w:rsidRDefault="002A5B19" w:rsidP="00996E7F">
            <w:pPr>
              <w:pStyle w:val="ENormal"/>
            </w:pPr>
            <w:r>
              <w:t>ERROR</w:t>
            </w:r>
          </w:p>
        </w:tc>
        <w:tc>
          <w:tcPr>
            <w:tcW w:w="2835" w:type="dxa"/>
          </w:tcPr>
          <w:p w14:paraId="5F2AEEEA" w14:textId="77777777" w:rsidR="002A5B19" w:rsidRDefault="002A5B19" w:rsidP="00996E7F">
            <w:pPr>
              <w:pStyle w:val="ENormal"/>
            </w:pPr>
            <w:r>
              <w:t>Guardar el id autogenerado en el objeto al guardarlo en la BD</w:t>
            </w:r>
          </w:p>
        </w:tc>
      </w:tr>
      <w:tr w:rsidR="002A5B19" w14:paraId="542F6C6F" w14:textId="77777777" w:rsidTr="002A5B19">
        <w:tc>
          <w:tcPr>
            <w:tcW w:w="460" w:type="dxa"/>
            <w:vMerge/>
          </w:tcPr>
          <w:p w14:paraId="7417EA66" w14:textId="77777777" w:rsidR="002A5B19" w:rsidRDefault="002A5B19" w:rsidP="00996E7F">
            <w:pPr>
              <w:pStyle w:val="ENormal"/>
            </w:pPr>
          </w:p>
        </w:tc>
        <w:tc>
          <w:tcPr>
            <w:tcW w:w="2750" w:type="dxa"/>
            <w:vMerge/>
          </w:tcPr>
          <w:p w14:paraId="54884004" w14:textId="77777777" w:rsidR="002A5B19" w:rsidRDefault="002A5B19" w:rsidP="00996E7F">
            <w:pPr>
              <w:pStyle w:val="ENormal"/>
            </w:pPr>
          </w:p>
        </w:tc>
        <w:tc>
          <w:tcPr>
            <w:tcW w:w="1701" w:type="dxa"/>
          </w:tcPr>
          <w:p w14:paraId="0A0CC820" w14:textId="487D87F6" w:rsidR="002A5B19" w:rsidRDefault="002A5B19" w:rsidP="00996E7F">
            <w:pPr>
              <w:pStyle w:val="ENormal"/>
            </w:pPr>
            <w:r>
              <w:t>El objeto eliminado es una Vaca o un Ternero desde la vista de Animal</w:t>
            </w:r>
          </w:p>
        </w:tc>
        <w:tc>
          <w:tcPr>
            <w:tcW w:w="1351" w:type="dxa"/>
          </w:tcPr>
          <w:p w14:paraId="276631F8" w14:textId="5A8C1ECD" w:rsidR="002A5B19" w:rsidRDefault="005933AC" w:rsidP="00996E7F">
            <w:pPr>
              <w:pStyle w:val="ENormal"/>
            </w:pPr>
            <w:r>
              <w:t>ERROR</w:t>
            </w:r>
          </w:p>
        </w:tc>
        <w:tc>
          <w:tcPr>
            <w:tcW w:w="2835" w:type="dxa"/>
          </w:tcPr>
          <w:p w14:paraId="1697AF5E" w14:textId="490AA9AB" w:rsidR="002A5B19" w:rsidRDefault="005933AC" w:rsidP="00996E7F">
            <w:pPr>
              <w:pStyle w:val="ENormal"/>
            </w:pPr>
            <w:r>
              <w:t>Eliminar los datos de vaca o ternero si hay unobjeto con el mismo crotal guardado</w:t>
            </w:r>
          </w:p>
        </w:tc>
      </w:tr>
      <w:tr w:rsidR="000B0E1C" w14:paraId="48DC4D21" w14:textId="77777777" w:rsidTr="002A5B19">
        <w:tc>
          <w:tcPr>
            <w:tcW w:w="460" w:type="dxa"/>
          </w:tcPr>
          <w:p w14:paraId="14B676C4" w14:textId="77777777" w:rsidR="000B0E1C" w:rsidRDefault="000B0E1C" w:rsidP="00996E7F">
            <w:pPr>
              <w:pStyle w:val="ENormal"/>
            </w:pPr>
            <w:r>
              <w:t>0</w:t>
            </w:r>
            <w:r w:rsidR="00F278A7">
              <w:t>8</w:t>
            </w:r>
          </w:p>
        </w:tc>
        <w:tc>
          <w:tcPr>
            <w:tcW w:w="2750" w:type="dxa"/>
          </w:tcPr>
          <w:p w14:paraId="36F6F879" w14:textId="77777777" w:rsidR="000B0E1C" w:rsidRDefault="000B0E1C" w:rsidP="00996E7F">
            <w:pPr>
              <w:pStyle w:val="ENormal"/>
            </w:pPr>
            <w:r>
              <w:t>Exportar datos</w:t>
            </w:r>
          </w:p>
        </w:tc>
        <w:tc>
          <w:tcPr>
            <w:tcW w:w="1701" w:type="dxa"/>
          </w:tcPr>
          <w:p w14:paraId="3BA7076F" w14:textId="77777777" w:rsidR="000B0E1C" w:rsidRDefault="000B0E1C" w:rsidP="00996E7F">
            <w:pPr>
              <w:pStyle w:val="ENormal"/>
            </w:pPr>
          </w:p>
        </w:tc>
        <w:tc>
          <w:tcPr>
            <w:tcW w:w="1351" w:type="dxa"/>
          </w:tcPr>
          <w:p w14:paraId="11D50020" w14:textId="77777777" w:rsidR="000B0E1C" w:rsidRDefault="000B0E1C" w:rsidP="00996E7F">
            <w:pPr>
              <w:pStyle w:val="ENormal"/>
            </w:pPr>
            <w:r>
              <w:t>ERROR</w:t>
            </w:r>
          </w:p>
        </w:tc>
        <w:tc>
          <w:tcPr>
            <w:tcW w:w="2835" w:type="dxa"/>
          </w:tcPr>
          <w:p w14:paraId="33727416" w14:textId="77777777" w:rsidR="000B0E1C" w:rsidRDefault="000B0E1C" w:rsidP="00996E7F">
            <w:pPr>
              <w:pStyle w:val="ENormal"/>
            </w:pPr>
          </w:p>
        </w:tc>
      </w:tr>
    </w:tbl>
    <w:p w14:paraId="4687BC5C" w14:textId="77777777" w:rsidR="00C57EEA" w:rsidRPr="00C57EEA" w:rsidRDefault="00A14140" w:rsidP="00A14140">
      <w:pPr>
        <w:pStyle w:val="LTablas"/>
      </w:pPr>
      <w:bookmarkStart w:id="97" w:name="_Toc72190806"/>
      <w:r>
        <w:t>Pruebas realizadas</w:t>
      </w:r>
      <w:bookmarkEnd w:id="97"/>
    </w:p>
    <w:p w14:paraId="6051F94D" w14:textId="77777777" w:rsidR="00683283" w:rsidRDefault="00683283" w:rsidP="00996E7F">
      <w:pPr>
        <w:pStyle w:val="ETitulo"/>
      </w:pPr>
      <w:bookmarkStart w:id="98" w:name="_Toc72190731"/>
      <w:bookmarkStart w:id="99" w:name="_Toc72245453"/>
      <w:r>
        <w:lastRenderedPageBreak/>
        <w:t>6. Conclusiones finales:</w:t>
      </w:r>
      <w:bookmarkEnd w:id="98"/>
      <w:bookmarkEnd w:id="99"/>
    </w:p>
    <w:p w14:paraId="43D5DDAF"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7EA64CD3" w14:textId="77777777" w:rsidR="008D1C1B" w:rsidRPr="008D1C1B" w:rsidRDefault="0075591A" w:rsidP="00A640D9">
      <w:pPr>
        <w:pStyle w:val="ETit1"/>
        <w:numPr>
          <w:ilvl w:val="0"/>
          <w:numId w:val="0"/>
        </w:numPr>
        <w:ind w:left="540"/>
      </w:pPr>
      <w:bookmarkStart w:id="100" w:name="_Toc72190732"/>
      <w:bookmarkStart w:id="101" w:name="_Toc72245454"/>
      <w:r>
        <w:t xml:space="preserve">6.1. </w:t>
      </w:r>
      <w:r w:rsidR="00952A3D">
        <w:t>Reflexión de los resultados obtenidos</w:t>
      </w:r>
      <w:r w:rsidR="00E77A03">
        <w:t>.</w:t>
      </w:r>
      <w:bookmarkEnd w:id="100"/>
      <w:bookmarkEnd w:id="101"/>
    </w:p>
    <w:p w14:paraId="4CDE3B14" w14:textId="01B6D4BC" w:rsidR="00683283" w:rsidRDefault="0075591A" w:rsidP="0075591A">
      <w:pPr>
        <w:pStyle w:val="ETit1"/>
        <w:numPr>
          <w:ilvl w:val="0"/>
          <w:numId w:val="0"/>
        </w:numPr>
        <w:ind w:left="1080" w:hanging="720"/>
      </w:pPr>
      <w:bookmarkStart w:id="102" w:name="_Toc72190733"/>
      <w:bookmarkStart w:id="103" w:name="_Toc72245455"/>
      <w:r>
        <w:t xml:space="preserve">6.2. </w:t>
      </w:r>
      <w:r w:rsidR="00683283">
        <w:t>Grado de cumplimiento de los objetivos fijados.</w:t>
      </w:r>
      <w:bookmarkEnd w:id="102"/>
      <w:bookmarkEnd w:id="103"/>
    </w:p>
    <w:p w14:paraId="048D54FF" w14:textId="77777777" w:rsidR="00615ED0" w:rsidRPr="00615ED0" w:rsidRDefault="008A7B6E" w:rsidP="00615ED0">
      <w:pPr>
        <w:pStyle w:val="ENormal"/>
      </w:pPr>
      <w:r>
        <w:t>Se han cumplido los objetivos a excepción del área de gestión de los datos y el dar de alta o baja a los animales en la compraventa. A pesar de ello y de que la interfaz podría estar más elaborada, la aplicación es muy similar a la planificada inicialmente.</w:t>
      </w:r>
    </w:p>
    <w:p w14:paraId="3D026F3D" w14:textId="77777777" w:rsidR="00683283" w:rsidRDefault="00683283" w:rsidP="0014748E">
      <w:pPr>
        <w:pStyle w:val="ETit1"/>
        <w:numPr>
          <w:ilvl w:val="1"/>
          <w:numId w:val="15"/>
        </w:numPr>
      </w:pPr>
      <w:bookmarkStart w:id="104" w:name="_Toc72190734"/>
      <w:bookmarkStart w:id="105" w:name="_Toc72245456"/>
      <w:r>
        <w:t>Propuesta de modificaciones o ampliaciones futuras del sistema</w:t>
      </w:r>
      <w:bookmarkEnd w:id="104"/>
      <w:bookmarkEnd w:id="105"/>
    </w:p>
    <w:p w14:paraId="21723E45" w14:textId="77777777" w:rsidR="00FF6AB3" w:rsidRPr="00FF6AB3" w:rsidRDefault="00FF6AB3" w:rsidP="00FF6AB3">
      <w:pPr>
        <w:pStyle w:val="ENormal"/>
      </w:pPr>
      <w:r>
        <w:t>Algunas de las modificaciones a realizar sería la comprobación de los datos antes de guardarlos y la modificación de las interfaces, especialmente al mostrar los listados, para mostrar los datos de manera más clara.</w:t>
      </w:r>
    </w:p>
    <w:p w14:paraId="36CB9F01" w14:textId="77777777" w:rsidR="008A7B6E" w:rsidRPr="008A7B6E" w:rsidRDefault="00FF6AB3" w:rsidP="008A7B6E">
      <w:pPr>
        <w:pStyle w:val="ENormal"/>
      </w:pPr>
      <w:r>
        <w:t xml:space="preserve">Algunas de las ampliaciones a realizar sería la introducción de imágenes en los animales. También poder cambiar el tipo de animal, por </w:t>
      </w:r>
      <w:r w:rsidR="008D1C1B">
        <w:t>ejemplo,</w:t>
      </w:r>
      <w:r>
        <w:t xml:space="preserve"> de Ternero a Vaca, sin tener que borrar los datos y crearlos de nuevo.</w:t>
      </w:r>
    </w:p>
    <w:p w14:paraId="3C9FBD35" w14:textId="77777777" w:rsidR="00683283" w:rsidRDefault="00683283" w:rsidP="00996E7F">
      <w:pPr>
        <w:pStyle w:val="ETitulo"/>
      </w:pPr>
      <w:bookmarkStart w:id="106" w:name="_Toc72190735"/>
      <w:bookmarkStart w:id="107" w:name="_Toc72245457"/>
      <w:r>
        <w:lastRenderedPageBreak/>
        <w:t>7. Dificultades y problemas fundamentales encontrados.</w:t>
      </w:r>
      <w:bookmarkEnd w:id="106"/>
      <w:bookmarkEnd w:id="107"/>
    </w:p>
    <w:p w14:paraId="572A7DE8" w14:textId="77777777" w:rsidR="00F278A7" w:rsidRDefault="00F278A7" w:rsidP="00F278A7">
      <w:pPr>
        <w:pStyle w:val="EGuiones"/>
      </w:pPr>
      <w:r>
        <w:t>Manejo de la BD SQLite, debido al desconocimiento de este gestor de base de datos.</w:t>
      </w:r>
    </w:p>
    <w:p w14:paraId="142D1D74" w14:textId="77777777" w:rsidR="00284837" w:rsidRDefault="002012F0" w:rsidP="00F278A7">
      <w:pPr>
        <w:pStyle w:val="EGuiones"/>
      </w:pPr>
      <w:r>
        <w:t>Desequilibrio entre el código realizado y el código documentado a lo largo del desarrollo.</w:t>
      </w:r>
    </w:p>
    <w:p w14:paraId="21CF9B66" w14:textId="77777777" w:rsidR="002012F0" w:rsidRPr="00F278A7" w:rsidRDefault="002012F0" w:rsidP="00F278A7">
      <w:pPr>
        <w:pStyle w:val="EGuiones"/>
      </w:pPr>
      <w:r>
        <w:t>Manejo de las vistas</w:t>
      </w:r>
      <w:r w:rsidR="001E774A">
        <w:t>. Encontrando errores al insertar u obtener datos debido a utilizar objetos que referencian a la vista antes de iniciarlos o tratar de insertar u obtener datos nulos.</w:t>
      </w:r>
    </w:p>
    <w:p w14:paraId="34894AA2" w14:textId="77777777" w:rsidR="00E77A03" w:rsidRDefault="00683283" w:rsidP="00996E7F">
      <w:pPr>
        <w:pStyle w:val="ETitulo"/>
      </w:pPr>
      <w:bookmarkStart w:id="108" w:name="_Toc72190736"/>
      <w:bookmarkStart w:id="109" w:name="_Toc72245458"/>
      <w:r>
        <w:lastRenderedPageBreak/>
        <w:t>8. Documentación del sistema desarrollado</w:t>
      </w:r>
      <w:bookmarkEnd w:id="108"/>
      <w:bookmarkEnd w:id="109"/>
    </w:p>
    <w:p w14:paraId="1200F3A2"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498F4BF8"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196232D3" w14:textId="77777777" w:rsidR="00683283" w:rsidRDefault="00683283" w:rsidP="0014748E">
      <w:pPr>
        <w:pStyle w:val="ETit1"/>
        <w:numPr>
          <w:ilvl w:val="1"/>
          <w:numId w:val="15"/>
        </w:numPr>
      </w:pPr>
      <w:bookmarkStart w:id="110" w:name="_Toc72190737"/>
      <w:bookmarkStart w:id="111" w:name="_Toc72245459"/>
      <w:r>
        <w:t>Manual de instalación.</w:t>
      </w:r>
      <w:bookmarkEnd w:id="110"/>
      <w:bookmarkEnd w:id="111"/>
    </w:p>
    <w:p w14:paraId="6744984D" w14:textId="77777777" w:rsidR="00A37E25" w:rsidRPr="00A37E25" w:rsidRDefault="00A37E25" w:rsidP="00A37E25">
      <w:pPr>
        <w:pStyle w:val="ENormal"/>
      </w:pPr>
      <w:r>
        <w:t>Incluido como Anexo III.</w:t>
      </w:r>
    </w:p>
    <w:p w14:paraId="4D939F08" w14:textId="77777777" w:rsidR="00683283" w:rsidRDefault="00683283" w:rsidP="0014748E">
      <w:pPr>
        <w:pStyle w:val="ETit1"/>
        <w:numPr>
          <w:ilvl w:val="1"/>
          <w:numId w:val="15"/>
        </w:numPr>
      </w:pPr>
      <w:bookmarkStart w:id="112" w:name="_Toc72190738"/>
      <w:bookmarkStart w:id="113" w:name="_Toc72245460"/>
      <w:r>
        <w:t>Manual de uso.</w:t>
      </w:r>
      <w:bookmarkEnd w:id="112"/>
      <w:bookmarkEnd w:id="113"/>
    </w:p>
    <w:p w14:paraId="3348E6AD" w14:textId="77777777" w:rsidR="00A37E25" w:rsidRPr="00A37E25" w:rsidRDefault="00A37E25" w:rsidP="00A37E25">
      <w:pPr>
        <w:pStyle w:val="ENormal"/>
      </w:pPr>
      <w:r>
        <w:t>Incluido como Anexo IV.</w:t>
      </w:r>
    </w:p>
    <w:p w14:paraId="0EC63C7D" w14:textId="77777777" w:rsidR="00683283" w:rsidRDefault="00683283" w:rsidP="00996E7F">
      <w:pPr>
        <w:pStyle w:val="ETitulo"/>
      </w:pPr>
      <w:bookmarkStart w:id="114" w:name="_Toc72190739"/>
      <w:bookmarkStart w:id="115" w:name="_Toc72245461"/>
      <w:r>
        <w:lastRenderedPageBreak/>
        <w:t>9. Bibliografía:</w:t>
      </w:r>
      <w:bookmarkEnd w:id="114"/>
      <w:bookmarkEnd w:id="115"/>
    </w:p>
    <w:p w14:paraId="660B3F61" w14:textId="77777777" w:rsidR="005F58FF" w:rsidRPr="005F58FF" w:rsidRDefault="005F58FF" w:rsidP="0014748E">
      <w:pPr>
        <w:pStyle w:val="Prrafodelista"/>
        <w:keepNext/>
        <w:numPr>
          <w:ilvl w:val="0"/>
          <w:numId w:val="15"/>
        </w:numPr>
        <w:spacing w:before="360" w:after="120" w:line="240" w:lineRule="auto"/>
        <w:contextualSpacing w:val="0"/>
        <w:rPr>
          <w:vanish/>
          <w:color w:val="1F4E79" w:themeColor="accent5" w:themeShade="80"/>
          <w:sz w:val="40"/>
        </w:rPr>
      </w:pPr>
    </w:p>
    <w:p w14:paraId="588B6060" w14:textId="77777777" w:rsidR="00683283" w:rsidRDefault="00683283" w:rsidP="0014748E">
      <w:pPr>
        <w:pStyle w:val="ETit1"/>
        <w:numPr>
          <w:ilvl w:val="1"/>
          <w:numId w:val="15"/>
        </w:numPr>
      </w:pPr>
      <w:bookmarkStart w:id="116" w:name="_Toc72190740"/>
      <w:bookmarkStart w:id="117" w:name="_Toc72245462"/>
      <w:r>
        <w:t>Incluirá toda la documentación consultada: libros, apuntes, páginas webs, foros, etc.</w:t>
      </w:r>
      <w:bookmarkEnd w:id="116"/>
      <w:bookmarkEnd w:id="117"/>
    </w:p>
    <w:p w14:paraId="75FD318B" w14:textId="77777777" w:rsidR="0015095E" w:rsidRDefault="0015095E" w:rsidP="00996E7F">
      <w:pPr>
        <w:pStyle w:val="EGuiones"/>
      </w:pPr>
      <w:r>
        <w:t>Apuntes recibidos y actividades realizadas durante el ciclo superior de Desarrollo de Aplicaciones Multiplataforma, especialmente de el módulo de Programación Multimedia y de Dispositivos Multimedia.</w:t>
      </w:r>
    </w:p>
    <w:p w14:paraId="0D628634" w14:textId="77777777" w:rsidR="0015095E" w:rsidRDefault="0015095E" w:rsidP="00996E7F">
      <w:pPr>
        <w:pStyle w:val="EGuiones"/>
      </w:pPr>
      <w:r>
        <w:t>Las siguientes páginas web:</w:t>
      </w:r>
    </w:p>
    <w:p w14:paraId="17C3312A" w14:textId="77777777" w:rsidR="0015095E" w:rsidRDefault="006E71B5" w:rsidP="00996E7F">
      <w:pPr>
        <w:pStyle w:val="EGuiones"/>
      </w:pPr>
      <w:hyperlink r:id="rId55" w:history="1">
        <w:r w:rsidR="00A14140" w:rsidRPr="00B27F86">
          <w:rPr>
            <w:rStyle w:val="Hipervnculo"/>
          </w:rPr>
          <w:t>https://developer.android.com/</w:t>
        </w:r>
      </w:hyperlink>
    </w:p>
    <w:p w14:paraId="3641DB8B" w14:textId="77777777" w:rsidR="00A14140" w:rsidRPr="0015095E" w:rsidRDefault="00A14140" w:rsidP="00996E7F">
      <w:pPr>
        <w:pStyle w:val="EGuiones"/>
      </w:pPr>
      <w:r w:rsidRPr="00A14140">
        <w:t>https://es.stackoverflow.com/</w:t>
      </w:r>
    </w:p>
    <w:p w14:paraId="179041AF" w14:textId="455EE93D" w:rsidR="00B07DC9" w:rsidRDefault="006668A3" w:rsidP="006668A3">
      <w:pPr>
        <w:pStyle w:val="ETitulo"/>
      </w:pPr>
      <w:bookmarkStart w:id="118" w:name="_Toc72190741"/>
      <w:bookmarkStart w:id="119" w:name="_Toc72245463"/>
      <w:r>
        <w:lastRenderedPageBreak/>
        <w:t xml:space="preserve">10. </w:t>
      </w:r>
      <w:r w:rsidR="00683283">
        <w:t>Anexos.</w:t>
      </w:r>
      <w:bookmarkEnd w:id="118"/>
      <w:bookmarkEnd w:id="119"/>
    </w:p>
    <w:p w14:paraId="1434966B" w14:textId="77777777" w:rsidR="008C3557" w:rsidRDefault="007B6F7E" w:rsidP="00996E7F">
      <w:pPr>
        <w:pStyle w:val="EAnexo"/>
      </w:pPr>
      <w:bookmarkStart w:id="120" w:name="_Toc72245464"/>
      <w:r>
        <w:t>Diagrama de Gantt.</w:t>
      </w:r>
      <w:bookmarkEnd w:id="120"/>
    </w:p>
    <w:tbl>
      <w:tblPr>
        <w:tblW w:w="8838" w:type="dxa"/>
        <w:tblInd w:w="70" w:type="dxa"/>
        <w:tblCellMar>
          <w:left w:w="70" w:type="dxa"/>
          <w:right w:w="70" w:type="dxa"/>
        </w:tblCellMar>
        <w:tblLook w:val="04A0" w:firstRow="1" w:lastRow="0" w:firstColumn="1" w:lastColumn="0" w:noHBand="0" w:noVBand="1"/>
      </w:tblPr>
      <w:tblGrid>
        <w:gridCol w:w="1643"/>
        <w:gridCol w:w="1716"/>
        <w:gridCol w:w="1130"/>
        <w:gridCol w:w="1002"/>
        <w:gridCol w:w="912"/>
        <w:gridCol w:w="928"/>
        <w:gridCol w:w="771"/>
        <w:gridCol w:w="754"/>
      </w:tblGrid>
      <w:tr w:rsidR="00D76093" w:rsidRPr="00D76093" w14:paraId="60556FAF" w14:textId="77777777" w:rsidTr="00D76093">
        <w:trPr>
          <w:trHeight w:val="799"/>
        </w:trPr>
        <w:tc>
          <w:tcPr>
            <w:tcW w:w="2359" w:type="dxa"/>
            <w:tcBorders>
              <w:top w:val="nil"/>
              <w:left w:val="nil"/>
              <w:bottom w:val="nil"/>
              <w:right w:val="nil"/>
            </w:tcBorders>
            <w:shd w:val="clear" w:color="auto" w:fill="auto"/>
            <w:noWrap/>
            <w:vAlign w:val="center"/>
            <w:hideMark/>
          </w:tcPr>
          <w:p w14:paraId="407B310E" w14:textId="77777777" w:rsidR="00D76093" w:rsidRPr="00D76093" w:rsidRDefault="00D76093" w:rsidP="00D76093">
            <w:pPr>
              <w:spacing w:after="0" w:line="240" w:lineRule="auto"/>
              <w:rPr>
                <w:rFonts w:ascii="Arial" w:eastAsia="Times New Roman" w:hAnsi="Arial" w:cs="Arial"/>
                <w:b/>
                <w:bCs/>
                <w:sz w:val="30"/>
                <w:szCs w:val="30"/>
                <w:lang w:eastAsia="es-ES"/>
              </w:rPr>
            </w:pPr>
            <w:r w:rsidRPr="00D76093">
              <w:rPr>
                <w:rFonts w:ascii="Arial" w:eastAsia="Times New Roman" w:hAnsi="Arial" w:cs="Arial"/>
                <w:b/>
                <w:bCs/>
                <w:sz w:val="30"/>
                <w:szCs w:val="30"/>
                <w:lang w:eastAsia="es-ES"/>
              </w:rPr>
              <w:t>Proyecto</w:t>
            </w:r>
          </w:p>
        </w:tc>
        <w:tc>
          <w:tcPr>
            <w:tcW w:w="2464" w:type="dxa"/>
            <w:tcBorders>
              <w:top w:val="nil"/>
              <w:left w:val="nil"/>
              <w:bottom w:val="nil"/>
              <w:right w:val="nil"/>
            </w:tcBorders>
            <w:shd w:val="clear" w:color="auto" w:fill="auto"/>
            <w:noWrap/>
            <w:vAlign w:val="bottom"/>
            <w:hideMark/>
          </w:tcPr>
          <w:p w14:paraId="5115CA0A" w14:textId="77777777" w:rsidR="00D76093" w:rsidRPr="00D76093" w:rsidRDefault="00D76093" w:rsidP="00D76093">
            <w:pPr>
              <w:spacing w:after="0" w:line="240" w:lineRule="auto"/>
              <w:rPr>
                <w:rFonts w:ascii="Arial" w:eastAsia="Times New Roman" w:hAnsi="Arial" w:cs="Arial"/>
                <w:b/>
                <w:bCs/>
                <w:sz w:val="30"/>
                <w:szCs w:val="30"/>
                <w:lang w:eastAsia="es-ES"/>
              </w:rPr>
            </w:pPr>
          </w:p>
        </w:tc>
        <w:tc>
          <w:tcPr>
            <w:tcW w:w="304" w:type="dxa"/>
            <w:tcBorders>
              <w:top w:val="nil"/>
              <w:left w:val="nil"/>
              <w:bottom w:val="nil"/>
              <w:right w:val="nil"/>
            </w:tcBorders>
            <w:shd w:val="clear" w:color="auto" w:fill="auto"/>
            <w:noWrap/>
            <w:vAlign w:val="bottom"/>
            <w:hideMark/>
          </w:tcPr>
          <w:p w14:paraId="4BF4C74F"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noProof/>
                <w:lang w:eastAsia="es-ES"/>
              </w:rPr>
              <w:drawing>
                <wp:anchor distT="0" distB="0" distL="114300" distR="114300" simplePos="0" relativeHeight="251678720" behindDoc="0" locked="0" layoutInCell="1" allowOverlap="1" wp14:anchorId="03CD9AA9" wp14:editId="01B2FE45">
                  <wp:simplePos x="0" y="0"/>
                  <wp:positionH relativeFrom="column">
                    <wp:posOffset>914400</wp:posOffset>
                  </wp:positionH>
                  <wp:positionV relativeFrom="paragraph">
                    <wp:posOffset>0</wp:posOffset>
                  </wp:positionV>
                  <wp:extent cx="2209800" cy="590550"/>
                  <wp:effectExtent l="0" t="0" r="0" b="0"/>
                  <wp:wrapNone/>
                  <wp:docPr id="59" name="Imagen 59">
                    <a:hlinkClick xmlns:a="http://schemas.openxmlformats.org/drawingml/2006/main" r:id="rId56" tooltip="Powered by monday.co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a:hlinkClick r:id="rId56" tooltip="Powered by monday.com"/>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9800" cy="590550"/>
                          </a:xfrm>
                          <a:prstGeom prst="rect">
                            <a:avLst/>
                          </a:prstGeom>
                          <a:noFill/>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990"/>
            </w:tblGrid>
            <w:tr w:rsidR="00D76093" w:rsidRPr="00D76093" w14:paraId="73206E9A" w14:textId="77777777">
              <w:trPr>
                <w:trHeight w:val="799"/>
                <w:tblCellSpacing w:w="0" w:type="dxa"/>
              </w:trPr>
              <w:tc>
                <w:tcPr>
                  <w:tcW w:w="1460" w:type="dxa"/>
                  <w:tcBorders>
                    <w:top w:val="nil"/>
                    <w:left w:val="nil"/>
                    <w:bottom w:val="nil"/>
                    <w:right w:val="nil"/>
                  </w:tcBorders>
                  <w:shd w:val="clear" w:color="auto" w:fill="auto"/>
                  <w:noWrap/>
                  <w:vAlign w:val="bottom"/>
                  <w:hideMark/>
                </w:tcPr>
                <w:p w14:paraId="088F0E33" w14:textId="77777777" w:rsidR="00D76093" w:rsidRPr="00D76093" w:rsidRDefault="00D76093" w:rsidP="00D76093">
                  <w:pPr>
                    <w:spacing w:after="0" w:line="240" w:lineRule="auto"/>
                    <w:rPr>
                      <w:rFonts w:ascii="Arial" w:eastAsia="Times New Roman" w:hAnsi="Arial" w:cs="Arial"/>
                      <w:lang w:eastAsia="es-ES"/>
                    </w:rPr>
                  </w:pPr>
                </w:p>
              </w:tc>
            </w:tr>
          </w:tbl>
          <w:p w14:paraId="3E3FED00" w14:textId="77777777" w:rsidR="00D76093" w:rsidRPr="00D76093" w:rsidRDefault="00D76093" w:rsidP="00D76093">
            <w:pPr>
              <w:spacing w:after="0" w:line="240" w:lineRule="auto"/>
              <w:rPr>
                <w:rFonts w:ascii="Arial" w:eastAsia="Times New Roman" w:hAnsi="Arial" w:cs="Arial"/>
                <w:lang w:eastAsia="es-ES"/>
              </w:rPr>
            </w:pPr>
          </w:p>
        </w:tc>
        <w:tc>
          <w:tcPr>
            <w:tcW w:w="1180" w:type="dxa"/>
            <w:tcBorders>
              <w:top w:val="nil"/>
              <w:left w:val="nil"/>
              <w:bottom w:val="nil"/>
              <w:right w:val="nil"/>
            </w:tcBorders>
            <w:shd w:val="clear" w:color="auto" w:fill="auto"/>
            <w:noWrap/>
            <w:vAlign w:val="bottom"/>
            <w:hideMark/>
          </w:tcPr>
          <w:p w14:paraId="3573F7EF"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3CFB6AF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14441340"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12A33F97"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1BCB465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66183513" w14:textId="77777777" w:rsidTr="00D76093">
        <w:trPr>
          <w:trHeight w:val="600"/>
        </w:trPr>
        <w:tc>
          <w:tcPr>
            <w:tcW w:w="2359" w:type="dxa"/>
            <w:tcBorders>
              <w:top w:val="nil"/>
              <w:left w:val="nil"/>
              <w:bottom w:val="nil"/>
              <w:right w:val="nil"/>
            </w:tcBorders>
            <w:shd w:val="clear" w:color="auto" w:fill="auto"/>
            <w:vAlign w:val="center"/>
            <w:hideMark/>
          </w:tcPr>
          <w:p w14:paraId="48AA79BF" w14:textId="77777777" w:rsidR="00D76093" w:rsidRPr="00D76093" w:rsidRDefault="00D76093" w:rsidP="00D76093">
            <w:pPr>
              <w:spacing w:after="0" w:line="240" w:lineRule="auto"/>
              <w:rPr>
                <w:rFonts w:ascii="Arial" w:eastAsia="Times New Roman" w:hAnsi="Arial" w:cs="Arial"/>
                <w:b/>
                <w:bCs/>
                <w:sz w:val="28"/>
                <w:szCs w:val="28"/>
                <w:lang w:eastAsia="es-ES"/>
              </w:rPr>
            </w:pPr>
            <w:r w:rsidRPr="00D76093">
              <w:rPr>
                <w:rFonts w:ascii="Arial" w:eastAsia="Times New Roman" w:hAnsi="Arial" w:cs="Arial"/>
                <w:b/>
                <w:bCs/>
                <w:sz w:val="28"/>
                <w:szCs w:val="28"/>
                <w:lang w:eastAsia="es-ES"/>
              </w:rPr>
              <w:t>Proyecto Desarrollo de Aplicaciones Multiplataforma 2020-2021</w:t>
            </w:r>
          </w:p>
        </w:tc>
        <w:tc>
          <w:tcPr>
            <w:tcW w:w="2464" w:type="dxa"/>
            <w:tcBorders>
              <w:top w:val="nil"/>
              <w:left w:val="nil"/>
              <w:bottom w:val="nil"/>
              <w:right w:val="nil"/>
            </w:tcBorders>
            <w:shd w:val="clear" w:color="auto" w:fill="auto"/>
            <w:noWrap/>
            <w:vAlign w:val="bottom"/>
            <w:hideMark/>
          </w:tcPr>
          <w:p w14:paraId="4F0D60D0" w14:textId="77777777" w:rsidR="00D76093" w:rsidRPr="00D76093" w:rsidRDefault="00D76093" w:rsidP="00D76093">
            <w:pPr>
              <w:spacing w:after="0" w:line="240" w:lineRule="auto"/>
              <w:rPr>
                <w:rFonts w:ascii="Arial" w:eastAsia="Times New Roman" w:hAnsi="Arial" w:cs="Arial"/>
                <w:b/>
                <w:bCs/>
                <w:sz w:val="28"/>
                <w:szCs w:val="28"/>
                <w:lang w:eastAsia="es-ES"/>
              </w:rPr>
            </w:pPr>
          </w:p>
        </w:tc>
        <w:tc>
          <w:tcPr>
            <w:tcW w:w="304" w:type="dxa"/>
            <w:tcBorders>
              <w:top w:val="nil"/>
              <w:left w:val="nil"/>
              <w:bottom w:val="nil"/>
              <w:right w:val="nil"/>
            </w:tcBorders>
            <w:shd w:val="clear" w:color="auto" w:fill="auto"/>
            <w:noWrap/>
            <w:vAlign w:val="bottom"/>
            <w:hideMark/>
          </w:tcPr>
          <w:p w14:paraId="4F47EFE4"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15CADFF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22FF9E71"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436E0B00"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6FA8D07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3A519043"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3A4B553F" w14:textId="77777777" w:rsidTr="00D76093">
        <w:trPr>
          <w:trHeight w:val="402"/>
        </w:trPr>
        <w:tc>
          <w:tcPr>
            <w:tcW w:w="2359" w:type="dxa"/>
            <w:tcBorders>
              <w:top w:val="nil"/>
              <w:left w:val="nil"/>
              <w:bottom w:val="nil"/>
              <w:right w:val="nil"/>
            </w:tcBorders>
            <w:shd w:val="clear" w:color="auto" w:fill="auto"/>
            <w:noWrap/>
            <w:vAlign w:val="bottom"/>
            <w:hideMark/>
          </w:tcPr>
          <w:p w14:paraId="49B918D5"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2464" w:type="dxa"/>
            <w:tcBorders>
              <w:top w:val="nil"/>
              <w:left w:val="nil"/>
              <w:bottom w:val="nil"/>
              <w:right w:val="nil"/>
            </w:tcBorders>
            <w:shd w:val="clear" w:color="auto" w:fill="auto"/>
            <w:noWrap/>
            <w:vAlign w:val="bottom"/>
            <w:hideMark/>
          </w:tcPr>
          <w:p w14:paraId="5CFA71A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0EE7F2EF"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735F82A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32252E7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577482B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2BC88200"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462FFEB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0E7783FD" w14:textId="77777777" w:rsidTr="00D76093">
        <w:trPr>
          <w:trHeight w:val="402"/>
        </w:trPr>
        <w:tc>
          <w:tcPr>
            <w:tcW w:w="2359" w:type="dxa"/>
            <w:tcBorders>
              <w:top w:val="nil"/>
              <w:left w:val="nil"/>
              <w:bottom w:val="nil"/>
              <w:right w:val="nil"/>
            </w:tcBorders>
            <w:shd w:val="clear" w:color="auto" w:fill="auto"/>
            <w:noWrap/>
            <w:vAlign w:val="center"/>
            <w:hideMark/>
          </w:tcPr>
          <w:p w14:paraId="77123683" w14:textId="77777777" w:rsidR="00D76093" w:rsidRPr="00D76093" w:rsidRDefault="00D76093" w:rsidP="00D76093">
            <w:pPr>
              <w:spacing w:after="0" w:line="240" w:lineRule="auto"/>
              <w:rPr>
                <w:rFonts w:ascii="Arial" w:eastAsia="Times New Roman" w:hAnsi="Arial" w:cs="Arial"/>
                <w:b/>
                <w:bCs/>
                <w:color w:val="00C875"/>
                <w:sz w:val="28"/>
                <w:szCs w:val="28"/>
                <w:lang w:eastAsia="es-ES"/>
              </w:rPr>
            </w:pPr>
            <w:r w:rsidRPr="00D76093">
              <w:rPr>
                <w:rFonts w:ascii="Arial" w:eastAsia="Times New Roman" w:hAnsi="Arial" w:cs="Arial"/>
                <w:b/>
                <w:bCs/>
                <w:color w:val="00C875"/>
                <w:sz w:val="28"/>
                <w:szCs w:val="28"/>
                <w:lang w:eastAsia="es-ES"/>
              </w:rPr>
              <w:t>1º Fase</w:t>
            </w:r>
          </w:p>
        </w:tc>
        <w:tc>
          <w:tcPr>
            <w:tcW w:w="2464" w:type="dxa"/>
            <w:tcBorders>
              <w:top w:val="nil"/>
              <w:left w:val="nil"/>
              <w:bottom w:val="nil"/>
              <w:right w:val="nil"/>
            </w:tcBorders>
            <w:shd w:val="clear" w:color="auto" w:fill="auto"/>
            <w:noWrap/>
            <w:vAlign w:val="bottom"/>
            <w:hideMark/>
          </w:tcPr>
          <w:p w14:paraId="10C23D9F" w14:textId="77777777" w:rsidR="00D76093" w:rsidRPr="00D76093" w:rsidRDefault="00D76093" w:rsidP="00D76093">
            <w:pPr>
              <w:spacing w:after="0" w:line="240" w:lineRule="auto"/>
              <w:rPr>
                <w:rFonts w:ascii="Arial" w:eastAsia="Times New Roman" w:hAnsi="Arial" w:cs="Arial"/>
                <w:b/>
                <w:bCs/>
                <w:color w:val="00C875"/>
                <w:sz w:val="28"/>
                <w:szCs w:val="28"/>
                <w:lang w:eastAsia="es-ES"/>
              </w:rPr>
            </w:pPr>
          </w:p>
        </w:tc>
        <w:tc>
          <w:tcPr>
            <w:tcW w:w="304" w:type="dxa"/>
            <w:tcBorders>
              <w:top w:val="nil"/>
              <w:left w:val="nil"/>
              <w:bottom w:val="nil"/>
              <w:right w:val="nil"/>
            </w:tcBorders>
            <w:shd w:val="clear" w:color="auto" w:fill="auto"/>
            <w:noWrap/>
            <w:vAlign w:val="bottom"/>
            <w:hideMark/>
          </w:tcPr>
          <w:p w14:paraId="06C2C45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78F2432B"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0107D07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23D54B3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48B31243"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18D069C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100490CA" w14:textId="77777777" w:rsidTr="00D76093">
        <w:trPr>
          <w:trHeight w:val="402"/>
        </w:trPr>
        <w:tc>
          <w:tcPr>
            <w:tcW w:w="2359" w:type="dxa"/>
            <w:tcBorders>
              <w:top w:val="nil"/>
              <w:left w:val="nil"/>
              <w:bottom w:val="nil"/>
              <w:right w:val="nil"/>
            </w:tcBorders>
            <w:shd w:val="clear" w:color="000000" w:fill="D6D6D6"/>
            <w:noWrap/>
            <w:vAlign w:val="center"/>
            <w:hideMark/>
          </w:tcPr>
          <w:p w14:paraId="1A0F4253"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Nombre</w:t>
            </w:r>
          </w:p>
        </w:tc>
        <w:tc>
          <w:tcPr>
            <w:tcW w:w="2464" w:type="dxa"/>
            <w:tcBorders>
              <w:top w:val="nil"/>
              <w:left w:val="nil"/>
              <w:bottom w:val="nil"/>
              <w:right w:val="nil"/>
            </w:tcBorders>
            <w:shd w:val="clear" w:color="000000" w:fill="D6D6D6"/>
            <w:noWrap/>
            <w:vAlign w:val="center"/>
            <w:hideMark/>
          </w:tcPr>
          <w:p w14:paraId="5670339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Subelementos</w:t>
            </w:r>
          </w:p>
        </w:tc>
        <w:tc>
          <w:tcPr>
            <w:tcW w:w="304" w:type="dxa"/>
            <w:tcBorders>
              <w:top w:val="nil"/>
              <w:left w:val="nil"/>
              <w:bottom w:val="nil"/>
              <w:right w:val="nil"/>
            </w:tcBorders>
            <w:shd w:val="clear" w:color="000000" w:fill="D6D6D6"/>
            <w:noWrap/>
            <w:vAlign w:val="center"/>
            <w:hideMark/>
          </w:tcPr>
          <w:p w14:paraId="2977B54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D6D6D6"/>
            <w:noWrap/>
            <w:vAlign w:val="center"/>
            <w:hideMark/>
          </w:tcPr>
          <w:p w14:paraId="7071DF3F"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D6D6D6"/>
            <w:noWrap/>
            <w:vAlign w:val="center"/>
            <w:hideMark/>
          </w:tcPr>
          <w:p w14:paraId="5B8E6327"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D6D6D6"/>
            <w:noWrap/>
            <w:vAlign w:val="center"/>
            <w:hideMark/>
          </w:tcPr>
          <w:p w14:paraId="007EC55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D6D6D6"/>
            <w:noWrap/>
            <w:vAlign w:val="center"/>
            <w:hideMark/>
          </w:tcPr>
          <w:p w14:paraId="1A651284"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D6D6D6"/>
            <w:noWrap/>
            <w:vAlign w:val="center"/>
            <w:hideMark/>
          </w:tcPr>
          <w:p w14:paraId="3284141E"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059C2485" w14:textId="77777777" w:rsidTr="00D76093">
        <w:trPr>
          <w:trHeight w:val="402"/>
        </w:trPr>
        <w:tc>
          <w:tcPr>
            <w:tcW w:w="2359" w:type="dxa"/>
            <w:tcBorders>
              <w:top w:val="nil"/>
              <w:left w:val="nil"/>
              <w:bottom w:val="nil"/>
              <w:right w:val="nil"/>
            </w:tcBorders>
            <w:shd w:val="clear" w:color="auto" w:fill="auto"/>
            <w:noWrap/>
            <w:vAlign w:val="center"/>
            <w:hideMark/>
          </w:tcPr>
          <w:p w14:paraId="1A3354F6"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Planificación de los objetivos</w:t>
            </w:r>
          </w:p>
        </w:tc>
        <w:tc>
          <w:tcPr>
            <w:tcW w:w="2464" w:type="dxa"/>
            <w:tcBorders>
              <w:top w:val="nil"/>
              <w:left w:val="nil"/>
              <w:bottom w:val="nil"/>
              <w:right w:val="nil"/>
            </w:tcBorders>
            <w:shd w:val="clear" w:color="auto" w:fill="auto"/>
            <w:noWrap/>
            <w:vAlign w:val="center"/>
            <w:hideMark/>
          </w:tcPr>
          <w:p w14:paraId="3E4F2CB5"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7E72FAF2"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1C1220A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2021-03-08</w:t>
            </w:r>
          </w:p>
        </w:tc>
        <w:tc>
          <w:tcPr>
            <w:tcW w:w="1168" w:type="dxa"/>
            <w:tcBorders>
              <w:top w:val="nil"/>
              <w:left w:val="nil"/>
              <w:bottom w:val="nil"/>
              <w:right w:val="nil"/>
            </w:tcBorders>
            <w:shd w:val="clear" w:color="auto" w:fill="auto"/>
            <w:noWrap/>
            <w:vAlign w:val="center"/>
            <w:hideMark/>
          </w:tcPr>
          <w:p w14:paraId="7E7C9C5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2021-03-08</w:t>
            </w:r>
          </w:p>
        </w:tc>
        <w:tc>
          <w:tcPr>
            <w:tcW w:w="454" w:type="dxa"/>
            <w:tcBorders>
              <w:top w:val="nil"/>
              <w:left w:val="nil"/>
              <w:bottom w:val="nil"/>
              <w:right w:val="nil"/>
            </w:tcBorders>
            <w:shd w:val="clear" w:color="auto" w:fill="auto"/>
            <w:noWrap/>
            <w:vAlign w:val="center"/>
            <w:hideMark/>
          </w:tcPr>
          <w:p w14:paraId="0D86630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2,5</w:t>
            </w:r>
          </w:p>
        </w:tc>
        <w:tc>
          <w:tcPr>
            <w:tcW w:w="417" w:type="dxa"/>
            <w:tcBorders>
              <w:top w:val="nil"/>
              <w:left w:val="nil"/>
              <w:bottom w:val="nil"/>
              <w:right w:val="nil"/>
            </w:tcBorders>
            <w:shd w:val="clear" w:color="auto" w:fill="auto"/>
            <w:noWrap/>
            <w:vAlign w:val="center"/>
            <w:hideMark/>
          </w:tcPr>
          <w:p w14:paraId="779146EC"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1B5ACDF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2,5</w:t>
            </w:r>
          </w:p>
        </w:tc>
      </w:tr>
      <w:tr w:rsidR="00D76093" w:rsidRPr="00D76093" w14:paraId="5517BC64" w14:textId="77777777" w:rsidTr="00D76093">
        <w:trPr>
          <w:trHeight w:val="402"/>
        </w:trPr>
        <w:tc>
          <w:tcPr>
            <w:tcW w:w="2359" w:type="dxa"/>
            <w:tcBorders>
              <w:top w:val="nil"/>
              <w:left w:val="nil"/>
              <w:bottom w:val="nil"/>
              <w:right w:val="nil"/>
            </w:tcBorders>
            <w:shd w:val="clear" w:color="auto" w:fill="auto"/>
            <w:noWrap/>
            <w:vAlign w:val="center"/>
            <w:hideMark/>
          </w:tcPr>
          <w:p w14:paraId="5231C71A"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Planificación de la estructura de la aplicación</w:t>
            </w:r>
          </w:p>
        </w:tc>
        <w:tc>
          <w:tcPr>
            <w:tcW w:w="2464" w:type="dxa"/>
            <w:tcBorders>
              <w:top w:val="nil"/>
              <w:left w:val="nil"/>
              <w:bottom w:val="nil"/>
              <w:right w:val="nil"/>
            </w:tcBorders>
            <w:shd w:val="clear" w:color="auto" w:fill="auto"/>
            <w:noWrap/>
            <w:vAlign w:val="center"/>
            <w:hideMark/>
          </w:tcPr>
          <w:p w14:paraId="5AB0008B"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2D11B501"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1B59BF6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2021-03-10</w:t>
            </w:r>
          </w:p>
        </w:tc>
        <w:tc>
          <w:tcPr>
            <w:tcW w:w="1168" w:type="dxa"/>
            <w:tcBorders>
              <w:top w:val="nil"/>
              <w:left w:val="nil"/>
              <w:bottom w:val="nil"/>
              <w:right w:val="nil"/>
            </w:tcBorders>
            <w:shd w:val="clear" w:color="auto" w:fill="auto"/>
            <w:noWrap/>
            <w:vAlign w:val="center"/>
            <w:hideMark/>
          </w:tcPr>
          <w:p w14:paraId="5D10BCA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2021-03-10</w:t>
            </w:r>
          </w:p>
        </w:tc>
        <w:tc>
          <w:tcPr>
            <w:tcW w:w="454" w:type="dxa"/>
            <w:tcBorders>
              <w:top w:val="nil"/>
              <w:left w:val="nil"/>
              <w:bottom w:val="nil"/>
              <w:right w:val="nil"/>
            </w:tcBorders>
            <w:shd w:val="clear" w:color="auto" w:fill="auto"/>
            <w:noWrap/>
            <w:vAlign w:val="center"/>
            <w:hideMark/>
          </w:tcPr>
          <w:p w14:paraId="6622B55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5C931CBF"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12C2C54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6B97EC40" w14:textId="77777777" w:rsidTr="00D76093">
        <w:trPr>
          <w:trHeight w:val="402"/>
        </w:trPr>
        <w:tc>
          <w:tcPr>
            <w:tcW w:w="2359" w:type="dxa"/>
            <w:tcBorders>
              <w:top w:val="nil"/>
              <w:left w:val="nil"/>
              <w:bottom w:val="nil"/>
              <w:right w:val="nil"/>
            </w:tcBorders>
            <w:shd w:val="clear" w:color="auto" w:fill="auto"/>
            <w:noWrap/>
            <w:vAlign w:val="center"/>
            <w:hideMark/>
          </w:tcPr>
          <w:p w14:paraId="0AA3229F"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los principales casos de uso</w:t>
            </w:r>
          </w:p>
        </w:tc>
        <w:tc>
          <w:tcPr>
            <w:tcW w:w="2464" w:type="dxa"/>
            <w:tcBorders>
              <w:top w:val="nil"/>
              <w:left w:val="nil"/>
              <w:bottom w:val="nil"/>
              <w:right w:val="nil"/>
            </w:tcBorders>
            <w:shd w:val="clear" w:color="auto" w:fill="auto"/>
            <w:noWrap/>
            <w:vAlign w:val="center"/>
            <w:hideMark/>
          </w:tcPr>
          <w:p w14:paraId="2F73DC85"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0ADF9AFC"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3F495FA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2021-03-12</w:t>
            </w:r>
          </w:p>
        </w:tc>
        <w:tc>
          <w:tcPr>
            <w:tcW w:w="1168" w:type="dxa"/>
            <w:tcBorders>
              <w:top w:val="nil"/>
              <w:left w:val="nil"/>
              <w:bottom w:val="nil"/>
              <w:right w:val="nil"/>
            </w:tcBorders>
            <w:shd w:val="clear" w:color="auto" w:fill="auto"/>
            <w:noWrap/>
            <w:vAlign w:val="center"/>
            <w:hideMark/>
          </w:tcPr>
          <w:p w14:paraId="7CE78D0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2021-03-12</w:t>
            </w:r>
          </w:p>
        </w:tc>
        <w:tc>
          <w:tcPr>
            <w:tcW w:w="454" w:type="dxa"/>
            <w:tcBorders>
              <w:top w:val="nil"/>
              <w:left w:val="nil"/>
              <w:bottom w:val="nil"/>
              <w:right w:val="nil"/>
            </w:tcBorders>
            <w:shd w:val="clear" w:color="auto" w:fill="auto"/>
            <w:noWrap/>
            <w:vAlign w:val="center"/>
            <w:hideMark/>
          </w:tcPr>
          <w:p w14:paraId="5A19BC4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2857CF60"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4BBB4D7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05FF6664" w14:textId="77777777" w:rsidTr="00D76093">
        <w:trPr>
          <w:trHeight w:val="402"/>
        </w:trPr>
        <w:tc>
          <w:tcPr>
            <w:tcW w:w="2359" w:type="dxa"/>
            <w:tcBorders>
              <w:top w:val="nil"/>
              <w:left w:val="nil"/>
              <w:bottom w:val="nil"/>
              <w:right w:val="nil"/>
            </w:tcBorders>
            <w:shd w:val="clear" w:color="auto" w:fill="auto"/>
            <w:noWrap/>
            <w:vAlign w:val="center"/>
            <w:hideMark/>
          </w:tcPr>
          <w:p w14:paraId="3E4F5686"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Planificación de los medios hardware y software</w:t>
            </w:r>
          </w:p>
        </w:tc>
        <w:tc>
          <w:tcPr>
            <w:tcW w:w="2464" w:type="dxa"/>
            <w:tcBorders>
              <w:top w:val="nil"/>
              <w:left w:val="nil"/>
              <w:bottom w:val="nil"/>
              <w:right w:val="nil"/>
            </w:tcBorders>
            <w:shd w:val="clear" w:color="auto" w:fill="auto"/>
            <w:noWrap/>
            <w:vAlign w:val="center"/>
            <w:hideMark/>
          </w:tcPr>
          <w:p w14:paraId="04B73584"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038CAC79"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46C1552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2021-03-14</w:t>
            </w:r>
          </w:p>
        </w:tc>
        <w:tc>
          <w:tcPr>
            <w:tcW w:w="1168" w:type="dxa"/>
            <w:tcBorders>
              <w:top w:val="nil"/>
              <w:left w:val="nil"/>
              <w:bottom w:val="nil"/>
              <w:right w:val="nil"/>
            </w:tcBorders>
            <w:shd w:val="clear" w:color="auto" w:fill="auto"/>
            <w:noWrap/>
            <w:vAlign w:val="center"/>
            <w:hideMark/>
          </w:tcPr>
          <w:p w14:paraId="01ED9A8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2021-03-08</w:t>
            </w:r>
          </w:p>
        </w:tc>
        <w:tc>
          <w:tcPr>
            <w:tcW w:w="454" w:type="dxa"/>
            <w:tcBorders>
              <w:top w:val="nil"/>
              <w:left w:val="nil"/>
              <w:bottom w:val="nil"/>
              <w:right w:val="nil"/>
            </w:tcBorders>
            <w:shd w:val="clear" w:color="auto" w:fill="auto"/>
            <w:noWrap/>
            <w:vAlign w:val="center"/>
            <w:hideMark/>
          </w:tcPr>
          <w:p w14:paraId="134E1E9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2,5</w:t>
            </w:r>
          </w:p>
        </w:tc>
        <w:tc>
          <w:tcPr>
            <w:tcW w:w="417" w:type="dxa"/>
            <w:tcBorders>
              <w:top w:val="nil"/>
              <w:left w:val="nil"/>
              <w:bottom w:val="nil"/>
              <w:right w:val="nil"/>
            </w:tcBorders>
            <w:shd w:val="clear" w:color="auto" w:fill="auto"/>
            <w:noWrap/>
            <w:vAlign w:val="center"/>
            <w:hideMark/>
          </w:tcPr>
          <w:p w14:paraId="36F734E9"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44B59AC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2,5</w:t>
            </w:r>
          </w:p>
        </w:tc>
      </w:tr>
      <w:tr w:rsidR="00D76093" w:rsidRPr="00D76093" w14:paraId="28A230D0" w14:textId="77777777" w:rsidTr="00D76093">
        <w:trPr>
          <w:trHeight w:val="402"/>
        </w:trPr>
        <w:tc>
          <w:tcPr>
            <w:tcW w:w="2359" w:type="dxa"/>
            <w:tcBorders>
              <w:top w:val="nil"/>
              <w:left w:val="nil"/>
              <w:bottom w:val="nil"/>
              <w:right w:val="nil"/>
            </w:tcBorders>
            <w:shd w:val="clear" w:color="auto" w:fill="auto"/>
            <w:noWrap/>
            <w:vAlign w:val="center"/>
            <w:hideMark/>
          </w:tcPr>
          <w:p w14:paraId="3207B03E"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los diagramas generales de la BD</w:t>
            </w:r>
          </w:p>
        </w:tc>
        <w:tc>
          <w:tcPr>
            <w:tcW w:w="2464" w:type="dxa"/>
            <w:tcBorders>
              <w:top w:val="nil"/>
              <w:left w:val="nil"/>
              <w:bottom w:val="nil"/>
              <w:right w:val="nil"/>
            </w:tcBorders>
            <w:shd w:val="clear" w:color="auto" w:fill="auto"/>
            <w:noWrap/>
            <w:vAlign w:val="center"/>
            <w:hideMark/>
          </w:tcPr>
          <w:p w14:paraId="6C0110EA"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7FF2CB67"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20722BE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2021-03-16</w:t>
            </w:r>
          </w:p>
        </w:tc>
        <w:tc>
          <w:tcPr>
            <w:tcW w:w="1168" w:type="dxa"/>
            <w:tcBorders>
              <w:top w:val="nil"/>
              <w:left w:val="nil"/>
              <w:bottom w:val="nil"/>
              <w:right w:val="nil"/>
            </w:tcBorders>
            <w:shd w:val="clear" w:color="auto" w:fill="auto"/>
            <w:noWrap/>
            <w:vAlign w:val="center"/>
            <w:hideMark/>
          </w:tcPr>
          <w:p w14:paraId="570BE02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2021-03-21</w:t>
            </w:r>
          </w:p>
        </w:tc>
        <w:tc>
          <w:tcPr>
            <w:tcW w:w="454" w:type="dxa"/>
            <w:tcBorders>
              <w:top w:val="nil"/>
              <w:left w:val="nil"/>
              <w:bottom w:val="nil"/>
              <w:right w:val="nil"/>
            </w:tcBorders>
            <w:shd w:val="clear" w:color="auto" w:fill="auto"/>
            <w:noWrap/>
            <w:vAlign w:val="center"/>
            <w:hideMark/>
          </w:tcPr>
          <w:p w14:paraId="7DA3868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056C7F4D"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2E5C5E8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4CB4BC0F" w14:textId="77777777" w:rsidTr="00D76093">
        <w:trPr>
          <w:trHeight w:val="402"/>
        </w:trPr>
        <w:tc>
          <w:tcPr>
            <w:tcW w:w="2359" w:type="dxa"/>
            <w:tcBorders>
              <w:top w:val="nil"/>
              <w:left w:val="nil"/>
              <w:bottom w:val="nil"/>
              <w:right w:val="nil"/>
            </w:tcBorders>
            <w:shd w:val="clear" w:color="auto" w:fill="auto"/>
            <w:noWrap/>
            <w:vAlign w:val="center"/>
            <w:hideMark/>
          </w:tcPr>
          <w:p w14:paraId="71376D02"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del primer prototipo</w:t>
            </w:r>
          </w:p>
        </w:tc>
        <w:tc>
          <w:tcPr>
            <w:tcW w:w="2464" w:type="dxa"/>
            <w:tcBorders>
              <w:top w:val="nil"/>
              <w:left w:val="nil"/>
              <w:bottom w:val="nil"/>
              <w:right w:val="nil"/>
            </w:tcBorders>
            <w:shd w:val="clear" w:color="auto" w:fill="auto"/>
            <w:noWrap/>
            <w:vAlign w:val="center"/>
            <w:hideMark/>
          </w:tcPr>
          <w:p w14:paraId="765DD092"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08177225"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0682A7B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2021-04-18</w:t>
            </w:r>
          </w:p>
        </w:tc>
        <w:tc>
          <w:tcPr>
            <w:tcW w:w="1168" w:type="dxa"/>
            <w:tcBorders>
              <w:top w:val="nil"/>
              <w:left w:val="nil"/>
              <w:bottom w:val="nil"/>
              <w:right w:val="nil"/>
            </w:tcBorders>
            <w:shd w:val="clear" w:color="auto" w:fill="auto"/>
            <w:noWrap/>
            <w:vAlign w:val="center"/>
            <w:hideMark/>
          </w:tcPr>
          <w:p w14:paraId="5D69131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2021-03-21</w:t>
            </w:r>
          </w:p>
        </w:tc>
        <w:tc>
          <w:tcPr>
            <w:tcW w:w="454" w:type="dxa"/>
            <w:tcBorders>
              <w:top w:val="nil"/>
              <w:left w:val="nil"/>
              <w:bottom w:val="nil"/>
              <w:right w:val="nil"/>
            </w:tcBorders>
            <w:shd w:val="clear" w:color="auto" w:fill="auto"/>
            <w:noWrap/>
            <w:vAlign w:val="center"/>
            <w:hideMark/>
          </w:tcPr>
          <w:p w14:paraId="230F0E2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17" w:type="dxa"/>
            <w:tcBorders>
              <w:top w:val="nil"/>
              <w:left w:val="nil"/>
              <w:bottom w:val="nil"/>
              <w:right w:val="nil"/>
            </w:tcBorders>
            <w:shd w:val="clear" w:color="auto" w:fill="auto"/>
            <w:noWrap/>
            <w:vAlign w:val="center"/>
            <w:hideMark/>
          </w:tcPr>
          <w:p w14:paraId="139E1CF3"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33C94DA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r>
      <w:tr w:rsidR="00D76093" w:rsidRPr="00D76093" w14:paraId="73C8D141" w14:textId="77777777" w:rsidTr="00D76093">
        <w:trPr>
          <w:trHeight w:val="402"/>
        </w:trPr>
        <w:tc>
          <w:tcPr>
            <w:tcW w:w="2359" w:type="dxa"/>
            <w:tcBorders>
              <w:top w:val="nil"/>
              <w:left w:val="nil"/>
              <w:bottom w:val="nil"/>
              <w:right w:val="nil"/>
            </w:tcBorders>
            <w:shd w:val="clear" w:color="auto" w:fill="auto"/>
            <w:noWrap/>
            <w:vAlign w:val="center"/>
            <w:hideMark/>
          </w:tcPr>
          <w:p w14:paraId="4C9F74B9"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Documentación</w:t>
            </w:r>
          </w:p>
        </w:tc>
        <w:tc>
          <w:tcPr>
            <w:tcW w:w="2464" w:type="dxa"/>
            <w:tcBorders>
              <w:top w:val="nil"/>
              <w:left w:val="nil"/>
              <w:bottom w:val="nil"/>
              <w:right w:val="nil"/>
            </w:tcBorders>
            <w:shd w:val="clear" w:color="auto" w:fill="auto"/>
            <w:noWrap/>
            <w:vAlign w:val="center"/>
            <w:hideMark/>
          </w:tcPr>
          <w:p w14:paraId="1C4DBEEB"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6DA1EB73"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77D28FD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2021-03-20</w:t>
            </w:r>
          </w:p>
        </w:tc>
        <w:tc>
          <w:tcPr>
            <w:tcW w:w="1168" w:type="dxa"/>
            <w:tcBorders>
              <w:top w:val="nil"/>
              <w:left w:val="nil"/>
              <w:bottom w:val="nil"/>
              <w:right w:val="nil"/>
            </w:tcBorders>
            <w:shd w:val="clear" w:color="auto" w:fill="auto"/>
            <w:noWrap/>
            <w:vAlign w:val="center"/>
            <w:hideMark/>
          </w:tcPr>
          <w:p w14:paraId="63E4144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2021-03-21</w:t>
            </w:r>
          </w:p>
        </w:tc>
        <w:tc>
          <w:tcPr>
            <w:tcW w:w="454" w:type="dxa"/>
            <w:tcBorders>
              <w:top w:val="nil"/>
              <w:left w:val="nil"/>
              <w:bottom w:val="nil"/>
              <w:right w:val="nil"/>
            </w:tcBorders>
            <w:shd w:val="clear" w:color="auto" w:fill="auto"/>
            <w:noWrap/>
            <w:vAlign w:val="center"/>
            <w:hideMark/>
          </w:tcPr>
          <w:p w14:paraId="3FEAA90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28645FF2"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2DC182E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72F3BC89" w14:textId="77777777" w:rsidTr="00D76093">
        <w:trPr>
          <w:trHeight w:val="402"/>
        </w:trPr>
        <w:tc>
          <w:tcPr>
            <w:tcW w:w="2359" w:type="dxa"/>
            <w:tcBorders>
              <w:top w:val="nil"/>
              <w:left w:val="nil"/>
              <w:bottom w:val="nil"/>
              <w:right w:val="nil"/>
            </w:tcBorders>
            <w:shd w:val="clear" w:color="auto" w:fill="auto"/>
            <w:noWrap/>
            <w:vAlign w:val="bottom"/>
            <w:hideMark/>
          </w:tcPr>
          <w:p w14:paraId="7A10A0EC"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auto" w:fill="auto"/>
            <w:noWrap/>
            <w:vAlign w:val="bottom"/>
            <w:hideMark/>
          </w:tcPr>
          <w:p w14:paraId="6AFA76B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25AA3E5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000000" w:fill="EFEFEF"/>
            <w:noWrap/>
            <w:vAlign w:val="center"/>
            <w:hideMark/>
          </w:tcPr>
          <w:p w14:paraId="0F26C8C2"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2021-03-08 hasta el 2021-04-18</w:t>
            </w:r>
          </w:p>
        </w:tc>
        <w:tc>
          <w:tcPr>
            <w:tcW w:w="1168" w:type="dxa"/>
            <w:tcBorders>
              <w:top w:val="nil"/>
              <w:left w:val="nil"/>
              <w:bottom w:val="nil"/>
              <w:right w:val="nil"/>
            </w:tcBorders>
            <w:shd w:val="clear" w:color="000000" w:fill="EFEFEF"/>
            <w:noWrap/>
            <w:vAlign w:val="center"/>
            <w:hideMark/>
          </w:tcPr>
          <w:p w14:paraId="5DF0679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2021-03-08 hasta el 2021-03-21</w:t>
            </w:r>
          </w:p>
        </w:tc>
        <w:tc>
          <w:tcPr>
            <w:tcW w:w="454" w:type="dxa"/>
            <w:tcBorders>
              <w:top w:val="nil"/>
              <w:left w:val="nil"/>
              <w:bottom w:val="nil"/>
              <w:right w:val="nil"/>
            </w:tcBorders>
            <w:shd w:val="clear" w:color="000000" w:fill="EFEFEF"/>
            <w:noWrap/>
            <w:vAlign w:val="center"/>
            <w:hideMark/>
          </w:tcPr>
          <w:p w14:paraId="6AC2A64E"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35</w:t>
            </w:r>
          </w:p>
        </w:tc>
        <w:tc>
          <w:tcPr>
            <w:tcW w:w="417" w:type="dxa"/>
            <w:tcBorders>
              <w:top w:val="nil"/>
              <w:left w:val="nil"/>
              <w:bottom w:val="nil"/>
              <w:right w:val="nil"/>
            </w:tcBorders>
            <w:shd w:val="clear" w:color="000000" w:fill="EFEFEF"/>
            <w:noWrap/>
            <w:vAlign w:val="center"/>
            <w:hideMark/>
          </w:tcPr>
          <w:p w14:paraId="4872DCBF"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0</w:t>
            </w:r>
          </w:p>
        </w:tc>
        <w:tc>
          <w:tcPr>
            <w:tcW w:w="492" w:type="dxa"/>
            <w:tcBorders>
              <w:top w:val="nil"/>
              <w:left w:val="nil"/>
              <w:bottom w:val="nil"/>
              <w:right w:val="nil"/>
            </w:tcBorders>
            <w:shd w:val="clear" w:color="000000" w:fill="EFEFEF"/>
            <w:noWrap/>
            <w:vAlign w:val="center"/>
            <w:hideMark/>
          </w:tcPr>
          <w:p w14:paraId="798B6021"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35</w:t>
            </w:r>
          </w:p>
        </w:tc>
      </w:tr>
      <w:tr w:rsidR="00D76093" w:rsidRPr="00D76093" w14:paraId="68ECAE28" w14:textId="77777777" w:rsidTr="00D76093">
        <w:trPr>
          <w:trHeight w:val="799"/>
        </w:trPr>
        <w:tc>
          <w:tcPr>
            <w:tcW w:w="2359" w:type="dxa"/>
            <w:tcBorders>
              <w:top w:val="nil"/>
              <w:left w:val="nil"/>
              <w:bottom w:val="nil"/>
              <w:right w:val="nil"/>
            </w:tcBorders>
            <w:shd w:val="clear" w:color="auto" w:fill="auto"/>
            <w:noWrap/>
            <w:vAlign w:val="bottom"/>
            <w:hideMark/>
          </w:tcPr>
          <w:p w14:paraId="0B94B900"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2464" w:type="dxa"/>
            <w:tcBorders>
              <w:top w:val="nil"/>
              <w:left w:val="nil"/>
              <w:bottom w:val="nil"/>
              <w:right w:val="nil"/>
            </w:tcBorders>
            <w:shd w:val="clear" w:color="auto" w:fill="auto"/>
            <w:noWrap/>
            <w:vAlign w:val="bottom"/>
            <w:hideMark/>
          </w:tcPr>
          <w:p w14:paraId="6389F7C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3EF2C79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02E0885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7ADBFF5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64DFCF93"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792B2DD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088B73F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5B0D9CD1" w14:textId="77777777" w:rsidTr="00D76093">
        <w:trPr>
          <w:trHeight w:val="402"/>
        </w:trPr>
        <w:tc>
          <w:tcPr>
            <w:tcW w:w="2359" w:type="dxa"/>
            <w:tcBorders>
              <w:top w:val="nil"/>
              <w:left w:val="nil"/>
              <w:bottom w:val="nil"/>
              <w:right w:val="nil"/>
            </w:tcBorders>
            <w:shd w:val="clear" w:color="auto" w:fill="auto"/>
            <w:noWrap/>
            <w:vAlign w:val="center"/>
            <w:hideMark/>
          </w:tcPr>
          <w:p w14:paraId="5AE23628" w14:textId="77777777" w:rsidR="00D76093" w:rsidRPr="00D76093" w:rsidRDefault="00D76093" w:rsidP="00D76093">
            <w:pPr>
              <w:spacing w:after="0" w:line="240" w:lineRule="auto"/>
              <w:rPr>
                <w:rFonts w:ascii="Arial" w:eastAsia="Times New Roman" w:hAnsi="Arial" w:cs="Arial"/>
                <w:b/>
                <w:bCs/>
                <w:color w:val="FDAB3D"/>
                <w:sz w:val="28"/>
                <w:szCs w:val="28"/>
                <w:lang w:eastAsia="es-ES"/>
              </w:rPr>
            </w:pPr>
            <w:r w:rsidRPr="00D76093">
              <w:rPr>
                <w:rFonts w:ascii="Arial" w:eastAsia="Times New Roman" w:hAnsi="Arial" w:cs="Arial"/>
                <w:b/>
                <w:bCs/>
                <w:color w:val="FDAB3D"/>
                <w:sz w:val="28"/>
                <w:szCs w:val="28"/>
                <w:lang w:eastAsia="es-ES"/>
              </w:rPr>
              <w:t>2º Fase</w:t>
            </w:r>
          </w:p>
        </w:tc>
        <w:tc>
          <w:tcPr>
            <w:tcW w:w="2464" w:type="dxa"/>
            <w:tcBorders>
              <w:top w:val="nil"/>
              <w:left w:val="nil"/>
              <w:bottom w:val="nil"/>
              <w:right w:val="nil"/>
            </w:tcBorders>
            <w:shd w:val="clear" w:color="auto" w:fill="auto"/>
            <w:noWrap/>
            <w:vAlign w:val="bottom"/>
            <w:hideMark/>
          </w:tcPr>
          <w:p w14:paraId="33447F83" w14:textId="77777777" w:rsidR="00D76093" w:rsidRPr="00D76093" w:rsidRDefault="00D76093" w:rsidP="00D76093">
            <w:pPr>
              <w:spacing w:after="0" w:line="240" w:lineRule="auto"/>
              <w:rPr>
                <w:rFonts w:ascii="Arial" w:eastAsia="Times New Roman" w:hAnsi="Arial" w:cs="Arial"/>
                <w:b/>
                <w:bCs/>
                <w:color w:val="FDAB3D"/>
                <w:sz w:val="28"/>
                <w:szCs w:val="28"/>
                <w:lang w:eastAsia="es-ES"/>
              </w:rPr>
            </w:pPr>
          </w:p>
        </w:tc>
        <w:tc>
          <w:tcPr>
            <w:tcW w:w="304" w:type="dxa"/>
            <w:tcBorders>
              <w:top w:val="nil"/>
              <w:left w:val="nil"/>
              <w:bottom w:val="nil"/>
              <w:right w:val="nil"/>
            </w:tcBorders>
            <w:shd w:val="clear" w:color="auto" w:fill="auto"/>
            <w:noWrap/>
            <w:vAlign w:val="bottom"/>
            <w:hideMark/>
          </w:tcPr>
          <w:p w14:paraId="65DC9C67"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5B691720"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69A8FC31"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12DFCE47"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2EF9318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28EE5A5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11023535" w14:textId="77777777" w:rsidTr="00D76093">
        <w:trPr>
          <w:trHeight w:val="402"/>
        </w:trPr>
        <w:tc>
          <w:tcPr>
            <w:tcW w:w="2359" w:type="dxa"/>
            <w:tcBorders>
              <w:top w:val="nil"/>
              <w:left w:val="nil"/>
              <w:bottom w:val="nil"/>
              <w:right w:val="nil"/>
            </w:tcBorders>
            <w:shd w:val="clear" w:color="000000" w:fill="D6D6D6"/>
            <w:noWrap/>
            <w:vAlign w:val="center"/>
            <w:hideMark/>
          </w:tcPr>
          <w:p w14:paraId="3445E182"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Nombre</w:t>
            </w:r>
          </w:p>
        </w:tc>
        <w:tc>
          <w:tcPr>
            <w:tcW w:w="2464" w:type="dxa"/>
            <w:tcBorders>
              <w:top w:val="nil"/>
              <w:left w:val="nil"/>
              <w:bottom w:val="nil"/>
              <w:right w:val="nil"/>
            </w:tcBorders>
            <w:shd w:val="clear" w:color="000000" w:fill="D6D6D6"/>
            <w:noWrap/>
            <w:vAlign w:val="center"/>
            <w:hideMark/>
          </w:tcPr>
          <w:p w14:paraId="77E8FB0F"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Subelementos</w:t>
            </w:r>
          </w:p>
        </w:tc>
        <w:tc>
          <w:tcPr>
            <w:tcW w:w="304" w:type="dxa"/>
            <w:tcBorders>
              <w:top w:val="nil"/>
              <w:left w:val="nil"/>
              <w:bottom w:val="nil"/>
              <w:right w:val="nil"/>
            </w:tcBorders>
            <w:shd w:val="clear" w:color="000000" w:fill="D6D6D6"/>
            <w:noWrap/>
            <w:vAlign w:val="center"/>
            <w:hideMark/>
          </w:tcPr>
          <w:p w14:paraId="3FF46F8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D6D6D6"/>
            <w:noWrap/>
            <w:vAlign w:val="center"/>
            <w:hideMark/>
          </w:tcPr>
          <w:p w14:paraId="1F684CD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D6D6D6"/>
            <w:noWrap/>
            <w:vAlign w:val="center"/>
            <w:hideMark/>
          </w:tcPr>
          <w:p w14:paraId="7F598F8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D6D6D6"/>
            <w:noWrap/>
            <w:vAlign w:val="center"/>
            <w:hideMark/>
          </w:tcPr>
          <w:p w14:paraId="29E50930"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D6D6D6"/>
            <w:noWrap/>
            <w:vAlign w:val="center"/>
            <w:hideMark/>
          </w:tcPr>
          <w:p w14:paraId="529E3EBE"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D6D6D6"/>
            <w:noWrap/>
            <w:vAlign w:val="center"/>
            <w:hideMark/>
          </w:tcPr>
          <w:p w14:paraId="1BD9E3BB"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04246E60" w14:textId="77777777" w:rsidTr="00D76093">
        <w:trPr>
          <w:trHeight w:val="402"/>
        </w:trPr>
        <w:tc>
          <w:tcPr>
            <w:tcW w:w="2359" w:type="dxa"/>
            <w:tcBorders>
              <w:top w:val="nil"/>
              <w:left w:val="nil"/>
              <w:bottom w:val="nil"/>
              <w:right w:val="nil"/>
            </w:tcBorders>
            <w:shd w:val="clear" w:color="auto" w:fill="auto"/>
            <w:noWrap/>
            <w:vAlign w:val="center"/>
            <w:hideMark/>
          </w:tcPr>
          <w:p w14:paraId="1CBFF58B"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del diagrama UML</w:t>
            </w:r>
          </w:p>
        </w:tc>
        <w:tc>
          <w:tcPr>
            <w:tcW w:w="2464" w:type="dxa"/>
            <w:tcBorders>
              <w:top w:val="nil"/>
              <w:left w:val="nil"/>
              <w:bottom w:val="nil"/>
              <w:right w:val="nil"/>
            </w:tcBorders>
            <w:shd w:val="clear" w:color="auto" w:fill="auto"/>
            <w:noWrap/>
            <w:vAlign w:val="center"/>
            <w:hideMark/>
          </w:tcPr>
          <w:p w14:paraId="0B3B8D52"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06A942A2"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266DEB0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2021-03-23</w:t>
            </w:r>
          </w:p>
        </w:tc>
        <w:tc>
          <w:tcPr>
            <w:tcW w:w="1168" w:type="dxa"/>
            <w:tcBorders>
              <w:top w:val="nil"/>
              <w:left w:val="nil"/>
              <w:bottom w:val="nil"/>
              <w:right w:val="nil"/>
            </w:tcBorders>
            <w:shd w:val="clear" w:color="auto" w:fill="auto"/>
            <w:noWrap/>
            <w:vAlign w:val="center"/>
            <w:hideMark/>
          </w:tcPr>
          <w:p w14:paraId="61DE9C3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2021-03-21</w:t>
            </w:r>
          </w:p>
        </w:tc>
        <w:tc>
          <w:tcPr>
            <w:tcW w:w="454" w:type="dxa"/>
            <w:tcBorders>
              <w:top w:val="nil"/>
              <w:left w:val="nil"/>
              <w:bottom w:val="nil"/>
              <w:right w:val="nil"/>
            </w:tcBorders>
            <w:shd w:val="clear" w:color="auto" w:fill="auto"/>
            <w:noWrap/>
            <w:vAlign w:val="center"/>
            <w:hideMark/>
          </w:tcPr>
          <w:p w14:paraId="341C1C6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3579C81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92" w:type="dxa"/>
            <w:tcBorders>
              <w:top w:val="nil"/>
              <w:left w:val="nil"/>
              <w:bottom w:val="nil"/>
              <w:right w:val="nil"/>
            </w:tcBorders>
            <w:shd w:val="clear" w:color="auto" w:fill="auto"/>
            <w:noWrap/>
            <w:vAlign w:val="center"/>
            <w:hideMark/>
          </w:tcPr>
          <w:p w14:paraId="1BFE418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r>
      <w:tr w:rsidR="00D76093" w:rsidRPr="00D76093" w14:paraId="2946B7D6" w14:textId="77777777" w:rsidTr="00D76093">
        <w:trPr>
          <w:trHeight w:val="402"/>
        </w:trPr>
        <w:tc>
          <w:tcPr>
            <w:tcW w:w="2359" w:type="dxa"/>
            <w:tcBorders>
              <w:top w:val="nil"/>
              <w:left w:val="nil"/>
              <w:bottom w:val="nil"/>
              <w:right w:val="nil"/>
            </w:tcBorders>
            <w:shd w:val="clear" w:color="auto" w:fill="auto"/>
            <w:noWrap/>
            <w:vAlign w:val="center"/>
            <w:hideMark/>
          </w:tcPr>
          <w:p w14:paraId="04AB114D"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los diagramas específicos de la BD</w:t>
            </w:r>
          </w:p>
        </w:tc>
        <w:tc>
          <w:tcPr>
            <w:tcW w:w="2464" w:type="dxa"/>
            <w:tcBorders>
              <w:top w:val="nil"/>
              <w:left w:val="nil"/>
              <w:bottom w:val="nil"/>
              <w:right w:val="nil"/>
            </w:tcBorders>
            <w:shd w:val="clear" w:color="auto" w:fill="auto"/>
            <w:noWrap/>
            <w:vAlign w:val="center"/>
            <w:hideMark/>
          </w:tcPr>
          <w:p w14:paraId="31C361D5"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2F8CFE53"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4F0576B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2021-03-25</w:t>
            </w:r>
          </w:p>
        </w:tc>
        <w:tc>
          <w:tcPr>
            <w:tcW w:w="1168" w:type="dxa"/>
            <w:tcBorders>
              <w:top w:val="nil"/>
              <w:left w:val="nil"/>
              <w:bottom w:val="nil"/>
              <w:right w:val="nil"/>
            </w:tcBorders>
            <w:shd w:val="clear" w:color="auto" w:fill="auto"/>
            <w:noWrap/>
            <w:vAlign w:val="center"/>
            <w:hideMark/>
          </w:tcPr>
          <w:p w14:paraId="1FA9208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2021-03-26</w:t>
            </w:r>
          </w:p>
        </w:tc>
        <w:tc>
          <w:tcPr>
            <w:tcW w:w="454" w:type="dxa"/>
            <w:tcBorders>
              <w:top w:val="nil"/>
              <w:left w:val="nil"/>
              <w:bottom w:val="nil"/>
              <w:right w:val="nil"/>
            </w:tcBorders>
            <w:shd w:val="clear" w:color="auto" w:fill="auto"/>
            <w:noWrap/>
            <w:vAlign w:val="center"/>
            <w:hideMark/>
          </w:tcPr>
          <w:p w14:paraId="3651BC2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78ABE73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75D28BB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76AC7DF0" w14:textId="77777777" w:rsidTr="00D76093">
        <w:trPr>
          <w:trHeight w:val="402"/>
        </w:trPr>
        <w:tc>
          <w:tcPr>
            <w:tcW w:w="2359" w:type="dxa"/>
            <w:tcBorders>
              <w:top w:val="nil"/>
              <w:left w:val="nil"/>
              <w:bottom w:val="nil"/>
              <w:right w:val="nil"/>
            </w:tcBorders>
            <w:shd w:val="clear" w:color="auto" w:fill="auto"/>
            <w:noWrap/>
            <w:vAlign w:val="center"/>
            <w:hideMark/>
          </w:tcPr>
          <w:p w14:paraId="190743D1"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Diseño de la base de datos</w:t>
            </w:r>
          </w:p>
        </w:tc>
        <w:tc>
          <w:tcPr>
            <w:tcW w:w="2464" w:type="dxa"/>
            <w:tcBorders>
              <w:top w:val="nil"/>
              <w:left w:val="nil"/>
              <w:bottom w:val="nil"/>
              <w:right w:val="nil"/>
            </w:tcBorders>
            <w:shd w:val="clear" w:color="auto" w:fill="auto"/>
            <w:noWrap/>
            <w:vAlign w:val="center"/>
            <w:hideMark/>
          </w:tcPr>
          <w:p w14:paraId="46C16FCF"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05EB2B99"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29F4466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2021-03-27</w:t>
            </w:r>
          </w:p>
        </w:tc>
        <w:tc>
          <w:tcPr>
            <w:tcW w:w="1168" w:type="dxa"/>
            <w:tcBorders>
              <w:top w:val="nil"/>
              <w:left w:val="nil"/>
              <w:bottom w:val="nil"/>
              <w:right w:val="nil"/>
            </w:tcBorders>
            <w:shd w:val="clear" w:color="auto" w:fill="auto"/>
            <w:noWrap/>
            <w:vAlign w:val="center"/>
            <w:hideMark/>
          </w:tcPr>
          <w:p w14:paraId="1B3EA62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454" w:type="dxa"/>
            <w:tcBorders>
              <w:top w:val="nil"/>
              <w:left w:val="nil"/>
              <w:bottom w:val="nil"/>
              <w:right w:val="nil"/>
            </w:tcBorders>
            <w:shd w:val="clear" w:color="auto" w:fill="auto"/>
            <w:noWrap/>
            <w:vAlign w:val="center"/>
            <w:hideMark/>
          </w:tcPr>
          <w:p w14:paraId="4D78145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12B1D52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4B4A264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1429041B" w14:textId="77777777" w:rsidTr="00D76093">
        <w:trPr>
          <w:trHeight w:val="402"/>
        </w:trPr>
        <w:tc>
          <w:tcPr>
            <w:tcW w:w="2359" w:type="dxa"/>
            <w:tcBorders>
              <w:top w:val="nil"/>
              <w:left w:val="nil"/>
              <w:bottom w:val="nil"/>
              <w:right w:val="nil"/>
            </w:tcBorders>
            <w:shd w:val="clear" w:color="auto" w:fill="auto"/>
            <w:noWrap/>
            <w:vAlign w:val="center"/>
            <w:hideMark/>
          </w:tcPr>
          <w:p w14:paraId="526846D7"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pruebas en la BD</w:t>
            </w:r>
          </w:p>
        </w:tc>
        <w:tc>
          <w:tcPr>
            <w:tcW w:w="2464" w:type="dxa"/>
            <w:tcBorders>
              <w:top w:val="nil"/>
              <w:left w:val="nil"/>
              <w:bottom w:val="nil"/>
              <w:right w:val="nil"/>
            </w:tcBorders>
            <w:shd w:val="clear" w:color="auto" w:fill="auto"/>
            <w:noWrap/>
            <w:vAlign w:val="center"/>
            <w:hideMark/>
          </w:tcPr>
          <w:p w14:paraId="05727A41"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13C8C26B"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17D73C3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2021-03-29</w:t>
            </w:r>
          </w:p>
        </w:tc>
        <w:tc>
          <w:tcPr>
            <w:tcW w:w="1168" w:type="dxa"/>
            <w:tcBorders>
              <w:top w:val="nil"/>
              <w:left w:val="nil"/>
              <w:bottom w:val="nil"/>
              <w:right w:val="nil"/>
            </w:tcBorders>
            <w:shd w:val="clear" w:color="auto" w:fill="auto"/>
            <w:noWrap/>
            <w:vAlign w:val="center"/>
            <w:hideMark/>
          </w:tcPr>
          <w:p w14:paraId="372CFBE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454" w:type="dxa"/>
            <w:tcBorders>
              <w:top w:val="nil"/>
              <w:left w:val="nil"/>
              <w:bottom w:val="nil"/>
              <w:right w:val="nil"/>
            </w:tcBorders>
            <w:shd w:val="clear" w:color="auto" w:fill="auto"/>
            <w:noWrap/>
            <w:vAlign w:val="center"/>
            <w:hideMark/>
          </w:tcPr>
          <w:p w14:paraId="53C9313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6872432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02871B2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6D196589" w14:textId="77777777" w:rsidTr="00D76093">
        <w:trPr>
          <w:trHeight w:val="402"/>
        </w:trPr>
        <w:tc>
          <w:tcPr>
            <w:tcW w:w="2359" w:type="dxa"/>
            <w:tcBorders>
              <w:top w:val="nil"/>
              <w:left w:val="nil"/>
              <w:bottom w:val="nil"/>
              <w:right w:val="nil"/>
            </w:tcBorders>
            <w:shd w:val="clear" w:color="auto" w:fill="auto"/>
            <w:noWrap/>
            <w:vAlign w:val="center"/>
            <w:hideMark/>
          </w:tcPr>
          <w:p w14:paraId="048F32FE"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Primera versión de la aplicación</w:t>
            </w:r>
          </w:p>
        </w:tc>
        <w:tc>
          <w:tcPr>
            <w:tcW w:w="2464" w:type="dxa"/>
            <w:tcBorders>
              <w:top w:val="nil"/>
              <w:left w:val="nil"/>
              <w:bottom w:val="nil"/>
              <w:right w:val="nil"/>
            </w:tcBorders>
            <w:shd w:val="clear" w:color="auto" w:fill="auto"/>
            <w:noWrap/>
            <w:vAlign w:val="center"/>
            <w:hideMark/>
          </w:tcPr>
          <w:p w14:paraId="04A3E0B7"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1DF086ED"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2F74FFA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1168" w:type="dxa"/>
            <w:tcBorders>
              <w:top w:val="nil"/>
              <w:left w:val="nil"/>
              <w:bottom w:val="nil"/>
              <w:right w:val="nil"/>
            </w:tcBorders>
            <w:shd w:val="clear" w:color="auto" w:fill="auto"/>
            <w:noWrap/>
            <w:vAlign w:val="center"/>
            <w:hideMark/>
          </w:tcPr>
          <w:p w14:paraId="36805D1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454" w:type="dxa"/>
            <w:tcBorders>
              <w:top w:val="nil"/>
              <w:left w:val="nil"/>
              <w:bottom w:val="nil"/>
              <w:right w:val="nil"/>
            </w:tcBorders>
            <w:shd w:val="clear" w:color="auto" w:fill="auto"/>
            <w:noWrap/>
            <w:vAlign w:val="center"/>
            <w:hideMark/>
          </w:tcPr>
          <w:p w14:paraId="757F463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25</w:t>
            </w:r>
          </w:p>
        </w:tc>
        <w:tc>
          <w:tcPr>
            <w:tcW w:w="417" w:type="dxa"/>
            <w:tcBorders>
              <w:top w:val="nil"/>
              <w:left w:val="nil"/>
              <w:bottom w:val="nil"/>
              <w:right w:val="nil"/>
            </w:tcBorders>
            <w:shd w:val="clear" w:color="auto" w:fill="auto"/>
            <w:noWrap/>
            <w:vAlign w:val="center"/>
            <w:hideMark/>
          </w:tcPr>
          <w:p w14:paraId="2EB6960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18</w:t>
            </w:r>
          </w:p>
        </w:tc>
        <w:tc>
          <w:tcPr>
            <w:tcW w:w="492" w:type="dxa"/>
            <w:tcBorders>
              <w:top w:val="nil"/>
              <w:left w:val="nil"/>
              <w:bottom w:val="nil"/>
              <w:right w:val="nil"/>
            </w:tcBorders>
            <w:shd w:val="clear" w:color="auto" w:fill="auto"/>
            <w:noWrap/>
            <w:vAlign w:val="center"/>
            <w:hideMark/>
          </w:tcPr>
          <w:p w14:paraId="2DA6A51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7</w:t>
            </w:r>
          </w:p>
        </w:tc>
      </w:tr>
      <w:tr w:rsidR="00D76093" w:rsidRPr="00D76093" w14:paraId="1A5CAB69" w14:textId="77777777" w:rsidTr="00D76093">
        <w:trPr>
          <w:trHeight w:val="402"/>
        </w:trPr>
        <w:tc>
          <w:tcPr>
            <w:tcW w:w="2359" w:type="dxa"/>
            <w:tcBorders>
              <w:top w:val="nil"/>
              <w:left w:val="nil"/>
              <w:bottom w:val="nil"/>
              <w:right w:val="nil"/>
            </w:tcBorders>
            <w:shd w:val="clear" w:color="auto" w:fill="auto"/>
            <w:noWrap/>
            <w:vAlign w:val="center"/>
            <w:hideMark/>
          </w:tcPr>
          <w:p w14:paraId="0259195B" w14:textId="77777777" w:rsidR="00D76093" w:rsidRPr="00D76093" w:rsidRDefault="00D76093" w:rsidP="00D76093">
            <w:pPr>
              <w:spacing w:after="0" w:line="240" w:lineRule="auto"/>
              <w:rPr>
                <w:rFonts w:ascii="Arial" w:eastAsia="Times New Roman" w:hAnsi="Arial" w:cs="Arial"/>
                <w:b/>
                <w:bCs/>
                <w:color w:val="A2A2A2"/>
                <w:lang w:eastAsia="es-ES"/>
              </w:rPr>
            </w:pPr>
            <w:r w:rsidRPr="00D76093">
              <w:rPr>
                <w:rFonts w:ascii="Arial" w:eastAsia="Times New Roman" w:hAnsi="Arial" w:cs="Arial"/>
                <w:b/>
                <w:bCs/>
                <w:color w:val="A2A2A2"/>
                <w:lang w:eastAsia="es-ES"/>
              </w:rPr>
              <w:t>Subitems</w:t>
            </w:r>
          </w:p>
        </w:tc>
        <w:tc>
          <w:tcPr>
            <w:tcW w:w="2464" w:type="dxa"/>
            <w:tcBorders>
              <w:top w:val="nil"/>
              <w:left w:val="nil"/>
              <w:bottom w:val="nil"/>
              <w:right w:val="nil"/>
            </w:tcBorders>
            <w:shd w:val="clear" w:color="000000" w:fill="EFEFEF"/>
            <w:noWrap/>
            <w:vAlign w:val="center"/>
            <w:hideMark/>
          </w:tcPr>
          <w:p w14:paraId="2F2E70C8"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Name</w:t>
            </w:r>
          </w:p>
        </w:tc>
        <w:tc>
          <w:tcPr>
            <w:tcW w:w="304" w:type="dxa"/>
            <w:tcBorders>
              <w:top w:val="nil"/>
              <w:left w:val="nil"/>
              <w:bottom w:val="nil"/>
              <w:right w:val="nil"/>
            </w:tcBorders>
            <w:shd w:val="clear" w:color="000000" w:fill="EFEFEF"/>
            <w:noWrap/>
            <w:vAlign w:val="center"/>
            <w:hideMark/>
          </w:tcPr>
          <w:p w14:paraId="23A96F65"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EFEFEF"/>
            <w:noWrap/>
            <w:vAlign w:val="center"/>
            <w:hideMark/>
          </w:tcPr>
          <w:p w14:paraId="36232BCA"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EFEFEF"/>
            <w:noWrap/>
            <w:vAlign w:val="center"/>
            <w:hideMark/>
          </w:tcPr>
          <w:p w14:paraId="7E53C3C3"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EFEFEF"/>
            <w:noWrap/>
            <w:vAlign w:val="center"/>
            <w:hideMark/>
          </w:tcPr>
          <w:p w14:paraId="6E8A18CE"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EFEFEF"/>
            <w:noWrap/>
            <w:vAlign w:val="center"/>
            <w:hideMark/>
          </w:tcPr>
          <w:p w14:paraId="42E69889"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EFEFEF"/>
            <w:noWrap/>
            <w:vAlign w:val="center"/>
            <w:hideMark/>
          </w:tcPr>
          <w:p w14:paraId="2376A9CC"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480D5905" w14:textId="77777777" w:rsidTr="00D76093">
        <w:trPr>
          <w:trHeight w:val="402"/>
        </w:trPr>
        <w:tc>
          <w:tcPr>
            <w:tcW w:w="2359" w:type="dxa"/>
            <w:tcBorders>
              <w:top w:val="nil"/>
              <w:left w:val="nil"/>
              <w:bottom w:val="nil"/>
              <w:right w:val="nil"/>
            </w:tcBorders>
            <w:shd w:val="clear" w:color="auto" w:fill="auto"/>
            <w:noWrap/>
            <w:vAlign w:val="center"/>
            <w:hideMark/>
          </w:tcPr>
          <w:p w14:paraId="7028ACBD" w14:textId="77777777" w:rsidR="00D76093" w:rsidRPr="00D76093" w:rsidRDefault="00D76093" w:rsidP="00D76093">
            <w:pPr>
              <w:spacing w:after="0" w:line="240" w:lineRule="auto"/>
              <w:rPr>
                <w:rFonts w:ascii="Arial" w:eastAsia="Times New Roman" w:hAnsi="Arial" w:cs="Arial"/>
                <w:b/>
                <w:bCs/>
                <w:color w:val="000000"/>
                <w:lang w:eastAsia="es-ES"/>
              </w:rPr>
            </w:pPr>
          </w:p>
        </w:tc>
        <w:tc>
          <w:tcPr>
            <w:tcW w:w="2464" w:type="dxa"/>
            <w:tcBorders>
              <w:top w:val="nil"/>
              <w:left w:val="nil"/>
              <w:bottom w:val="nil"/>
              <w:right w:val="nil"/>
            </w:tcBorders>
            <w:shd w:val="clear" w:color="000000" w:fill="DBEEF3"/>
            <w:noWrap/>
            <w:vAlign w:val="center"/>
            <w:hideMark/>
          </w:tcPr>
          <w:p w14:paraId="6377C771"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Diseño general de la interfaz de la aplicación móvil</w:t>
            </w: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052B32C4"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65472E3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2021-03-30</w:t>
            </w:r>
          </w:p>
        </w:tc>
        <w:tc>
          <w:tcPr>
            <w:tcW w:w="1168" w:type="dxa"/>
            <w:tcBorders>
              <w:top w:val="nil"/>
              <w:left w:val="nil"/>
              <w:bottom w:val="nil"/>
              <w:right w:val="nil"/>
            </w:tcBorders>
            <w:shd w:val="clear" w:color="000000" w:fill="DBEEF3"/>
            <w:noWrap/>
            <w:vAlign w:val="center"/>
            <w:hideMark/>
          </w:tcPr>
          <w:p w14:paraId="76C4E9D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454" w:type="dxa"/>
            <w:tcBorders>
              <w:top w:val="nil"/>
              <w:left w:val="nil"/>
              <w:bottom w:val="nil"/>
              <w:right w:val="nil"/>
            </w:tcBorders>
            <w:shd w:val="clear" w:color="000000" w:fill="DBEEF3"/>
            <w:noWrap/>
            <w:vAlign w:val="center"/>
            <w:hideMark/>
          </w:tcPr>
          <w:p w14:paraId="7B4BD29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w:t>
            </w:r>
          </w:p>
        </w:tc>
        <w:tc>
          <w:tcPr>
            <w:tcW w:w="417" w:type="dxa"/>
            <w:tcBorders>
              <w:top w:val="nil"/>
              <w:left w:val="nil"/>
              <w:bottom w:val="nil"/>
              <w:right w:val="nil"/>
            </w:tcBorders>
            <w:shd w:val="clear" w:color="000000" w:fill="DBEEF3"/>
            <w:noWrap/>
            <w:vAlign w:val="center"/>
            <w:hideMark/>
          </w:tcPr>
          <w:p w14:paraId="26DAE3D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15</w:t>
            </w:r>
          </w:p>
        </w:tc>
        <w:tc>
          <w:tcPr>
            <w:tcW w:w="492" w:type="dxa"/>
            <w:tcBorders>
              <w:top w:val="nil"/>
              <w:left w:val="nil"/>
              <w:bottom w:val="nil"/>
              <w:right w:val="nil"/>
            </w:tcBorders>
            <w:shd w:val="clear" w:color="000000" w:fill="DBEEF3"/>
            <w:noWrap/>
            <w:vAlign w:val="center"/>
            <w:hideMark/>
          </w:tcPr>
          <w:p w14:paraId="36647C9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6C6AD411" w14:textId="77777777" w:rsidTr="00D76093">
        <w:trPr>
          <w:trHeight w:val="402"/>
        </w:trPr>
        <w:tc>
          <w:tcPr>
            <w:tcW w:w="2359" w:type="dxa"/>
            <w:tcBorders>
              <w:top w:val="nil"/>
              <w:left w:val="nil"/>
              <w:bottom w:val="nil"/>
              <w:right w:val="nil"/>
            </w:tcBorders>
            <w:shd w:val="clear" w:color="auto" w:fill="auto"/>
            <w:noWrap/>
            <w:vAlign w:val="center"/>
            <w:hideMark/>
          </w:tcPr>
          <w:p w14:paraId="431CE151"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45FCCBB9"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pruebas</w:t>
            </w: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0E20563F"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099960C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2021-04-02</w:t>
            </w:r>
          </w:p>
        </w:tc>
        <w:tc>
          <w:tcPr>
            <w:tcW w:w="1168" w:type="dxa"/>
            <w:tcBorders>
              <w:top w:val="nil"/>
              <w:left w:val="nil"/>
              <w:bottom w:val="nil"/>
              <w:right w:val="nil"/>
            </w:tcBorders>
            <w:shd w:val="clear" w:color="000000" w:fill="DBEEF3"/>
            <w:noWrap/>
            <w:vAlign w:val="center"/>
            <w:hideMark/>
          </w:tcPr>
          <w:p w14:paraId="5C22FE2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454" w:type="dxa"/>
            <w:tcBorders>
              <w:top w:val="nil"/>
              <w:left w:val="nil"/>
              <w:bottom w:val="nil"/>
              <w:right w:val="nil"/>
            </w:tcBorders>
            <w:shd w:val="clear" w:color="000000" w:fill="DBEEF3"/>
            <w:noWrap/>
            <w:vAlign w:val="center"/>
            <w:hideMark/>
          </w:tcPr>
          <w:p w14:paraId="457DC13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000000" w:fill="DBEEF3"/>
            <w:noWrap/>
            <w:vAlign w:val="center"/>
            <w:hideMark/>
          </w:tcPr>
          <w:p w14:paraId="04693B2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000000" w:fill="DBEEF3"/>
            <w:noWrap/>
            <w:vAlign w:val="center"/>
            <w:hideMark/>
          </w:tcPr>
          <w:p w14:paraId="540F5CE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139F9D92" w14:textId="77777777" w:rsidTr="00D76093">
        <w:trPr>
          <w:trHeight w:val="402"/>
        </w:trPr>
        <w:tc>
          <w:tcPr>
            <w:tcW w:w="2359" w:type="dxa"/>
            <w:tcBorders>
              <w:top w:val="nil"/>
              <w:left w:val="nil"/>
              <w:bottom w:val="nil"/>
              <w:right w:val="nil"/>
            </w:tcBorders>
            <w:shd w:val="clear" w:color="auto" w:fill="auto"/>
            <w:noWrap/>
            <w:vAlign w:val="center"/>
            <w:hideMark/>
          </w:tcPr>
          <w:p w14:paraId="59567015"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Documentación</w:t>
            </w:r>
          </w:p>
        </w:tc>
        <w:tc>
          <w:tcPr>
            <w:tcW w:w="2464" w:type="dxa"/>
            <w:tcBorders>
              <w:top w:val="nil"/>
              <w:left w:val="nil"/>
              <w:bottom w:val="nil"/>
              <w:right w:val="nil"/>
            </w:tcBorders>
            <w:shd w:val="clear" w:color="auto" w:fill="auto"/>
            <w:noWrap/>
            <w:vAlign w:val="center"/>
            <w:hideMark/>
          </w:tcPr>
          <w:p w14:paraId="6416C2A6"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58363F28"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3421CE1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2021-04-04</w:t>
            </w:r>
          </w:p>
        </w:tc>
        <w:tc>
          <w:tcPr>
            <w:tcW w:w="1168" w:type="dxa"/>
            <w:tcBorders>
              <w:top w:val="nil"/>
              <w:left w:val="nil"/>
              <w:bottom w:val="nil"/>
              <w:right w:val="nil"/>
            </w:tcBorders>
            <w:shd w:val="clear" w:color="auto" w:fill="auto"/>
            <w:noWrap/>
            <w:vAlign w:val="center"/>
            <w:hideMark/>
          </w:tcPr>
          <w:p w14:paraId="0FEC9CD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2021-04-04</w:t>
            </w:r>
          </w:p>
        </w:tc>
        <w:tc>
          <w:tcPr>
            <w:tcW w:w="454" w:type="dxa"/>
            <w:tcBorders>
              <w:top w:val="nil"/>
              <w:left w:val="nil"/>
              <w:bottom w:val="nil"/>
              <w:right w:val="nil"/>
            </w:tcBorders>
            <w:shd w:val="clear" w:color="auto" w:fill="auto"/>
            <w:noWrap/>
            <w:vAlign w:val="center"/>
            <w:hideMark/>
          </w:tcPr>
          <w:p w14:paraId="034A362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510B6F2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3EB3D28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59918B6B" w14:textId="77777777" w:rsidTr="00D76093">
        <w:trPr>
          <w:trHeight w:val="402"/>
        </w:trPr>
        <w:tc>
          <w:tcPr>
            <w:tcW w:w="2359" w:type="dxa"/>
            <w:tcBorders>
              <w:top w:val="nil"/>
              <w:left w:val="nil"/>
              <w:bottom w:val="nil"/>
              <w:right w:val="nil"/>
            </w:tcBorders>
            <w:shd w:val="clear" w:color="auto" w:fill="auto"/>
            <w:noWrap/>
            <w:vAlign w:val="bottom"/>
            <w:hideMark/>
          </w:tcPr>
          <w:p w14:paraId="6D6CA36F"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auto" w:fill="auto"/>
            <w:noWrap/>
            <w:vAlign w:val="bottom"/>
            <w:hideMark/>
          </w:tcPr>
          <w:p w14:paraId="7BC6B86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119D5AF4"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000000" w:fill="EFEFEF"/>
            <w:noWrap/>
            <w:vAlign w:val="center"/>
            <w:hideMark/>
          </w:tcPr>
          <w:p w14:paraId="5CB70F24"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2021-03-23 hasta el 2021-04-04</w:t>
            </w:r>
          </w:p>
        </w:tc>
        <w:tc>
          <w:tcPr>
            <w:tcW w:w="1168" w:type="dxa"/>
            <w:tcBorders>
              <w:top w:val="nil"/>
              <w:left w:val="nil"/>
              <w:bottom w:val="nil"/>
              <w:right w:val="nil"/>
            </w:tcBorders>
            <w:shd w:val="clear" w:color="000000" w:fill="EFEFEF"/>
            <w:noWrap/>
            <w:vAlign w:val="center"/>
            <w:hideMark/>
          </w:tcPr>
          <w:p w14:paraId="75CCC35F"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2021-03-22</w:t>
            </w:r>
          </w:p>
        </w:tc>
        <w:tc>
          <w:tcPr>
            <w:tcW w:w="454" w:type="dxa"/>
            <w:tcBorders>
              <w:top w:val="nil"/>
              <w:left w:val="nil"/>
              <w:bottom w:val="nil"/>
              <w:right w:val="nil"/>
            </w:tcBorders>
            <w:shd w:val="clear" w:color="000000" w:fill="EFEFEF"/>
            <w:noWrap/>
            <w:vAlign w:val="center"/>
            <w:hideMark/>
          </w:tcPr>
          <w:p w14:paraId="4B7017E9"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50</w:t>
            </w:r>
          </w:p>
        </w:tc>
        <w:tc>
          <w:tcPr>
            <w:tcW w:w="417" w:type="dxa"/>
            <w:tcBorders>
              <w:top w:val="nil"/>
              <w:left w:val="nil"/>
              <w:bottom w:val="nil"/>
              <w:right w:val="nil"/>
            </w:tcBorders>
            <w:shd w:val="clear" w:color="000000" w:fill="EFEFEF"/>
            <w:noWrap/>
            <w:vAlign w:val="center"/>
            <w:hideMark/>
          </w:tcPr>
          <w:p w14:paraId="26521DF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35</w:t>
            </w:r>
          </w:p>
        </w:tc>
        <w:tc>
          <w:tcPr>
            <w:tcW w:w="492" w:type="dxa"/>
            <w:tcBorders>
              <w:top w:val="nil"/>
              <w:left w:val="nil"/>
              <w:bottom w:val="nil"/>
              <w:right w:val="nil"/>
            </w:tcBorders>
            <w:shd w:val="clear" w:color="000000" w:fill="EFEFEF"/>
            <w:noWrap/>
            <w:vAlign w:val="center"/>
            <w:hideMark/>
          </w:tcPr>
          <w:p w14:paraId="37552C4E"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15</w:t>
            </w:r>
          </w:p>
        </w:tc>
      </w:tr>
      <w:tr w:rsidR="00D76093" w:rsidRPr="00D76093" w14:paraId="0AA07A01" w14:textId="77777777" w:rsidTr="00D76093">
        <w:trPr>
          <w:trHeight w:val="799"/>
        </w:trPr>
        <w:tc>
          <w:tcPr>
            <w:tcW w:w="2359" w:type="dxa"/>
            <w:tcBorders>
              <w:top w:val="nil"/>
              <w:left w:val="nil"/>
              <w:bottom w:val="nil"/>
              <w:right w:val="nil"/>
            </w:tcBorders>
            <w:shd w:val="clear" w:color="auto" w:fill="auto"/>
            <w:noWrap/>
            <w:vAlign w:val="bottom"/>
            <w:hideMark/>
          </w:tcPr>
          <w:p w14:paraId="3F9E74F8"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2464" w:type="dxa"/>
            <w:tcBorders>
              <w:top w:val="nil"/>
              <w:left w:val="nil"/>
              <w:bottom w:val="nil"/>
              <w:right w:val="nil"/>
            </w:tcBorders>
            <w:shd w:val="clear" w:color="auto" w:fill="auto"/>
            <w:noWrap/>
            <w:vAlign w:val="bottom"/>
            <w:hideMark/>
          </w:tcPr>
          <w:p w14:paraId="3CFA138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60CCF0A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3139D844"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132A841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611B3D73"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6D115AB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4DD1F493"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0F42CE88" w14:textId="77777777" w:rsidTr="00D76093">
        <w:trPr>
          <w:trHeight w:val="402"/>
        </w:trPr>
        <w:tc>
          <w:tcPr>
            <w:tcW w:w="2359" w:type="dxa"/>
            <w:tcBorders>
              <w:top w:val="nil"/>
              <w:left w:val="nil"/>
              <w:bottom w:val="nil"/>
              <w:right w:val="nil"/>
            </w:tcBorders>
            <w:shd w:val="clear" w:color="auto" w:fill="auto"/>
            <w:noWrap/>
            <w:vAlign w:val="center"/>
            <w:hideMark/>
          </w:tcPr>
          <w:p w14:paraId="49754098" w14:textId="77777777" w:rsidR="00D76093" w:rsidRPr="00D76093" w:rsidRDefault="00D76093" w:rsidP="00D76093">
            <w:pPr>
              <w:spacing w:after="0" w:line="240" w:lineRule="auto"/>
              <w:rPr>
                <w:rFonts w:ascii="Arial" w:eastAsia="Times New Roman" w:hAnsi="Arial" w:cs="Arial"/>
                <w:b/>
                <w:bCs/>
                <w:color w:val="037F4C"/>
                <w:sz w:val="28"/>
                <w:szCs w:val="28"/>
                <w:lang w:eastAsia="es-ES"/>
              </w:rPr>
            </w:pPr>
            <w:r w:rsidRPr="00D76093">
              <w:rPr>
                <w:rFonts w:ascii="Arial" w:eastAsia="Times New Roman" w:hAnsi="Arial" w:cs="Arial"/>
                <w:b/>
                <w:bCs/>
                <w:color w:val="037F4C"/>
                <w:sz w:val="28"/>
                <w:szCs w:val="28"/>
                <w:lang w:eastAsia="es-ES"/>
              </w:rPr>
              <w:t>3º Fase</w:t>
            </w:r>
          </w:p>
        </w:tc>
        <w:tc>
          <w:tcPr>
            <w:tcW w:w="2464" w:type="dxa"/>
            <w:tcBorders>
              <w:top w:val="nil"/>
              <w:left w:val="nil"/>
              <w:bottom w:val="nil"/>
              <w:right w:val="nil"/>
            </w:tcBorders>
            <w:shd w:val="clear" w:color="auto" w:fill="auto"/>
            <w:noWrap/>
            <w:vAlign w:val="bottom"/>
            <w:hideMark/>
          </w:tcPr>
          <w:p w14:paraId="323BE4F5" w14:textId="77777777" w:rsidR="00D76093" w:rsidRPr="00D76093" w:rsidRDefault="00D76093" w:rsidP="00D76093">
            <w:pPr>
              <w:spacing w:after="0" w:line="240" w:lineRule="auto"/>
              <w:rPr>
                <w:rFonts w:ascii="Arial" w:eastAsia="Times New Roman" w:hAnsi="Arial" w:cs="Arial"/>
                <w:b/>
                <w:bCs/>
                <w:color w:val="037F4C"/>
                <w:sz w:val="28"/>
                <w:szCs w:val="28"/>
                <w:lang w:eastAsia="es-ES"/>
              </w:rPr>
            </w:pPr>
          </w:p>
        </w:tc>
        <w:tc>
          <w:tcPr>
            <w:tcW w:w="304" w:type="dxa"/>
            <w:tcBorders>
              <w:top w:val="nil"/>
              <w:left w:val="nil"/>
              <w:bottom w:val="nil"/>
              <w:right w:val="nil"/>
            </w:tcBorders>
            <w:shd w:val="clear" w:color="auto" w:fill="auto"/>
            <w:noWrap/>
            <w:vAlign w:val="bottom"/>
            <w:hideMark/>
          </w:tcPr>
          <w:p w14:paraId="3ECB476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177ED6F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7809A36F"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24CFD42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5409EB1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1B8D1A9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46C7F87A" w14:textId="77777777" w:rsidTr="00D76093">
        <w:trPr>
          <w:trHeight w:val="402"/>
        </w:trPr>
        <w:tc>
          <w:tcPr>
            <w:tcW w:w="2359" w:type="dxa"/>
            <w:tcBorders>
              <w:top w:val="nil"/>
              <w:left w:val="nil"/>
              <w:bottom w:val="nil"/>
              <w:right w:val="nil"/>
            </w:tcBorders>
            <w:shd w:val="clear" w:color="000000" w:fill="D6D6D6"/>
            <w:noWrap/>
            <w:vAlign w:val="center"/>
            <w:hideMark/>
          </w:tcPr>
          <w:p w14:paraId="10F9F48D"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lastRenderedPageBreak/>
              <w:t>Nombre</w:t>
            </w:r>
          </w:p>
        </w:tc>
        <w:tc>
          <w:tcPr>
            <w:tcW w:w="2464" w:type="dxa"/>
            <w:tcBorders>
              <w:top w:val="nil"/>
              <w:left w:val="nil"/>
              <w:bottom w:val="nil"/>
              <w:right w:val="nil"/>
            </w:tcBorders>
            <w:shd w:val="clear" w:color="000000" w:fill="D6D6D6"/>
            <w:noWrap/>
            <w:vAlign w:val="center"/>
            <w:hideMark/>
          </w:tcPr>
          <w:p w14:paraId="60278117"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Subelementos</w:t>
            </w:r>
          </w:p>
        </w:tc>
        <w:tc>
          <w:tcPr>
            <w:tcW w:w="304" w:type="dxa"/>
            <w:tcBorders>
              <w:top w:val="nil"/>
              <w:left w:val="nil"/>
              <w:bottom w:val="nil"/>
              <w:right w:val="nil"/>
            </w:tcBorders>
            <w:shd w:val="clear" w:color="000000" w:fill="D6D6D6"/>
            <w:noWrap/>
            <w:vAlign w:val="center"/>
            <w:hideMark/>
          </w:tcPr>
          <w:p w14:paraId="66902E3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D6D6D6"/>
            <w:noWrap/>
            <w:vAlign w:val="center"/>
            <w:hideMark/>
          </w:tcPr>
          <w:p w14:paraId="4449CC2C"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D6D6D6"/>
            <w:noWrap/>
            <w:vAlign w:val="center"/>
            <w:hideMark/>
          </w:tcPr>
          <w:p w14:paraId="5E2A85CE"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D6D6D6"/>
            <w:noWrap/>
            <w:vAlign w:val="center"/>
            <w:hideMark/>
          </w:tcPr>
          <w:p w14:paraId="205C172A"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D6D6D6"/>
            <w:noWrap/>
            <w:vAlign w:val="center"/>
            <w:hideMark/>
          </w:tcPr>
          <w:p w14:paraId="07F16C3F"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D6D6D6"/>
            <w:noWrap/>
            <w:vAlign w:val="center"/>
            <w:hideMark/>
          </w:tcPr>
          <w:p w14:paraId="53D2530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250CF164" w14:textId="77777777" w:rsidTr="00D76093">
        <w:trPr>
          <w:trHeight w:val="402"/>
        </w:trPr>
        <w:tc>
          <w:tcPr>
            <w:tcW w:w="2359" w:type="dxa"/>
            <w:tcBorders>
              <w:top w:val="nil"/>
              <w:left w:val="nil"/>
              <w:bottom w:val="nil"/>
              <w:right w:val="nil"/>
            </w:tcBorders>
            <w:shd w:val="clear" w:color="auto" w:fill="auto"/>
            <w:noWrap/>
            <w:vAlign w:val="center"/>
            <w:hideMark/>
          </w:tcPr>
          <w:p w14:paraId="00943E5C"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Segunda versión de la aplicación</w:t>
            </w:r>
          </w:p>
        </w:tc>
        <w:tc>
          <w:tcPr>
            <w:tcW w:w="2464" w:type="dxa"/>
            <w:tcBorders>
              <w:top w:val="nil"/>
              <w:left w:val="nil"/>
              <w:bottom w:val="nil"/>
              <w:right w:val="nil"/>
            </w:tcBorders>
            <w:shd w:val="clear" w:color="auto" w:fill="auto"/>
            <w:noWrap/>
            <w:vAlign w:val="center"/>
            <w:hideMark/>
          </w:tcPr>
          <w:p w14:paraId="52290153"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0A24A5F2"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3AFEFD3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2021-04-13</w:t>
            </w:r>
          </w:p>
        </w:tc>
        <w:tc>
          <w:tcPr>
            <w:tcW w:w="1168" w:type="dxa"/>
            <w:tcBorders>
              <w:top w:val="nil"/>
              <w:left w:val="nil"/>
              <w:bottom w:val="nil"/>
              <w:right w:val="nil"/>
            </w:tcBorders>
            <w:shd w:val="clear" w:color="auto" w:fill="auto"/>
            <w:noWrap/>
            <w:vAlign w:val="center"/>
            <w:hideMark/>
          </w:tcPr>
          <w:p w14:paraId="6345320C"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709DD4F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w:t>
            </w:r>
          </w:p>
        </w:tc>
        <w:tc>
          <w:tcPr>
            <w:tcW w:w="417" w:type="dxa"/>
            <w:tcBorders>
              <w:top w:val="nil"/>
              <w:left w:val="nil"/>
              <w:bottom w:val="nil"/>
              <w:right w:val="nil"/>
            </w:tcBorders>
            <w:shd w:val="clear" w:color="auto" w:fill="auto"/>
            <w:noWrap/>
            <w:vAlign w:val="center"/>
            <w:hideMark/>
          </w:tcPr>
          <w:p w14:paraId="7200FDE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17</w:t>
            </w:r>
          </w:p>
        </w:tc>
        <w:tc>
          <w:tcPr>
            <w:tcW w:w="492" w:type="dxa"/>
            <w:tcBorders>
              <w:top w:val="nil"/>
              <w:left w:val="nil"/>
              <w:bottom w:val="nil"/>
              <w:right w:val="nil"/>
            </w:tcBorders>
            <w:shd w:val="clear" w:color="auto" w:fill="auto"/>
            <w:noWrap/>
            <w:vAlign w:val="center"/>
            <w:hideMark/>
          </w:tcPr>
          <w:p w14:paraId="2B1A251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r>
      <w:tr w:rsidR="00D76093" w:rsidRPr="00D76093" w14:paraId="12879922" w14:textId="77777777" w:rsidTr="00D76093">
        <w:trPr>
          <w:trHeight w:val="402"/>
        </w:trPr>
        <w:tc>
          <w:tcPr>
            <w:tcW w:w="2359" w:type="dxa"/>
            <w:tcBorders>
              <w:top w:val="nil"/>
              <w:left w:val="nil"/>
              <w:bottom w:val="nil"/>
              <w:right w:val="nil"/>
            </w:tcBorders>
            <w:shd w:val="clear" w:color="auto" w:fill="auto"/>
            <w:noWrap/>
            <w:vAlign w:val="center"/>
            <w:hideMark/>
          </w:tcPr>
          <w:p w14:paraId="7C955899" w14:textId="77777777" w:rsidR="00D76093" w:rsidRPr="00D76093" w:rsidRDefault="00D76093" w:rsidP="00D76093">
            <w:pPr>
              <w:spacing w:after="0" w:line="240" w:lineRule="auto"/>
              <w:rPr>
                <w:rFonts w:ascii="Arial" w:eastAsia="Times New Roman" w:hAnsi="Arial" w:cs="Arial"/>
                <w:b/>
                <w:bCs/>
                <w:color w:val="A2A2A2"/>
                <w:lang w:eastAsia="es-ES"/>
              </w:rPr>
            </w:pPr>
            <w:r w:rsidRPr="00D76093">
              <w:rPr>
                <w:rFonts w:ascii="Arial" w:eastAsia="Times New Roman" w:hAnsi="Arial" w:cs="Arial"/>
                <w:b/>
                <w:bCs/>
                <w:color w:val="A2A2A2"/>
                <w:lang w:eastAsia="es-ES"/>
              </w:rPr>
              <w:t>Subitems</w:t>
            </w:r>
          </w:p>
        </w:tc>
        <w:tc>
          <w:tcPr>
            <w:tcW w:w="2464" w:type="dxa"/>
            <w:tcBorders>
              <w:top w:val="nil"/>
              <w:left w:val="nil"/>
              <w:bottom w:val="nil"/>
              <w:right w:val="nil"/>
            </w:tcBorders>
            <w:shd w:val="clear" w:color="000000" w:fill="EFEFEF"/>
            <w:noWrap/>
            <w:vAlign w:val="center"/>
            <w:hideMark/>
          </w:tcPr>
          <w:p w14:paraId="0874EC88"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Name</w:t>
            </w:r>
          </w:p>
        </w:tc>
        <w:tc>
          <w:tcPr>
            <w:tcW w:w="304" w:type="dxa"/>
            <w:tcBorders>
              <w:top w:val="nil"/>
              <w:left w:val="nil"/>
              <w:bottom w:val="nil"/>
              <w:right w:val="nil"/>
            </w:tcBorders>
            <w:shd w:val="clear" w:color="000000" w:fill="EFEFEF"/>
            <w:noWrap/>
            <w:vAlign w:val="center"/>
            <w:hideMark/>
          </w:tcPr>
          <w:p w14:paraId="08A2D621"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EFEFEF"/>
            <w:noWrap/>
            <w:vAlign w:val="center"/>
            <w:hideMark/>
          </w:tcPr>
          <w:p w14:paraId="69FD76B8"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EFEFEF"/>
            <w:noWrap/>
            <w:vAlign w:val="center"/>
            <w:hideMark/>
          </w:tcPr>
          <w:p w14:paraId="3BC05CAB"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EFEFEF"/>
            <w:noWrap/>
            <w:vAlign w:val="center"/>
            <w:hideMark/>
          </w:tcPr>
          <w:p w14:paraId="5DAFCE35"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EFEFEF"/>
            <w:noWrap/>
            <w:vAlign w:val="center"/>
            <w:hideMark/>
          </w:tcPr>
          <w:p w14:paraId="3C86A909"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EFEFEF"/>
            <w:noWrap/>
            <w:vAlign w:val="center"/>
            <w:hideMark/>
          </w:tcPr>
          <w:p w14:paraId="150F99AF"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54564F9A" w14:textId="77777777" w:rsidTr="00D76093">
        <w:trPr>
          <w:trHeight w:val="402"/>
        </w:trPr>
        <w:tc>
          <w:tcPr>
            <w:tcW w:w="2359" w:type="dxa"/>
            <w:tcBorders>
              <w:top w:val="nil"/>
              <w:left w:val="nil"/>
              <w:bottom w:val="nil"/>
              <w:right w:val="nil"/>
            </w:tcBorders>
            <w:shd w:val="clear" w:color="auto" w:fill="auto"/>
            <w:noWrap/>
            <w:vAlign w:val="center"/>
            <w:hideMark/>
          </w:tcPr>
          <w:p w14:paraId="770A568F" w14:textId="77777777" w:rsidR="00D76093" w:rsidRPr="00D76093" w:rsidRDefault="00D76093" w:rsidP="00D76093">
            <w:pPr>
              <w:spacing w:after="0" w:line="240" w:lineRule="auto"/>
              <w:rPr>
                <w:rFonts w:ascii="Arial" w:eastAsia="Times New Roman" w:hAnsi="Arial" w:cs="Arial"/>
                <w:b/>
                <w:bCs/>
                <w:color w:val="000000"/>
                <w:lang w:eastAsia="es-ES"/>
              </w:rPr>
            </w:pPr>
          </w:p>
        </w:tc>
        <w:tc>
          <w:tcPr>
            <w:tcW w:w="2464" w:type="dxa"/>
            <w:tcBorders>
              <w:top w:val="nil"/>
              <w:left w:val="nil"/>
              <w:bottom w:val="nil"/>
              <w:right w:val="nil"/>
            </w:tcBorders>
            <w:shd w:val="clear" w:color="000000" w:fill="DBEEF3"/>
            <w:noWrap/>
            <w:vAlign w:val="center"/>
            <w:hideMark/>
          </w:tcPr>
          <w:p w14:paraId="62A7A867"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la clase animal en java y de sus subclases vaca y ternero</w:t>
            </w: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54F46C61"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3FEEB3D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2021-04-06</w:t>
            </w:r>
          </w:p>
        </w:tc>
        <w:tc>
          <w:tcPr>
            <w:tcW w:w="1168" w:type="dxa"/>
            <w:tcBorders>
              <w:top w:val="nil"/>
              <w:left w:val="nil"/>
              <w:bottom w:val="nil"/>
              <w:right w:val="nil"/>
            </w:tcBorders>
            <w:shd w:val="clear" w:color="000000" w:fill="DBEEF3"/>
            <w:noWrap/>
            <w:vAlign w:val="center"/>
            <w:hideMark/>
          </w:tcPr>
          <w:p w14:paraId="4375D01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2021-04-14</w:t>
            </w:r>
          </w:p>
        </w:tc>
        <w:tc>
          <w:tcPr>
            <w:tcW w:w="454" w:type="dxa"/>
            <w:tcBorders>
              <w:top w:val="nil"/>
              <w:left w:val="nil"/>
              <w:bottom w:val="nil"/>
              <w:right w:val="nil"/>
            </w:tcBorders>
            <w:shd w:val="clear" w:color="000000" w:fill="DBEEF3"/>
            <w:noWrap/>
            <w:vAlign w:val="center"/>
            <w:hideMark/>
          </w:tcPr>
          <w:p w14:paraId="19BDCB4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000000" w:fill="DBEEF3"/>
            <w:noWrap/>
            <w:vAlign w:val="center"/>
            <w:hideMark/>
          </w:tcPr>
          <w:p w14:paraId="212CBF2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c>
          <w:tcPr>
            <w:tcW w:w="492" w:type="dxa"/>
            <w:tcBorders>
              <w:top w:val="nil"/>
              <w:left w:val="nil"/>
              <w:bottom w:val="nil"/>
              <w:right w:val="nil"/>
            </w:tcBorders>
            <w:shd w:val="clear" w:color="000000" w:fill="DBEEF3"/>
            <w:noWrap/>
            <w:vAlign w:val="center"/>
            <w:hideMark/>
          </w:tcPr>
          <w:p w14:paraId="4CAE433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r>
      <w:tr w:rsidR="00D76093" w:rsidRPr="00D76093" w14:paraId="7684F3D9" w14:textId="77777777" w:rsidTr="00D76093">
        <w:trPr>
          <w:trHeight w:val="402"/>
        </w:trPr>
        <w:tc>
          <w:tcPr>
            <w:tcW w:w="2359" w:type="dxa"/>
            <w:tcBorders>
              <w:top w:val="nil"/>
              <w:left w:val="nil"/>
              <w:bottom w:val="nil"/>
              <w:right w:val="nil"/>
            </w:tcBorders>
            <w:shd w:val="clear" w:color="auto" w:fill="auto"/>
            <w:noWrap/>
            <w:vAlign w:val="center"/>
            <w:hideMark/>
          </w:tcPr>
          <w:p w14:paraId="0E38BBFD"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319081BF"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Diseño de la interfaz del área de animales</w:t>
            </w: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0FCE5601"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79C6212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2021-04-08</w:t>
            </w:r>
          </w:p>
        </w:tc>
        <w:tc>
          <w:tcPr>
            <w:tcW w:w="1168" w:type="dxa"/>
            <w:tcBorders>
              <w:top w:val="nil"/>
              <w:left w:val="nil"/>
              <w:bottom w:val="nil"/>
              <w:right w:val="nil"/>
            </w:tcBorders>
            <w:shd w:val="clear" w:color="000000" w:fill="DBEEF3"/>
            <w:noWrap/>
            <w:vAlign w:val="center"/>
            <w:hideMark/>
          </w:tcPr>
          <w:p w14:paraId="40F1D4B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2021-04-17</w:t>
            </w:r>
          </w:p>
        </w:tc>
        <w:tc>
          <w:tcPr>
            <w:tcW w:w="454" w:type="dxa"/>
            <w:tcBorders>
              <w:top w:val="nil"/>
              <w:left w:val="nil"/>
              <w:bottom w:val="nil"/>
              <w:right w:val="nil"/>
            </w:tcBorders>
            <w:shd w:val="clear" w:color="000000" w:fill="DBEEF3"/>
            <w:noWrap/>
            <w:vAlign w:val="center"/>
            <w:hideMark/>
          </w:tcPr>
          <w:p w14:paraId="187B4A4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17" w:type="dxa"/>
            <w:tcBorders>
              <w:top w:val="nil"/>
              <w:left w:val="nil"/>
              <w:bottom w:val="nil"/>
              <w:right w:val="nil"/>
            </w:tcBorders>
            <w:shd w:val="clear" w:color="000000" w:fill="DBEEF3"/>
            <w:noWrap/>
            <w:vAlign w:val="center"/>
            <w:hideMark/>
          </w:tcPr>
          <w:p w14:paraId="4CDD43A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12</w:t>
            </w:r>
          </w:p>
        </w:tc>
        <w:tc>
          <w:tcPr>
            <w:tcW w:w="492" w:type="dxa"/>
            <w:tcBorders>
              <w:top w:val="nil"/>
              <w:left w:val="nil"/>
              <w:bottom w:val="nil"/>
              <w:right w:val="nil"/>
            </w:tcBorders>
            <w:shd w:val="clear" w:color="000000" w:fill="DBEEF3"/>
            <w:noWrap/>
            <w:vAlign w:val="center"/>
            <w:hideMark/>
          </w:tcPr>
          <w:p w14:paraId="5F7A6BC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3A7D3D17" w14:textId="77777777" w:rsidTr="00D76093">
        <w:trPr>
          <w:trHeight w:val="402"/>
        </w:trPr>
        <w:tc>
          <w:tcPr>
            <w:tcW w:w="2359" w:type="dxa"/>
            <w:tcBorders>
              <w:top w:val="nil"/>
              <w:left w:val="nil"/>
              <w:bottom w:val="nil"/>
              <w:right w:val="nil"/>
            </w:tcBorders>
            <w:shd w:val="clear" w:color="auto" w:fill="auto"/>
            <w:noWrap/>
            <w:vAlign w:val="center"/>
            <w:hideMark/>
          </w:tcPr>
          <w:p w14:paraId="658BCE21"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3F6FC365"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Crear las clases Rebaño, Veterinario y sus subclases Controles y Visitas, Compraventa y sus subclases Compra y Venta, y Crotales</w:t>
            </w: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3DA7D9C0"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6B596F5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2021-04-12</w:t>
            </w:r>
          </w:p>
        </w:tc>
        <w:tc>
          <w:tcPr>
            <w:tcW w:w="1168" w:type="dxa"/>
            <w:tcBorders>
              <w:top w:val="nil"/>
              <w:left w:val="nil"/>
              <w:bottom w:val="nil"/>
              <w:right w:val="nil"/>
            </w:tcBorders>
            <w:shd w:val="clear" w:color="000000" w:fill="DBEEF3"/>
            <w:noWrap/>
            <w:vAlign w:val="center"/>
            <w:hideMark/>
          </w:tcPr>
          <w:p w14:paraId="61115F9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2021-04-16</w:t>
            </w:r>
          </w:p>
        </w:tc>
        <w:tc>
          <w:tcPr>
            <w:tcW w:w="454" w:type="dxa"/>
            <w:tcBorders>
              <w:top w:val="nil"/>
              <w:left w:val="nil"/>
              <w:bottom w:val="nil"/>
              <w:right w:val="nil"/>
            </w:tcBorders>
            <w:shd w:val="clear" w:color="000000" w:fill="DBEEF3"/>
            <w:noWrap/>
            <w:vAlign w:val="center"/>
            <w:hideMark/>
          </w:tcPr>
          <w:p w14:paraId="728C9E1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000000" w:fill="DBEEF3"/>
            <w:noWrap/>
            <w:vAlign w:val="center"/>
            <w:hideMark/>
          </w:tcPr>
          <w:p w14:paraId="17998C5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000000" w:fill="DBEEF3"/>
            <w:noWrap/>
            <w:vAlign w:val="center"/>
            <w:hideMark/>
          </w:tcPr>
          <w:p w14:paraId="78AA5B4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5A042E03" w14:textId="77777777" w:rsidTr="00D76093">
        <w:trPr>
          <w:trHeight w:val="402"/>
        </w:trPr>
        <w:tc>
          <w:tcPr>
            <w:tcW w:w="2359" w:type="dxa"/>
            <w:tcBorders>
              <w:top w:val="nil"/>
              <w:left w:val="nil"/>
              <w:bottom w:val="nil"/>
              <w:right w:val="nil"/>
            </w:tcBorders>
            <w:shd w:val="clear" w:color="auto" w:fill="auto"/>
            <w:noWrap/>
            <w:vAlign w:val="center"/>
            <w:hideMark/>
          </w:tcPr>
          <w:p w14:paraId="719D641C"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pruebas y corrección de errores</w:t>
            </w:r>
          </w:p>
        </w:tc>
        <w:tc>
          <w:tcPr>
            <w:tcW w:w="2464" w:type="dxa"/>
            <w:tcBorders>
              <w:top w:val="nil"/>
              <w:left w:val="nil"/>
              <w:bottom w:val="nil"/>
              <w:right w:val="nil"/>
            </w:tcBorders>
            <w:shd w:val="clear" w:color="auto" w:fill="auto"/>
            <w:noWrap/>
            <w:vAlign w:val="center"/>
            <w:hideMark/>
          </w:tcPr>
          <w:p w14:paraId="3E166E53"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7D932C35"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1213E71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2021-04-14</w:t>
            </w:r>
          </w:p>
        </w:tc>
        <w:tc>
          <w:tcPr>
            <w:tcW w:w="1168" w:type="dxa"/>
            <w:tcBorders>
              <w:top w:val="nil"/>
              <w:left w:val="nil"/>
              <w:bottom w:val="nil"/>
              <w:right w:val="nil"/>
            </w:tcBorders>
            <w:shd w:val="clear" w:color="auto" w:fill="auto"/>
            <w:noWrap/>
            <w:vAlign w:val="center"/>
            <w:hideMark/>
          </w:tcPr>
          <w:p w14:paraId="20951E5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2021-04-18</w:t>
            </w:r>
          </w:p>
        </w:tc>
        <w:tc>
          <w:tcPr>
            <w:tcW w:w="454" w:type="dxa"/>
            <w:tcBorders>
              <w:top w:val="nil"/>
              <w:left w:val="nil"/>
              <w:bottom w:val="nil"/>
              <w:right w:val="nil"/>
            </w:tcBorders>
            <w:shd w:val="clear" w:color="auto" w:fill="auto"/>
            <w:noWrap/>
            <w:vAlign w:val="center"/>
            <w:hideMark/>
          </w:tcPr>
          <w:p w14:paraId="13B8F5C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39B9796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1B745C4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684B5526" w14:textId="77777777" w:rsidTr="00D76093">
        <w:trPr>
          <w:trHeight w:val="402"/>
        </w:trPr>
        <w:tc>
          <w:tcPr>
            <w:tcW w:w="2359" w:type="dxa"/>
            <w:tcBorders>
              <w:top w:val="nil"/>
              <w:left w:val="nil"/>
              <w:bottom w:val="nil"/>
              <w:right w:val="nil"/>
            </w:tcBorders>
            <w:shd w:val="clear" w:color="auto" w:fill="auto"/>
            <w:noWrap/>
            <w:vAlign w:val="center"/>
            <w:hideMark/>
          </w:tcPr>
          <w:p w14:paraId="6D66015A"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Documentación</w:t>
            </w:r>
          </w:p>
        </w:tc>
        <w:tc>
          <w:tcPr>
            <w:tcW w:w="2464" w:type="dxa"/>
            <w:tcBorders>
              <w:top w:val="nil"/>
              <w:left w:val="nil"/>
              <w:bottom w:val="nil"/>
              <w:right w:val="nil"/>
            </w:tcBorders>
            <w:shd w:val="clear" w:color="auto" w:fill="auto"/>
            <w:noWrap/>
            <w:vAlign w:val="center"/>
            <w:hideMark/>
          </w:tcPr>
          <w:p w14:paraId="7D4ED8D8"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54E1E01C"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785F85E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2021-04-18</w:t>
            </w:r>
          </w:p>
        </w:tc>
        <w:tc>
          <w:tcPr>
            <w:tcW w:w="1168" w:type="dxa"/>
            <w:tcBorders>
              <w:top w:val="nil"/>
              <w:left w:val="nil"/>
              <w:bottom w:val="nil"/>
              <w:right w:val="nil"/>
            </w:tcBorders>
            <w:shd w:val="clear" w:color="auto" w:fill="auto"/>
            <w:noWrap/>
            <w:vAlign w:val="center"/>
            <w:hideMark/>
          </w:tcPr>
          <w:p w14:paraId="03A2140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2021-04-18</w:t>
            </w:r>
          </w:p>
        </w:tc>
        <w:tc>
          <w:tcPr>
            <w:tcW w:w="454" w:type="dxa"/>
            <w:tcBorders>
              <w:top w:val="nil"/>
              <w:left w:val="nil"/>
              <w:bottom w:val="nil"/>
              <w:right w:val="nil"/>
            </w:tcBorders>
            <w:shd w:val="clear" w:color="auto" w:fill="auto"/>
            <w:noWrap/>
            <w:vAlign w:val="center"/>
            <w:hideMark/>
          </w:tcPr>
          <w:p w14:paraId="7BE6B06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5C0A15D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09F3C7F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43D66309" w14:textId="77777777" w:rsidTr="00D76093">
        <w:trPr>
          <w:trHeight w:val="402"/>
        </w:trPr>
        <w:tc>
          <w:tcPr>
            <w:tcW w:w="2359" w:type="dxa"/>
            <w:tcBorders>
              <w:top w:val="nil"/>
              <w:left w:val="nil"/>
              <w:bottom w:val="nil"/>
              <w:right w:val="nil"/>
            </w:tcBorders>
            <w:shd w:val="clear" w:color="auto" w:fill="auto"/>
            <w:noWrap/>
            <w:vAlign w:val="bottom"/>
            <w:hideMark/>
          </w:tcPr>
          <w:p w14:paraId="2D0E8DC3"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auto" w:fill="auto"/>
            <w:noWrap/>
            <w:vAlign w:val="bottom"/>
            <w:hideMark/>
          </w:tcPr>
          <w:p w14:paraId="22614E74"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0A0B7F1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000000" w:fill="EFEFEF"/>
            <w:noWrap/>
            <w:vAlign w:val="center"/>
            <w:hideMark/>
          </w:tcPr>
          <w:p w14:paraId="7617BC71"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2021-04-13 hasta el 2021-04-18</w:t>
            </w:r>
          </w:p>
        </w:tc>
        <w:tc>
          <w:tcPr>
            <w:tcW w:w="1168" w:type="dxa"/>
            <w:tcBorders>
              <w:top w:val="nil"/>
              <w:left w:val="nil"/>
              <w:bottom w:val="nil"/>
              <w:right w:val="nil"/>
            </w:tcBorders>
            <w:shd w:val="clear" w:color="auto" w:fill="auto"/>
            <w:noWrap/>
            <w:vAlign w:val="bottom"/>
            <w:hideMark/>
          </w:tcPr>
          <w:p w14:paraId="07A53D81"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454" w:type="dxa"/>
            <w:tcBorders>
              <w:top w:val="nil"/>
              <w:left w:val="nil"/>
              <w:bottom w:val="nil"/>
              <w:right w:val="nil"/>
            </w:tcBorders>
            <w:shd w:val="clear" w:color="000000" w:fill="EFEFEF"/>
            <w:noWrap/>
            <w:vAlign w:val="center"/>
            <w:hideMark/>
          </w:tcPr>
          <w:p w14:paraId="69353A7A"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30</w:t>
            </w:r>
          </w:p>
        </w:tc>
        <w:tc>
          <w:tcPr>
            <w:tcW w:w="417" w:type="dxa"/>
            <w:tcBorders>
              <w:top w:val="nil"/>
              <w:left w:val="nil"/>
              <w:bottom w:val="nil"/>
              <w:right w:val="nil"/>
            </w:tcBorders>
            <w:shd w:val="clear" w:color="000000" w:fill="EFEFEF"/>
            <w:noWrap/>
            <w:vAlign w:val="center"/>
            <w:hideMark/>
          </w:tcPr>
          <w:p w14:paraId="3A115880"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23</w:t>
            </w:r>
          </w:p>
        </w:tc>
        <w:tc>
          <w:tcPr>
            <w:tcW w:w="492" w:type="dxa"/>
            <w:tcBorders>
              <w:top w:val="nil"/>
              <w:left w:val="nil"/>
              <w:bottom w:val="nil"/>
              <w:right w:val="nil"/>
            </w:tcBorders>
            <w:shd w:val="clear" w:color="000000" w:fill="EFEFEF"/>
            <w:noWrap/>
            <w:vAlign w:val="center"/>
            <w:hideMark/>
          </w:tcPr>
          <w:p w14:paraId="467CFBD8"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7</w:t>
            </w:r>
          </w:p>
        </w:tc>
      </w:tr>
      <w:tr w:rsidR="00D76093" w:rsidRPr="00D76093" w14:paraId="6A406A0E" w14:textId="77777777" w:rsidTr="00D76093">
        <w:trPr>
          <w:trHeight w:val="799"/>
        </w:trPr>
        <w:tc>
          <w:tcPr>
            <w:tcW w:w="2359" w:type="dxa"/>
            <w:tcBorders>
              <w:top w:val="nil"/>
              <w:left w:val="nil"/>
              <w:bottom w:val="nil"/>
              <w:right w:val="nil"/>
            </w:tcBorders>
            <w:shd w:val="clear" w:color="auto" w:fill="auto"/>
            <w:noWrap/>
            <w:vAlign w:val="bottom"/>
            <w:hideMark/>
          </w:tcPr>
          <w:p w14:paraId="12A23ABF"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2464" w:type="dxa"/>
            <w:tcBorders>
              <w:top w:val="nil"/>
              <w:left w:val="nil"/>
              <w:bottom w:val="nil"/>
              <w:right w:val="nil"/>
            </w:tcBorders>
            <w:shd w:val="clear" w:color="auto" w:fill="auto"/>
            <w:noWrap/>
            <w:vAlign w:val="bottom"/>
            <w:hideMark/>
          </w:tcPr>
          <w:p w14:paraId="74B46921"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48321C9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457F7B3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46A7975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2665F00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2FB6D779"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14751201"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672CA214" w14:textId="77777777" w:rsidTr="00D76093">
        <w:trPr>
          <w:trHeight w:val="402"/>
        </w:trPr>
        <w:tc>
          <w:tcPr>
            <w:tcW w:w="2359" w:type="dxa"/>
            <w:tcBorders>
              <w:top w:val="nil"/>
              <w:left w:val="nil"/>
              <w:bottom w:val="nil"/>
              <w:right w:val="nil"/>
            </w:tcBorders>
            <w:shd w:val="clear" w:color="auto" w:fill="auto"/>
            <w:noWrap/>
            <w:vAlign w:val="center"/>
            <w:hideMark/>
          </w:tcPr>
          <w:p w14:paraId="4431960B" w14:textId="77777777" w:rsidR="00D76093" w:rsidRPr="00D76093" w:rsidRDefault="00D76093" w:rsidP="00D76093">
            <w:pPr>
              <w:spacing w:after="0" w:line="240" w:lineRule="auto"/>
              <w:rPr>
                <w:rFonts w:ascii="Arial" w:eastAsia="Times New Roman" w:hAnsi="Arial" w:cs="Arial"/>
                <w:b/>
                <w:bCs/>
                <w:color w:val="0086C0"/>
                <w:sz w:val="28"/>
                <w:szCs w:val="28"/>
                <w:lang w:eastAsia="es-ES"/>
              </w:rPr>
            </w:pPr>
            <w:r w:rsidRPr="00D76093">
              <w:rPr>
                <w:rFonts w:ascii="Arial" w:eastAsia="Times New Roman" w:hAnsi="Arial" w:cs="Arial"/>
                <w:b/>
                <w:bCs/>
                <w:color w:val="0086C0"/>
                <w:sz w:val="28"/>
                <w:szCs w:val="28"/>
                <w:lang w:eastAsia="es-ES"/>
              </w:rPr>
              <w:t>4º Fase</w:t>
            </w:r>
          </w:p>
        </w:tc>
        <w:tc>
          <w:tcPr>
            <w:tcW w:w="2464" w:type="dxa"/>
            <w:tcBorders>
              <w:top w:val="nil"/>
              <w:left w:val="nil"/>
              <w:bottom w:val="nil"/>
              <w:right w:val="nil"/>
            </w:tcBorders>
            <w:shd w:val="clear" w:color="auto" w:fill="auto"/>
            <w:noWrap/>
            <w:vAlign w:val="bottom"/>
            <w:hideMark/>
          </w:tcPr>
          <w:p w14:paraId="3D56009C" w14:textId="77777777" w:rsidR="00D76093" w:rsidRPr="00D76093" w:rsidRDefault="00D76093" w:rsidP="00D76093">
            <w:pPr>
              <w:spacing w:after="0" w:line="240" w:lineRule="auto"/>
              <w:rPr>
                <w:rFonts w:ascii="Arial" w:eastAsia="Times New Roman" w:hAnsi="Arial" w:cs="Arial"/>
                <w:b/>
                <w:bCs/>
                <w:color w:val="0086C0"/>
                <w:sz w:val="28"/>
                <w:szCs w:val="28"/>
                <w:lang w:eastAsia="es-ES"/>
              </w:rPr>
            </w:pPr>
          </w:p>
        </w:tc>
        <w:tc>
          <w:tcPr>
            <w:tcW w:w="304" w:type="dxa"/>
            <w:tcBorders>
              <w:top w:val="nil"/>
              <w:left w:val="nil"/>
              <w:bottom w:val="nil"/>
              <w:right w:val="nil"/>
            </w:tcBorders>
            <w:shd w:val="clear" w:color="auto" w:fill="auto"/>
            <w:noWrap/>
            <w:vAlign w:val="bottom"/>
            <w:hideMark/>
          </w:tcPr>
          <w:p w14:paraId="276227A1"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7B9725D9"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7093F84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77A8C52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209FA79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27EDC1B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46F995A2" w14:textId="77777777" w:rsidTr="00D76093">
        <w:trPr>
          <w:trHeight w:val="402"/>
        </w:trPr>
        <w:tc>
          <w:tcPr>
            <w:tcW w:w="2359" w:type="dxa"/>
            <w:tcBorders>
              <w:top w:val="nil"/>
              <w:left w:val="nil"/>
              <w:bottom w:val="nil"/>
              <w:right w:val="nil"/>
            </w:tcBorders>
            <w:shd w:val="clear" w:color="000000" w:fill="D6D6D6"/>
            <w:noWrap/>
            <w:vAlign w:val="center"/>
            <w:hideMark/>
          </w:tcPr>
          <w:p w14:paraId="3652BFFE"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Nombre</w:t>
            </w:r>
          </w:p>
        </w:tc>
        <w:tc>
          <w:tcPr>
            <w:tcW w:w="2464" w:type="dxa"/>
            <w:tcBorders>
              <w:top w:val="nil"/>
              <w:left w:val="nil"/>
              <w:bottom w:val="nil"/>
              <w:right w:val="nil"/>
            </w:tcBorders>
            <w:shd w:val="clear" w:color="000000" w:fill="D6D6D6"/>
            <w:noWrap/>
            <w:vAlign w:val="center"/>
            <w:hideMark/>
          </w:tcPr>
          <w:p w14:paraId="1F9C4E3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Subelementos</w:t>
            </w:r>
          </w:p>
        </w:tc>
        <w:tc>
          <w:tcPr>
            <w:tcW w:w="304" w:type="dxa"/>
            <w:tcBorders>
              <w:top w:val="nil"/>
              <w:left w:val="nil"/>
              <w:bottom w:val="nil"/>
              <w:right w:val="nil"/>
            </w:tcBorders>
            <w:shd w:val="clear" w:color="000000" w:fill="D6D6D6"/>
            <w:noWrap/>
            <w:vAlign w:val="center"/>
            <w:hideMark/>
          </w:tcPr>
          <w:p w14:paraId="4A724144"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D6D6D6"/>
            <w:noWrap/>
            <w:vAlign w:val="center"/>
            <w:hideMark/>
          </w:tcPr>
          <w:p w14:paraId="1C3EB601"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D6D6D6"/>
            <w:noWrap/>
            <w:vAlign w:val="center"/>
            <w:hideMark/>
          </w:tcPr>
          <w:p w14:paraId="2CD9183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D6D6D6"/>
            <w:noWrap/>
            <w:vAlign w:val="center"/>
            <w:hideMark/>
          </w:tcPr>
          <w:p w14:paraId="1F828CE9"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D6D6D6"/>
            <w:noWrap/>
            <w:vAlign w:val="center"/>
            <w:hideMark/>
          </w:tcPr>
          <w:p w14:paraId="6E649072"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D6D6D6"/>
            <w:noWrap/>
            <w:vAlign w:val="center"/>
            <w:hideMark/>
          </w:tcPr>
          <w:p w14:paraId="2306626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2CF10F2B" w14:textId="77777777" w:rsidTr="00D76093">
        <w:trPr>
          <w:trHeight w:val="402"/>
        </w:trPr>
        <w:tc>
          <w:tcPr>
            <w:tcW w:w="2359" w:type="dxa"/>
            <w:tcBorders>
              <w:top w:val="nil"/>
              <w:left w:val="nil"/>
              <w:bottom w:val="nil"/>
              <w:right w:val="nil"/>
            </w:tcBorders>
            <w:shd w:val="clear" w:color="auto" w:fill="auto"/>
            <w:noWrap/>
            <w:vAlign w:val="center"/>
            <w:hideMark/>
          </w:tcPr>
          <w:p w14:paraId="6FEE32A1"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 xml:space="preserve">Tercera versión de la </w:t>
            </w:r>
            <w:r w:rsidRPr="00D76093">
              <w:rPr>
                <w:rFonts w:ascii="Arial" w:eastAsia="Times New Roman" w:hAnsi="Arial" w:cs="Arial"/>
                <w:lang w:eastAsia="es-ES"/>
              </w:rPr>
              <w:lastRenderedPageBreak/>
              <w:t>aplicación</w:t>
            </w:r>
          </w:p>
        </w:tc>
        <w:tc>
          <w:tcPr>
            <w:tcW w:w="2464" w:type="dxa"/>
            <w:tcBorders>
              <w:top w:val="nil"/>
              <w:left w:val="nil"/>
              <w:bottom w:val="nil"/>
              <w:right w:val="nil"/>
            </w:tcBorders>
            <w:shd w:val="clear" w:color="auto" w:fill="auto"/>
            <w:noWrap/>
            <w:vAlign w:val="center"/>
            <w:hideMark/>
          </w:tcPr>
          <w:p w14:paraId="20192EF8"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012BA9E7"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0321B32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2021-04-27</w:t>
            </w:r>
          </w:p>
        </w:tc>
        <w:tc>
          <w:tcPr>
            <w:tcW w:w="1168" w:type="dxa"/>
            <w:tcBorders>
              <w:top w:val="nil"/>
              <w:left w:val="nil"/>
              <w:bottom w:val="nil"/>
              <w:right w:val="nil"/>
            </w:tcBorders>
            <w:shd w:val="clear" w:color="auto" w:fill="auto"/>
            <w:noWrap/>
            <w:vAlign w:val="center"/>
            <w:hideMark/>
          </w:tcPr>
          <w:p w14:paraId="3EE377ED"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377C956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30</w:t>
            </w:r>
          </w:p>
        </w:tc>
        <w:tc>
          <w:tcPr>
            <w:tcW w:w="417" w:type="dxa"/>
            <w:tcBorders>
              <w:top w:val="nil"/>
              <w:left w:val="nil"/>
              <w:bottom w:val="nil"/>
              <w:right w:val="nil"/>
            </w:tcBorders>
            <w:shd w:val="clear" w:color="auto" w:fill="auto"/>
            <w:noWrap/>
            <w:vAlign w:val="center"/>
            <w:hideMark/>
          </w:tcPr>
          <w:p w14:paraId="417B600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22</w:t>
            </w:r>
          </w:p>
        </w:tc>
        <w:tc>
          <w:tcPr>
            <w:tcW w:w="492" w:type="dxa"/>
            <w:tcBorders>
              <w:top w:val="nil"/>
              <w:left w:val="nil"/>
              <w:bottom w:val="nil"/>
              <w:right w:val="nil"/>
            </w:tcBorders>
            <w:shd w:val="clear" w:color="auto" w:fill="auto"/>
            <w:noWrap/>
            <w:vAlign w:val="center"/>
            <w:hideMark/>
          </w:tcPr>
          <w:p w14:paraId="3520232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8</w:t>
            </w:r>
          </w:p>
        </w:tc>
      </w:tr>
      <w:tr w:rsidR="00D76093" w:rsidRPr="00D76093" w14:paraId="2EFF4AE3" w14:textId="77777777" w:rsidTr="00D76093">
        <w:trPr>
          <w:trHeight w:val="402"/>
        </w:trPr>
        <w:tc>
          <w:tcPr>
            <w:tcW w:w="2359" w:type="dxa"/>
            <w:tcBorders>
              <w:top w:val="nil"/>
              <w:left w:val="nil"/>
              <w:bottom w:val="nil"/>
              <w:right w:val="nil"/>
            </w:tcBorders>
            <w:shd w:val="clear" w:color="auto" w:fill="auto"/>
            <w:noWrap/>
            <w:vAlign w:val="center"/>
            <w:hideMark/>
          </w:tcPr>
          <w:p w14:paraId="36DFBE76" w14:textId="77777777" w:rsidR="00D76093" w:rsidRPr="00D76093" w:rsidRDefault="00D76093" w:rsidP="00D76093">
            <w:pPr>
              <w:spacing w:after="0" w:line="240" w:lineRule="auto"/>
              <w:rPr>
                <w:rFonts w:ascii="Arial" w:eastAsia="Times New Roman" w:hAnsi="Arial" w:cs="Arial"/>
                <w:b/>
                <w:bCs/>
                <w:color w:val="A2A2A2"/>
                <w:lang w:eastAsia="es-ES"/>
              </w:rPr>
            </w:pPr>
            <w:r w:rsidRPr="00D76093">
              <w:rPr>
                <w:rFonts w:ascii="Arial" w:eastAsia="Times New Roman" w:hAnsi="Arial" w:cs="Arial"/>
                <w:b/>
                <w:bCs/>
                <w:color w:val="A2A2A2"/>
                <w:lang w:eastAsia="es-ES"/>
              </w:rPr>
              <w:t>Subitems</w:t>
            </w:r>
          </w:p>
        </w:tc>
        <w:tc>
          <w:tcPr>
            <w:tcW w:w="2464" w:type="dxa"/>
            <w:tcBorders>
              <w:top w:val="nil"/>
              <w:left w:val="nil"/>
              <w:bottom w:val="nil"/>
              <w:right w:val="nil"/>
            </w:tcBorders>
            <w:shd w:val="clear" w:color="000000" w:fill="EFEFEF"/>
            <w:noWrap/>
            <w:vAlign w:val="center"/>
            <w:hideMark/>
          </w:tcPr>
          <w:p w14:paraId="409A868A"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Name</w:t>
            </w:r>
          </w:p>
        </w:tc>
        <w:tc>
          <w:tcPr>
            <w:tcW w:w="304" w:type="dxa"/>
            <w:tcBorders>
              <w:top w:val="nil"/>
              <w:left w:val="nil"/>
              <w:bottom w:val="nil"/>
              <w:right w:val="nil"/>
            </w:tcBorders>
            <w:shd w:val="clear" w:color="000000" w:fill="EFEFEF"/>
            <w:noWrap/>
            <w:vAlign w:val="center"/>
            <w:hideMark/>
          </w:tcPr>
          <w:p w14:paraId="03283587"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EFEFEF"/>
            <w:noWrap/>
            <w:vAlign w:val="center"/>
            <w:hideMark/>
          </w:tcPr>
          <w:p w14:paraId="389A23E8"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EFEFEF"/>
            <w:noWrap/>
            <w:vAlign w:val="center"/>
            <w:hideMark/>
          </w:tcPr>
          <w:p w14:paraId="0C60470A"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EFEFEF"/>
            <w:noWrap/>
            <w:vAlign w:val="center"/>
            <w:hideMark/>
          </w:tcPr>
          <w:p w14:paraId="6492073F"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EFEFEF"/>
            <w:noWrap/>
            <w:vAlign w:val="center"/>
            <w:hideMark/>
          </w:tcPr>
          <w:p w14:paraId="512CFA11"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EFEFEF"/>
            <w:noWrap/>
            <w:vAlign w:val="center"/>
            <w:hideMark/>
          </w:tcPr>
          <w:p w14:paraId="45823385"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5B717A64" w14:textId="77777777" w:rsidTr="00D76093">
        <w:trPr>
          <w:trHeight w:val="402"/>
        </w:trPr>
        <w:tc>
          <w:tcPr>
            <w:tcW w:w="2359" w:type="dxa"/>
            <w:tcBorders>
              <w:top w:val="nil"/>
              <w:left w:val="nil"/>
              <w:bottom w:val="nil"/>
              <w:right w:val="nil"/>
            </w:tcBorders>
            <w:shd w:val="clear" w:color="auto" w:fill="auto"/>
            <w:noWrap/>
            <w:vAlign w:val="center"/>
            <w:hideMark/>
          </w:tcPr>
          <w:p w14:paraId="12E8AA94" w14:textId="77777777" w:rsidR="00D76093" w:rsidRPr="00D76093" w:rsidRDefault="00D76093" w:rsidP="00D76093">
            <w:pPr>
              <w:spacing w:after="0" w:line="240" w:lineRule="auto"/>
              <w:rPr>
                <w:rFonts w:ascii="Arial" w:eastAsia="Times New Roman" w:hAnsi="Arial" w:cs="Arial"/>
                <w:b/>
                <w:bCs/>
                <w:color w:val="000000"/>
                <w:lang w:eastAsia="es-ES"/>
              </w:rPr>
            </w:pPr>
          </w:p>
        </w:tc>
        <w:tc>
          <w:tcPr>
            <w:tcW w:w="2464" w:type="dxa"/>
            <w:tcBorders>
              <w:top w:val="nil"/>
              <w:left w:val="nil"/>
              <w:bottom w:val="nil"/>
              <w:right w:val="nil"/>
            </w:tcBorders>
            <w:shd w:val="clear" w:color="000000" w:fill="DBEEF3"/>
            <w:noWrap/>
            <w:vAlign w:val="center"/>
            <w:hideMark/>
          </w:tcPr>
          <w:p w14:paraId="02E4A784"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Crear las interfaces de las áreas Rebaño, Veterinario, Compraventa y Crotales</w:t>
            </w: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18FB2BD4"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76CD125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2021-04-20</w:t>
            </w:r>
          </w:p>
        </w:tc>
        <w:tc>
          <w:tcPr>
            <w:tcW w:w="1168" w:type="dxa"/>
            <w:tcBorders>
              <w:top w:val="nil"/>
              <w:left w:val="nil"/>
              <w:bottom w:val="nil"/>
              <w:right w:val="nil"/>
            </w:tcBorders>
            <w:shd w:val="clear" w:color="000000" w:fill="DBEEF3"/>
            <w:noWrap/>
            <w:vAlign w:val="center"/>
            <w:hideMark/>
          </w:tcPr>
          <w:p w14:paraId="3444CE5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4EADF2A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17" w:type="dxa"/>
            <w:tcBorders>
              <w:top w:val="nil"/>
              <w:left w:val="nil"/>
              <w:bottom w:val="nil"/>
              <w:right w:val="nil"/>
            </w:tcBorders>
            <w:shd w:val="clear" w:color="000000" w:fill="DBEEF3"/>
            <w:noWrap/>
            <w:vAlign w:val="center"/>
            <w:hideMark/>
          </w:tcPr>
          <w:p w14:paraId="02427F8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92" w:type="dxa"/>
            <w:tcBorders>
              <w:top w:val="nil"/>
              <w:left w:val="nil"/>
              <w:bottom w:val="nil"/>
              <w:right w:val="nil"/>
            </w:tcBorders>
            <w:shd w:val="clear" w:color="000000" w:fill="DBEEF3"/>
            <w:noWrap/>
            <w:vAlign w:val="center"/>
            <w:hideMark/>
          </w:tcPr>
          <w:p w14:paraId="4C22505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r>
      <w:tr w:rsidR="00D76093" w:rsidRPr="00D76093" w14:paraId="4EEFFB7D" w14:textId="77777777" w:rsidTr="00D76093">
        <w:trPr>
          <w:trHeight w:val="402"/>
        </w:trPr>
        <w:tc>
          <w:tcPr>
            <w:tcW w:w="2359" w:type="dxa"/>
            <w:tcBorders>
              <w:top w:val="nil"/>
              <w:left w:val="nil"/>
              <w:bottom w:val="nil"/>
              <w:right w:val="nil"/>
            </w:tcBorders>
            <w:shd w:val="clear" w:color="auto" w:fill="auto"/>
            <w:noWrap/>
            <w:vAlign w:val="center"/>
            <w:hideMark/>
          </w:tcPr>
          <w:p w14:paraId="2B713C2D"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321E48C4"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Crear las clases Exportar y Estadísticas</w:t>
            </w: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4EDA4671"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26CD429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2021-04-24</w:t>
            </w:r>
          </w:p>
        </w:tc>
        <w:tc>
          <w:tcPr>
            <w:tcW w:w="1168" w:type="dxa"/>
            <w:tcBorders>
              <w:top w:val="nil"/>
              <w:left w:val="nil"/>
              <w:bottom w:val="nil"/>
              <w:right w:val="nil"/>
            </w:tcBorders>
            <w:shd w:val="clear" w:color="000000" w:fill="DBEEF3"/>
            <w:noWrap/>
            <w:vAlign w:val="center"/>
            <w:hideMark/>
          </w:tcPr>
          <w:p w14:paraId="2B80065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697F80D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8,5</w:t>
            </w:r>
          </w:p>
        </w:tc>
        <w:tc>
          <w:tcPr>
            <w:tcW w:w="417" w:type="dxa"/>
            <w:tcBorders>
              <w:top w:val="nil"/>
              <w:left w:val="nil"/>
              <w:bottom w:val="nil"/>
              <w:right w:val="nil"/>
            </w:tcBorders>
            <w:shd w:val="clear" w:color="000000" w:fill="DBEEF3"/>
            <w:noWrap/>
            <w:vAlign w:val="center"/>
            <w:hideMark/>
          </w:tcPr>
          <w:p w14:paraId="5B7E4DA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9</w:t>
            </w:r>
          </w:p>
        </w:tc>
        <w:tc>
          <w:tcPr>
            <w:tcW w:w="492" w:type="dxa"/>
            <w:tcBorders>
              <w:top w:val="nil"/>
              <w:left w:val="nil"/>
              <w:bottom w:val="nil"/>
              <w:right w:val="nil"/>
            </w:tcBorders>
            <w:shd w:val="clear" w:color="000000" w:fill="DBEEF3"/>
            <w:noWrap/>
            <w:vAlign w:val="center"/>
            <w:hideMark/>
          </w:tcPr>
          <w:p w14:paraId="1777186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-0,5</w:t>
            </w:r>
          </w:p>
        </w:tc>
      </w:tr>
      <w:tr w:rsidR="00D76093" w:rsidRPr="00D76093" w14:paraId="2247A14D" w14:textId="77777777" w:rsidTr="00D76093">
        <w:trPr>
          <w:trHeight w:val="402"/>
        </w:trPr>
        <w:tc>
          <w:tcPr>
            <w:tcW w:w="2359" w:type="dxa"/>
            <w:tcBorders>
              <w:top w:val="nil"/>
              <w:left w:val="nil"/>
              <w:bottom w:val="nil"/>
              <w:right w:val="nil"/>
            </w:tcBorders>
            <w:shd w:val="clear" w:color="auto" w:fill="auto"/>
            <w:noWrap/>
            <w:vAlign w:val="center"/>
            <w:hideMark/>
          </w:tcPr>
          <w:p w14:paraId="678FBC9B"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10436A1E"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Crear las clase Importar</w:t>
            </w:r>
          </w:p>
        </w:tc>
        <w:tc>
          <w:tcPr>
            <w:tcW w:w="304" w:type="dxa"/>
            <w:tcBorders>
              <w:top w:val="single" w:sz="12" w:space="0" w:color="C0AB1B"/>
              <w:left w:val="single" w:sz="12" w:space="0" w:color="C0AB1B"/>
              <w:bottom w:val="single" w:sz="12" w:space="0" w:color="C0AB1B"/>
              <w:right w:val="single" w:sz="12" w:space="0" w:color="C0AB1B"/>
            </w:tcBorders>
            <w:shd w:val="clear" w:color="000000" w:fill="FF0000"/>
            <w:noWrap/>
            <w:vAlign w:val="center"/>
            <w:hideMark/>
          </w:tcPr>
          <w:p w14:paraId="054AB248"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No realizado</w:t>
            </w:r>
          </w:p>
        </w:tc>
        <w:tc>
          <w:tcPr>
            <w:tcW w:w="1180" w:type="dxa"/>
            <w:tcBorders>
              <w:top w:val="nil"/>
              <w:left w:val="nil"/>
              <w:bottom w:val="nil"/>
              <w:right w:val="nil"/>
            </w:tcBorders>
            <w:shd w:val="clear" w:color="000000" w:fill="DBEEF3"/>
            <w:noWrap/>
            <w:vAlign w:val="center"/>
            <w:hideMark/>
          </w:tcPr>
          <w:p w14:paraId="1DA61C2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2021-04-24</w:t>
            </w:r>
          </w:p>
        </w:tc>
        <w:tc>
          <w:tcPr>
            <w:tcW w:w="1168" w:type="dxa"/>
            <w:tcBorders>
              <w:top w:val="nil"/>
              <w:left w:val="nil"/>
              <w:bottom w:val="nil"/>
              <w:right w:val="nil"/>
            </w:tcBorders>
            <w:shd w:val="clear" w:color="000000" w:fill="DBEEF3"/>
            <w:noWrap/>
            <w:vAlign w:val="center"/>
            <w:hideMark/>
          </w:tcPr>
          <w:p w14:paraId="0893775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1C54FBC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4</w:t>
            </w:r>
          </w:p>
        </w:tc>
        <w:tc>
          <w:tcPr>
            <w:tcW w:w="417" w:type="dxa"/>
            <w:tcBorders>
              <w:top w:val="nil"/>
              <w:left w:val="nil"/>
              <w:bottom w:val="nil"/>
              <w:right w:val="nil"/>
            </w:tcBorders>
            <w:shd w:val="clear" w:color="000000" w:fill="DBEEF3"/>
            <w:noWrap/>
            <w:vAlign w:val="center"/>
            <w:hideMark/>
          </w:tcPr>
          <w:p w14:paraId="034CA2B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c>
          <w:tcPr>
            <w:tcW w:w="492" w:type="dxa"/>
            <w:tcBorders>
              <w:top w:val="nil"/>
              <w:left w:val="nil"/>
              <w:bottom w:val="nil"/>
              <w:right w:val="nil"/>
            </w:tcBorders>
            <w:shd w:val="clear" w:color="000000" w:fill="DBEEF3"/>
            <w:noWrap/>
            <w:vAlign w:val="center"/>
            <w:hideMark/>
          </w:tcPr>
          <w:p w14:paraId="2E0C208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4</w:t>
            </w:r>
          </w:p>
        </w:tc>
      </w:tr>
      <w:tr w:rsidR="00D76093" w:rsidRPr="00D76093" w14:paraId="2824F162" w14:textId="77777777" w:rsidTr="00D76093">
        <w:trPr>
          <w:trHeight w:val="402"/>
        </w:trPr>
        <w:tc>
          <w:tcPr>
            <w:tcW w:w="2359" w:type="dxa"/>
            <w:tcBorders>
              <w:top w:val="nil"/>
              <w:left w:val="nil"/>
              <w:bottom w:val="nil"/>
              <w:right w:val="nil"/>
            </w:tcBorders>
            <w:shd w:val="clear" w:color="auto" w:fill="auto"/>
            <w:noWrap/>
            <w:vAlign w:val="center"/>
            <w:hideMark/>
          </w:tcPr>
          <w:p w14:paraId="3103C670"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78E08AC1"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Crear las interfaces de las áreas Exportar, Importar y Estadísticas</w:t>
            </w: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593806AC"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5564D85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2021-04-26</w:t>
            </w:r>
          </w:p>
        </w:tc>
        <w:tc>
          <w:tcPr>
            <w:tcW w:w="1168" w:type="dxa"/>
            <w:tcBorders>
              <w:top w:val="nil"/>
              <w:left w:val="nil"/>
              <w:bottom w:val="nil"/>
              <w:right w:val="nil"/>
            </w:tcBorders>
            <w:shd w:val="clear" w:color="000000" w:fill="DBEEF3"/>
            <w:noWrap/>
            <w:vAlign w:val="center"/>
            <w:hideMark/>
          </w:tcPr>
          <w:p w14:paraId="18CD467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1616406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7,5</w:t>
            </w:r>
          </w:p>
        </w:tc>
        <w:tc>
          <w:tcPr>
            <w:tcW w:w="417" w:type="dxa"/>
            <w:tcBorders>
              <w:top w:val="nil"/>
              <w:left w:val="nil"/>
              <w:bottom w:val="nil"/>
              <w:right w:val="nil"/>
            </w:tcBorders>
            <w:shd w:val="clear" w:color="000000" w:fill="DBEEF3"/>
            <w:noWrap/>
            <w:vAlign w:val="center"/>
            <w:hideMark/>
          </w:tcPr>
          <w:p w14:paraId="6EB1166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000000" w:fill="DBEEF3"/>
            <w:noWrap/>
            <w:vAlign w:val="center"/>
            <w:hideMark/>
          </w:tcPr>
          <w:p w14:paraId="1AB4E0E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4,5</w:t>
            </w:r>
          </w:p>
        </w:tc>
      </w:tr>
      <w:tr w:rsidR="00D76093" w:rsidRPr="00D76093" w14:paraId="58B008FE" w14:textId="77777777" w:rsidTr="00D76093">
        <w:trPr>
          <w:trHeight w:val="402"/>
        </w:trPr>
        <w:tc>
          <w:tcPr>
            <w:tcW w:w="2359" w:type="dxa"/>
            <w:tcBorders>
              <w:top w:val="nil"/>
              <w:left w:val="nil"/>
              <w:bottom w:val="nil"/>
              <w:right w:val="nil"/>
            </w:tcBorders>
            <w:shd w:val="clear" w:color="auto" w:fill="auto"/>
            <w:noWrap/>
            <w:vAlign w:val="center"/>
            <w:hideMark/>
          </w:tcPr>
          <w:p w14:paraId="2C4D12EC"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pruebas y corrección de errores</w:t>
            </w:r>
          </w:p>
        </w:tc>
        <w:tc>
          <w:tcPr>
            <w:tcW w:w="2464" w:type="dxa"/>
            <w:tcBorders>
              <w:top w:val="nil"/>
              <w:left w:val="nil"/>
              <w:bottom w:val="nil"/>
              <w:right w:val="nil"/>
            </w:tcBorders>
            <w:shd w:val="clear" w:color="auto" w:fill="auto"/>
            <w:noWrap/>
            <w:vAlign w:val="center"/>
            <w:hideMark/>
          </w:tcPr>
          <w:p w14:paraId="23DBA4CE"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3C4E27BC"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1D573A4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2021-04-30</w:t>
            </w:r>
          </w:p>
        </w:tc>
        <w:tc>
          <w:tcPr>
            <w:tcW w:w="1168" w:type="dxa"/>
            <w:tcBorders>
              <w:top w:val="nil"/>
              <w:left w:val="nil"/>
              <w:bottom w:val="nil"/>
              <w:right w:val="nil"/>
            </w:tcBorders>
            <w:shd w:val="clear" w:color="auto" w:fill="auto"/>
            <w:noWrap/>
            <w:vAlign w:val="center"/>
            <w:hideMark/>
          </w:tcPr>
          <w:p w14:paraId="36638D9C"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243C6F0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3D7BC20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92" w:type="dxa"/>
            <w:tcBorders>
              <w:top w:val="nil"/>
              <w:left w:val="nil"/>
              <w:bottom w:val="nil"/>
              <w:right w:val="nil"/>
            </w:tcBorders>
            <w:shd w:val="clear" w:color="auto" w:fill="auto"/>
            <w:noWrap/>
            <w:vAlign w:val="center"/>
            <w:hideMark/>
          </w:tcPr>
          <w:p w14:paraId="4FCF244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r>
      <w:tr w:rsidR="00D76093" w:rsidRPr="00D76093" w14:paraId="60AB826A" w14:textId="77777777" w:rsidTr="00D76093">
        <w:trPr>
          <w:trHeight w:val="402"/>
        </w:trPr>
        <w:tc>
          <w:tcPr>
            <w:tcW w:w="2359" w:type="dxa"/>
            <w:tcBorders>
              <w:top w:val="nil"/>
              <w:left w:val="nil"/>
              <w:bottom w:val="nil"/>
              <w:right w:val="nil"/>
            </w:tcBorders>
            <w:shd w:val="clear" w:color="auto" w:fill="auto"/>
            <w:noWrap/>
            <w:vAlign w:val="center"/>
            <w:hideMark/>
          </w:tcPr>
          <w:p w14:paraId="7455D781"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Documentación</w:t>
            </w:r>
          </w:p>
        </w:tc>
        <w:tc>
          <w:tcPr>
            <w:tcW w:w="2464" w:type="dxa"/>
            <w:tcBorders>
              <w:top w:val="nil"/>
              <w:left w:val="nil"/>
              <w:bottom w:val="nil"/>
              <w:right w:val="nil"/>
            </w:tcBorders>
            <w:shd w:val="clear" w:color="auto" w:fill="auto"/>
            <w:noWrap/>
            <w:vAlign w:val="center"/>
            <w:hideMark/>
          </w:tcPr>
          <w:p w14:paraId="1C396AE6"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61C6B6EB"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1F644C8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2021-05-02</w:t>
            </w:r>
          </w:p>
        </w:tc>
        <w:tc>
          <w:tcPr>
            <w:tcW w:w="1168" w:type="dxa"/>
            <w:tcBorders>
              <w:top w:val="nil"/>
              <w:left w:val="nil"/>
              <w:bottom w:val="nil"/>
              <w:right w:val="nil"/>
            </w:tcBorders>
            <w:shd w:val="clear" w:color="auto" w:fill="auto"/>
            <w:noWrap/>
            <w:vAlign w:val="center"/>
            <w:hideMark/>
          </w:tcPr>
          <w:p w14:paraId="65D7E9B8"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272E378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3314D6F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92" w:type="dxa"/>
            <w:tcBorders>
              <w:top w:val="nil"/>
              <w:left w:val="nil"/>
              <w:bottom w:val="nil"/>
              <w:right w:val="nil"/>
            </w:tcBorders>
            <w:shd w:val="clear" w:color="auto" w:fill="auto"/>
            <w:noWrap/>
            <w:vAlign w:val="center"/>
            <w:hideMark/>
          </w:tcPr>
          <w:p w14:paraId="4186851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r>
      <w:tr w:rsidR="00D76093" w:rsidRPr="00D76093" w14:paraId="06125BE5" w14:textId="77777777" w:rsidTr="00D76093">
        <w:trPr>
          <w:trHeight w:val="402"/>
        </w:trPr>
        <w:tc>
          <w:tcPr>
            <w:tcW w:w="2359" w:type="dxa"/>
            <w:tcBorders>
              <w:top w:val="nil"/>
              <w:left w:val="nil"/>
              <w:bottom w:val="nil"/>
              <w:right w:val="nil"/>
            </w:tcBorders>
            <w:shd w:val="clear" w:color="auto" w:fill="auto"/>
            <w:noWrap/>
            <w:vAlign w:val="bottom"/>
            <w:hideMark/>
          </w:tcPr>
          <w:p w14:paraId="2EB700EA"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auto" w:fill="auto"/>
            <w:noWrap/>
            <w:vAlign w:val="bottom"/>
            <w:hideMark/>
          </w:tcPr>
          <w:p w14:paraId="3DAAD3C5"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5D8B005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000000" w:fill="EFEFEF"/>
            <w:noWrap/>
            <w:vAlign w:val="center"/>
            <w:hideMark/>
          </w:tcPr>
          <w:p w14:paraId="3898BFEE"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2021-04-27 hasta el 2021-05-02</w:t>
            </w:r>
          </w:p>
        </w:tc>
        <w:tc>
          <w:tcPr>
            <w:tcW w:w="1168" w:type="dxa"/>
            <w:tcBorders>
              <w:top w:val="nil"/>
              <w:left w:val="nil"/>
              <w:bottom w:val="nil"/>
              <w:right w:val="nil"/>
            </w:tcBorders>
            <w:shd w:val="clear" w:color="auto" w:fill="auto"/>
            <w:noWrap/>
            <w:vAlign w:val="bottom"/>
            <w:hideMark/>
          </w:tcPr>
          <w:p w14:paraId="5707DB63"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454" w:type="dxa"/>
            <w:tcBorders>
              <w:top w:val="nil"/>
              <w:left w:val="nil"/>
              <w:bottom w:val="nil"/>
              <w:right w:val="nil"/>
            </w:tcBorders>
            <w:shd w:val="clear" w:color="000000" w:fill="EFEFEF"/>
            <w:noWrap/>
            <w:vAlign w:val="center"/>
            <w:hideMark/>
          </w:tcPr>
          <w:p w14:paraId="63783B3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40</w:t>
            </w:r>
          </w:p>
        </w:tc>
        <w:tc>
          <w:tcPr>
            <w:tcW w:w="417" w:type="dxa"/>
            <w:tcBorders>
              <w:top w:val="nil"/>
              <w:left w:val="nil"/>
              <w:bottom w:val="nil"/>
              <w:right w:val="nil"/>
            </w:tcBorders>
            <w:shd w:val="clear" w:color="000000" w:fill="EFEFEF"/>
            <w:noWrap/>
            <w:vAlign w:val="center"/>
            <w:hideMark/>
          </w:tcPr>
          <w:p w14:paraId="16843CB8"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32</w:t>
            </w:r>
          </w:p>
        </w:tc>
        <w:tc>
          <w:tcPr>
            <w:tcW w:w="492" w:type="dxa"/>
            <w:tcBorders>
              <w:top w:val="nil"/>
              <w:left w:val="nil"/>
              <w:bottom w:val="nil"/>
              <w:right w:val="nil"/>
            </w:tcBorders>
            <w:shd w:val="clear" w:color="000000" w:fill="EFEFEF"/>
            <w:noWrap/>
            <w:vAlign w:val="center"/>
            <w:hideMark/>
          </w:tcPr>
          <w:p w14:paraId="6A1A17D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8</w:t>
            </w:r>
          </w:p>
        </w:tc>
      </w:tr>
      <w:tr w:rsidR="00D76093" w:rsidRPr="00D76093" w14:paraId="778CAF33" w14:textId="77777777" w:rsidTr="00D76093">
        <w:trPr>
          <w:trHeight w:val="799"/>
        </w:trPr>
        <w:tc>
          <w:tcPr>
            <w:tcW w:w="2359" w:type="dxa"/>
            <w:tcBorders>
              <w:top w:val="nil"/>
              <w:left w:val="nil"/>
              <w:bottom w:val="nil"/>
              <w:right w:val="nil"/>
            </w:tcBorders>
            <w:shd w:val="clear" w:color="auto" w:fill="auto"/>
            <w:noWrap/>
            <w:vAlign w:val="bottom"/>
            <w:hideMark/>
          </w:tcPr>
          <w:p w14:paraId="095C152B"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2464" w:type="dxa"/>
            <w:tcBorders>
              <w:top w:val="nil"/>
              <w:left w:val="nil"/>
              <w:bottom w:val="nil"/>
              <w:right w:val="nil"/>
            </w:tcBorders>
            <w:shd w:val="clear" w:color="auto" w:fill="auto"/>
            <w:noWrap/>
            <w:vAlign w:val="bottom"/>
            <w:hideMark/>
          </w:tcPr>
          <w:p w14:paraId="2CA4D635"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4ABA82F3"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703E79F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27DAFDAF"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1742F885"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7F44C6E7"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0C8F7BC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47F2745D" w14:textId="77777777" w:rsidTr="00D76093">
        <w:trPr>
          <w:trHeight w:val="402"/>
        </w:trPr>
        <w:tc>
          <w:tcPr>
            <w:tcW w:w="2359" w:type="dxa"/>
            <w:tcBorders>
              <w:top w:val="nil"/>
              <w:left w:val="nil"/>
              <w:bottom w:val="nil"/>
              <w:right w:val="nil"/>
            </w:tcBorders>
            <w:shd w:val="clear" w:color="auto" w:fill="auto"/>
            <w:noWrap/>
            <w:vAlign w:val="center"/>
            <w:hideMark/>
          </w:tcPr>
          <w:p w14:paraId="6B2A27EB" w14:textId="77777777" w:rsidR="00D76093" w:rsidRPr="00D76093" w:rsidRDefault="00D76093" w:rsidP="00D76093">
            <w:pPr>
              <w:spacing w:after="0" w:line="240" w:lineRule="auto"/>
              <w:rPr>
                <w:rFonts w:ascii="Arial" w:eastAsia="Times New Roman" w:hAnsi="Arial" w:cs="Arial"/>
                <w:b/>
                <w:bCs/>
                <w:color w:val="579BFC"/>
                <w:sz w:val="28"/>
                <w:szCs w:val="28"/>
                <w:lang w:eastAsia="es-ES"/>
              </w:rPr>
            </w:pPr>
            <w:r w:rsidRPr="00D76093">
              <w:rPr>
                <w:rFonts w:ascii="Arial" w:eastAsia="Times New Roman" w:hAnsi="Arial" w:cs="Arial"/>
                <w:b/>
                <w:bCs/>
                <w:color w:val="579BFC"/>
                <w:sz w:val="28"/>
                <w:szCs w:val="28"/>
                <w:lang w:eastAsia="es-ES"/>
              </w:rPr>
              <w:t>5º Fase</w:t>
            </w:r>
          </w:p>
        </w:tc>
        <w:tc>
          <w:tcPr>
            <w:tcW w:w="2464" w:type="dxa"/>
            <w:tcBorders>
              <w:top w:val="nil"/>
              <w:left w:val="nil"/>
              <w:bottom w:val="nil"/>
              <w:right w:val="nil"/>
            </w:tcBorders>
            <w:shd w:val="clear" w:color="auto" w:fill="auto"/>
            <w:noWrap/>
            <w:vAlign w:val="bottom"/>
            <w:hideMark/>
          </w:tcPr>
          <w:p w14:paraId="4B4A4DE5" w14:textId="77777777" w:rsidR="00D76093" w:rsidRPr="00D76093" w:rsidRDefault="00D76093" w:rsidP="00D76093">
            <w:pPr>
              <w:spacing w:after="0" w:line="240" w:lineRule="auto"/>
              <w:rPr>
                <w:rFonts w:ascii="Arial" w:eastAsia="Times New Roman" w:hAnsi="Arial" w:cs="Arial"/>
                <w:b/>
                <w:bCs/>
                <w:color w:val="579BFC"/>
                <w:sz w:val="28"/>
                <w:szCs w:val="28"/>
                <w:lang w:eastAsia="es-ES"/>
              </w:rPr>
            </w:pPr>
          </w:p>
        </w:tc>
        <w:tc>
          <w:tcPr>
            <w:tcW w:w="304" w:type="dxa"/>
            <w:tcBorders>
              <w:top w:val="nil"/>
              <w:left w:val="nil"/>
              <w:bottom w:val="nil"/>
              <w:right w:val="nil"/>
            </w:tcBorders>
            <w:shd w:val="clear" w:color="auto" w:fill="auto"/>
            <w:noWrap/>
            <w:vAlign w:val="bottom"/>
            <w:hideMark/>
          </w:tcPr>
          <w:p w14:paraId="7C9B16D7"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64C82F5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6ECCF28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4781CBD0"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5974B437"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6D32910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71B7CEC7" w14:textId="77777777" w:rsidTr="00D76093">
        <w:trPr>
          <w:trHeight w:val="402"/>
        </w:trPr>
        <w:tc>
          <w:tcPr>
            <w:tcW w:w="2359" w:type="dxa"/>
            <w:tcBorders>
              <w:top w:val="nil"/>
              <w:left w:val="nil"/>
              <w:bottom w:val="nil"/>
              <w:right w:val="nil"/>
            </w:tcBorders>
            <w:shd w:val="clear" w:color="000000" w:fill="D6D6D6"/>
            <w:noWrap/>
            <w:vAlign w:val="center"/>
            <w:hideMark/>
          </w:tcPr>
          <w:p w14:paraId="3B66DDE4"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Nombre</w:t>
            </w:r>
          </w:p>
        </w:tc>
        <w:tc>
          <w:tcPr>
            <w:tcW w:w="2464" w:type="dxa"/>
            <w:tcBorders>
              <w:top w:val="nil"/>
              <w:left w:val="nil"/>
              <w:bottom w:val="nil"/>
              <w:right w:val="nil"/>
            </w:tcBorders>
            <w:shd w:val="clear" w:color="000000" w:fill="D6D6D6"/>
            <w:noWrap/>
            <w:vAlign w:val="center"/>
            <w:hideMark/>
          </w:tcPr>
          <w:p w14:paraId="745B3FF4"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Subelementos</w:t>
            </w:r>
          </w:p>
        </w:tc>
        <w:tc>
          <w:tcPr>
            <w:tcW w:w="304" w:type="dxa"/>
            <w:tcBorders>
              <w:top w:val="nil"/>
              <w:left w:val="nil"/>
              <w:bottom w:val="nil"/>
              <w:right w:val="nil"/>
            </w:tcBorders>
            <w:shd w:val="clear" w:color="000000" w:fill="D6D6D6"/>
            <w:noWrap/>
            <w:vAlign w:val="center"/>
            <w:hideMark/>
          </w:tcPr>
          <w:p w14:paraId="6BB1627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D6D6D6"/>
            <w:noWrap/>
            <w:vAlign w:val="center"/>
            <w:hideMark/>
          </w:tcPr>
          <w:p w14:paraId="0F1B1539"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D6D6D6"/>
            <w:noWrap/>
            <w:vAlign w:val="center"/>
            <w:hideMark/>
          </w:tcPr>
          <w:p w14:paraId="1D09E2C8"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D6D6D6"/>
            <w:noWrap/>
            <w:vAlign w:val="center"/>
            <w:hideMark/>
          </w:tcPr>
          <w:p w14:paraId="1F4DD98A"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D6D6D6"/>
            <w:noWrap/>
            <w:vAlign w:val="center"/>
            <w:hideMark/>
          </w:tcPr>
          <w:p w14:paraId="089F5688"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D6D6D6"/>
            <w:noWrap/>
            <w:vAlign w:val="center"/>
            <w:hideMark/>
          </w:tcPr>
          <w:p w14:paraId="63C75940"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4E4EFD2E" w14:textId="77777777" w:rsidTr="00D76093">
        <w:trPr>
          <w:trHeight w:val="402"/>
        </w:trPr>
        <w:tc>
          <w:tcPr>
            <w:tcW w:w="2359" w:type="dxa"/>
            <w:tcBorders>
              <w:top w:val="nil"/>
              <w:left w:val="nil"/>
              <w:bottom w:val="nil"/>
              <w:right w:val="nil"/>
            </w:tcBorders>
            <w:shd w:val="clear" w:color="auto" w:fill="auto"/>
            <w:noWrap/>
            <w:vAlign w:val="center"/>
            <w:hideMark/>
          </w:tcPr>
          <w:p w14:paraId="3384A307"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Última versión de la aplicación</w:t>
            </w:r>
          </w:p>
        </w:tc>
        <w:tc>
          <w:tcPr>
            <w:tcW w:w="2464" w:type="dxa"/>
            <w:tcBorders>
              <w:top w:val="nil"/>
              <w:left w:val="nil"/>
              <w:bottom w:val="nil"/>
              <w:right w:val="nil"/>
            </w:tcBorders>
            <w:shd w:val="clear" w:color="auto" w:fill="auto"/>
            <w:noWrap/>
            <w:vAlign w:val="center"/>
            <w:hideMark/>
          </w:tcPr>
          <w:p w14:paraId="026F0B67"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7915294F"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3BDEB31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2021-05-07</w:t>
            </w:r>
          </w:p>
        </w:tc>
        <w:tc>
          <w:tcPr>
            <w:tcW w:w="1168" w:type="dxa"/>
            <w:tcBorders>
              <w:top w:val="nil"/>
              <w:left w:val="nil"/>
              <w:bottom w:val="nil"/>
              <w:right w:val="nil"/>
            </w:tcBorders>
            <w:shd w:val="clear" w:color="auto" w:fill="auto"/>
            <w:noWrap/>
            <w:vAlign w:val="center"/>
            <w:hideMark/>
          </w:tcPr>
          <w:p w14:paraId="698844DA"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2BC6497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17" w:type="dxa"/>
            <w:tcBorders>
              <w:top w:val="nil"/>
              <w:left w:val="nil"/>
              <w:bottom w:val="nil"/>
              <w:right w:val="nil"/>
            </w:tcBorders>
            <w:shd w:val="clear" w:color="auto" w:fill="auto"/>
            <w:noWrap/>
            <w:vAlign w:val="center"/>
            <w:hideMark/>
          </w:tcPr>
          <w:p w14:paraId="70FC639E"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1D868FF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r>
      <w:tr w:rsidR="00D76093" w:rsidRPr="00D76093" w14:paraId="6AA8C933" w14:textId="77777777" w:rsidTr="00D76093">
        <w:trPr>
          <w:trHeight w:val="402"/>
        </w:trPr>
        <w:tc>
          <w:tcPr>
            <w:tcW w:w="2359" w:type="dxa"/>
            <w:tcBorders>
              <w:top w:val="nil"/>
              <w:left w:val="nil"/>
              <w:bottom w:val="nil"/>
              <w:right w:val="nil"/>
            </w:tcBorders>
            <w:shd w:val="clear" w:color="auto" w:fill="auto"/>
            <w:noWrap/>
            <w:vAlign w:val="center"/>
            <w:hideMark/>
          </w:tcPr>
          <w:p w14:paraId="4753BBDB" w14:textId="77777777" w:rsidR="00D76093" w:rsidRPr="00D76093" w:rsidRDefault="00D76093" w:rsidP="00D76093">
            <w:pPr>
              <w:spacing w:after="0" w:line="240" w:lineRule="auto"/>
              <w:rPr>
                <w:rFonts w:ascii="Arial" w:eastAsia="Times New Roman" w:hAnsi="Arial" w:cs="Arial"/>
                <w:b/>
                <w:bCs/>
                <w:color w:val="A2A2A2"/>
                <w:lang w:eastAsia="es-ES"/>
              </w:rPr>
            </w:pPr>
            <w:r w:rsidRPr="00D76093">
              <w:rPr>
                <w:rFonts w:ascii="Arial" w:eastAsia="Times New Roman" w:hAnsi="Arial" w:cs="Arial"/>
                <w:b/>
                <w:bCs/>
                <w:color w:val="A2A2A2"/>
                <w:lang w:eastAsia="es-ES"/>
              </w:rPr>
              <w:t>Subitems</w:t>
            </w:r>
          </w:p>
        </w:tc>
        <w:tc>
          <w:tcPr>
            <w:tcW w:w="2464" w:type="dxa"/>
            <w:tcBorders>
              <w:top w:val="nil"/>
              <w:left w:val="nil"/>
              <w:bottom w:val="nil"/>
              <w:right w:val="nil"/>
            </w:tcBorders>
            <w:shd w:val="clear" w:color="000000" w:fill="EFEFEF"/>
            <w:noWrap/>
            <w:vAlign w:val="center"/>
            <w:hideMark/>
          </w:tcPr>
          <w:p w14:paraId="725A9AD8"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Name</w:t>
            </w:r>
          </w:p>
        </w:tc>
        <w:tc>
          <w:tcPr>
            <w:tcW w:w="304" w:type="dxa"/>
            <w:tcBorders>
              <w:top w:val="nil"/>
              <w:left w:val="nil"/>
              <w:bottom w:val="nil"/>
              <w:right w:val="nil"/>
            </w:tcBorders>
            <w:shd w:val="clear" w:color="000000" w:fill="EFEFEF"/>
            <w:noWrap/>
            <w:vAlign w:val="center"/>
            <w:hideMark/>
          </w:tcPr>
          <w:p w14:paraId="18F34BF4"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EFEFEF"/>
            <w:noWrap/>
            <w:vAlign w:val="center"/>
            <w:hideMark/>
          </w:tcPr>
          <w:p w14:paraId="48B5904E"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EFEFEF"/>
            <w:noWrap/>
            <w:vAlign w:val="center"/>
            <w:hideMark/>
          </w:tcPr>
          <w:p w14:paraId="786DD0CE"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EFEFEF"/>
            <w:noWrap/>
            <w:vAlign w:val="center"/>
            <w:hideMark/>
          </w:tcPr>
          <w:p w14:paraId="27F07230"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EFEFEF"/>
            <w:noWrap/>
            <w:vAlign w:val="center"/>
            <w:hideMark/>
          </w:tcPr>
          <w:p w14:paraId="4E595EF3"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EFEFEF"/>
            <w:noWrap/>
            <w:vAlign w:val="center"/>
            <w:hideMark/>
          </w:tcPr>
          <w:p w14:paraId="559C5D01"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1A3B7312" w14:textId="77777777" w:rsidTr="00D76093">
        <w:trPr>
          <w:trHeight w:val="402"/>
        </w:trPr>
        <w:tc>
          <w:tcPr>
            <w:tcW w:w="2359" w:type="dxa"/>
            <w:tcBorders>
              <w:top w:val="nil"/>
              <w:left w:val="nil"/>
              <w:bottom w:val="nil"/>
              <w:right w:val="nil"/>
            </w:tcBorders>
            <w:shd w:val="clear" w:color="auto" w:fill="auto"/>
            <w:noWrap/>
            <w:vAlign w:val="center"/>
            <w:hideMark/>
          </w:tcPr>
          <w:p w14:paraId="683BA18F" w14:textId="77777777" w:rsidR="00D76093" w:rsidRPr="00D76093" w:rsidRDefault="00D76093" w:rsidP="00D76093">
            <w:pPr>
              <w:spacing w:after="0" w:line="240" w:lineRule="auto"/>
              <w:rPr>
                <w:rFonts w:ascii="Arial" w:eastAsia="Times New Roman" w:hAnsi="Arial" w:cs="Arial"/>
                <w:b/>
                <w:bCs/>
                <w:color w:val="000000"/>
                <w:lang w:eastAsia="es-ES"/>
              </w:rPr>
            </w:pPr>
          </w:p>
        </w:tc>
        <w:tc>
          <w:tcPr>
            <w:tcW w:w="2464" w:type="dxa"/>
            <w:tcBorders>
              <w:top w:val="nil"/>
              <w:left w:val="nil"/>
              <w:bottom w:val="nil"/>
              <w:right w:val="nil"/>
            </w:tcBorders>
            <w:shd w:val="clear" w:color="000000" w:fill="DBEEF3"/>
            <w:noWrap/>
            <w:vAlign w:val="center"/>
            <w:hideMark/>
          </w:tcPr>
          <w:p w14:paraId="52B1EAB3"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 xml:space="preserve">Retoques finales de las </w:t>
            </w:r>
            <w:r w:rsidRPr="00D76093">
              <w:rPr>
                <w:rFonts w:ascii="Arial" w:eastAsia="Times New Roman" w:hAnsi="Arial" w:cs="Arial"/>
                <w:lang w:eastAsia="es-ES"/>
              </w:rPr>
              <w:lastRenderedPageBreak/>
              <w:t>interfaces</w:t>
            </w: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0E85C99E"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lastRenderedPageBreak/>
              <w:t>Listo</w:t>
            </w:r>
          </w:p>
        </w:tc>
        <w:tc>
          <w:tcPr>
            <w:tcW w:w="1180" w:type="dxa"/>
            <w:tcBorders>
              <w:top w:val="nil"/>
              <w:left w:val="nil"/>
              <w:bottom w:val="nil"/>
              <w:right w:val="nil"/>
            </w:tcBorders>
            <w:shd w:val="clear" w:color="000000" w:fill="DBEEF3"/>
            <w:noWrap/>
            <w:vAlign w:val="center"/>
            <w:hideMark/>
          </w:tcPr>
          <w:p w14:paraId="3D947E2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2021-05-04</w:t>
            </w:r>
          </w:p>
        </w:tc>
        <w:tc>
          <w:tcPr>
            <w:tcW w:w="1168" w:type="dxa"/>
            <w:tcBorders>
              <w:top w:val="nil"/>
              <w:left w:val="nil"/>
              <w:bottom w:val="nil"/>
              <w:right w:val="nil"/>
            </w:tcBorders>
            <w:shd w:val="clear" w:color="000000" w:fill="DBEEF3"/>
            <w:noWrap/>
            <w:vAlign w:val="center"/>
            <w:hideMark/>
          </w:tcPr>
          <w:p w14:paraId="04B86A2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31CCEE5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000000" w:fill="DBEEF3"/>
            <w:noWrap/>
            <w:vAlign w:val="center"/>
            <w:hideMark/>
          </w:tcPr>
          <w:p w14:paraId="1DDFBAA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92" w:type="dxa"/>
            <w:tcBorders>
              <w:top w:val="nil"/>
              <w:left w:val="nil"/>
              <w:bottom w:val="nil"/>
              <w:right w:val="nil"/>
            </w:tcBorders>
            <w:shd w:val="clear" w:color="000000" w:fill="DBEEF3"/>
            <w:noWrap/>
            <w:vAlign w:val="center"/>
            <w:hideMark/>
          </w:tcPr>
          <w:p w14:paraId="2B092E2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r>
      <w:tr w:rsidR="00D76093" w:rsidRPr="00D76093" w14:paraId="541C85D1" w14:textId="77777777" w:rsidTr="00D76093">
        <w:trPr>
          <w:trHeight w:val="402"/>
        </w:trPr>
        <w:tc>
          <w:tcPr>
            <w:tcW w:w="2359" w:type="dxa"/>
            <w:tcBorders>
              <w:top w:val="nil"/>
              <w:left w:val="nil"/>
              <w:bottom w:val="nil"/>
              <w:right w:val="nil"/>
            </w:tcBorders>
            <w:shd w:val="clear" w:color="auto" w:fill="auto"/>
            <w:noWrap/>
            <w:vAlign w:val="center"/>
            <w:hideMark/>
          </w:tcPr>
          <w:p w14:paraId="75BA2D29"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026383DF"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Gestión de las ayudas</w:t>
            </w:r>
          </w:p>
        </w:tc>
        <w:tc>
          <w:tcPr>
            <w:tcW w:w="304" w:type="dxa"/>
            <w:tcBorders>
              <w:top w:val="single" w:sz="12" w:space="0" w:color="C0AB1B"/>
              <w:left w:val="single" w:sz="12" w:space="0" w:color="C0AB1B"/>
              <w:bottom w:val="single" w:sz="12" w:space="0" w:color="C0AB1B"/>
              <w:right w:val="single" w:sz="12" w:space="0" w:color="C0AB1B"/>
            </w:tcBorders>
            <w:shd w:val="clear" w:color="000000" w:fill="FF0000"/>
            <w:noWrap/>
            <w:vAlign w:val="center"/>
            <w:hideMark/>
          </w:tcPr>
          <w:p w14:paraId="3EC6ACCC"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No realizado</w:t>
            </w:r>
          </w:p>
        </w:tc>
        <w:tc>
          <w:tcPr>
            <w:tcW w:w="1180" w:type="dxa"/>
            <w:tcBorders>
              <w:top w:val="nil"/>
              <w:left w:val="nil"/>
              <w:bottom w:val="nil"/>
              <w:right w:val="nil"/>
            </w:tcBorders>
            <w:shd w:val="clear" w:color="000000" w:fill="DBEEF3"/>
            <w:noWrap/>
            <w:vAlign w:val="center"/>
            <w:hideMark/>
          </w:tcPr>
          <w:p w14:paraId="66DFDD1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2021-05-06</w:t>
            </w:r>
          </w:p>
        </w:tc>
        <w:tc>
          <w:tcPr>
            <w:tcW w:w="1168" w:type="dxa"/>
            <w:tcBorders>
              <w:top w:val="nil"/>
              <w:left w:val="nil"/>
              <w:bottom w:val="nil"/>
              <w:right w:val="nil"/>
            </w:tcBorders>
            <w:shd w:val="clear" w:color="000000" w:fill="DBEEF3"/>
            <w:noWrap/>
            <w:vAlign w:val="center"/>
            <w:hideMark/>
          </w:tcPr>
          <w:p w14:paraId="353170B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44BD8FD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000000" w:fill="DBEEF3"/>
            <w:noWrap/>
            <w:vAlign w:val="center"/>
            <w:hideMark/>
          </w:tcPr>
          <w:p w14:paraId="37432A6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c>
          <w:tcPr>
            <w:tcW w:w="492" w:type="dxa"/>
            <w:tcBorders>
              <w:top w:val="nil"/>
              <w:left w:val="nil"/>
              <w:bottom w:val="nil"/>
              <w:right w:val="nil"/>
            </w:tcBorders>
            <w:shd w:val="clear" w:color="000000" w:fill="DBEEF3"/>
            <w:noWrap/>
            <w:vAlign w:val="center"/>
            <w:hideMark/>
          </w:tcPr>
          <w:p w14:paraId="26BDA2D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7BFC6DB9" w14:textId="77777777" w:rsidTr="00D76093">
        <w:trPr>
          <w:trHeight w:val="402"/>
        </w:trPr>
        <w:tc>
          <w:tcPr>
            <w:tcW w:w="2359" w:type="dxa"/>
            <w:tcBorders>
              <w:top w:val="nil"/>
              <w:left w:val="nil"/>
              <w:bottom w:val="nil"/>
              <w:right w:val="nil"/>
            </w:tcBorders>
            <w:shd w:val="clear" w:color="auto" w:fill="auto"/>
            <w:noWrap/>
            <w:vAlign w:val="center"/>
            <w:hideMark/>
          </w:tcPr>
          <w:p w14:paraId="654684DB"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Análisis de los objetivos</w:t>
            </w:r>
          </w:p>
        </w:tc>
        <w:tc>
          <w:tcPr>
            <w:tcW w:w="2464" w:type="dxa"/>
            <w:tcBorders>
              <w:top w:val="nil"/>
              <w:left w:val="nil"/>
              <w:bottom w:val="nil"/>
              <w:right w:val="nil"/>
            </w:tcBorders>
            <w:shd w:val="clear" w:color="auto" w:fill="auto"/>
            <w:noWrap/>
            <w:vAlign w:val="center"/>
            <w:hideMark/>
          </w:tcPr>
          <w:p w14:paraId="5D63AEE8"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5439E2F5"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4BC4A15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2021-05-08</w:t>
            </w:r>
          </w:p>
        </w:tc>
        <w:tc>
          <w:tcPr>
            <w:tcW w:w="1168" w:type="dxa"/>
            <w:tcBorders>
              <w:top w:val="nil"/>
              <w:left w:val="nil"/>
              <w:bottom w:val="nil"/>
              <w:right w:val="nil"/>
            </w:tcBorders>
            <w:shd w:val="clear" w:color="auto" w:fill="auto"/>
            <w:noWrap/>
            <w:vAlign w:val="center"/>
            <w:hideMark/>
          </w:tcPr>
          <w:p w14:paraId="516DE290"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7F99A05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43A9881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w:t>
            </w:r>
          </w:p>
        </w:tc>
        <w:tc>
          <w:tcPr>
            <w:tcW w:w="492" w:type="dxa"/>
            <w:tcBorders>
              <w:top w:val="nil"/>
              <w:left w:val="nil"/>
              <w:bottom w:val="nil"/>
              <w:right w:val="nil"/>
            </w:tcBorders>
            <w:shd w:val="clear" w:color="auto" w:fill="auto"/>
            <w:noWrap/>
            <w:vAlign w:val="center"/>
            <w:hideMark/>
          </w:tcPr>
          <w:p w14:paraId="59D5D94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4</w:t>
            </w:r>
          </w:p>
        </w:tc>
      </w:tr>
      <w:tr w:rsidR="00D76093" w:rsidRPr="00D76093" w14:paraId="14AB6113" w14:textId="77777777" w:rsidTr="00D76093">
        <w:trPr>
          <w:trHeight w:val="402"/>
        </w:trPr>
        <w:tc>
          <w:tcPr>
            <w:tcW w:w="2359" w:type="dxa"/>
            <w:tcBorders>
              <w:top w:val="nil"/>
              <w:left w:val="nil"/>
              <w:bottom w:val="nil"/>
              <w:right w:val="nil"/>
            </w:tcBorders>
            <w:shd w:val="clear" w:color="auto" w:fill="auto"/>
            <w:noWrap/>
            <w:vAlign w:val="center"/>
            <w:hideMark/>
          </w:tcPr>
          <w:p w14:paraId="1E0A4D9E"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pruebas en cada una de las áreas comprobando su integración con el resto de las áreas y corrección de errores</w:t>
            </w:r>
          </w:p>
        </w:tc>
        <w:tc>
          <w:tcPr>
            <w:tcW w:w="2464" w:type="dxa"/>
            <w:tcBorders>
              <w:top w:val="nil"/>
              <w:left w:val="nil"/>
              <w:bottom w:val="nil"/>
              <w:right w:val="nil"/>
            </w:tcBorders>
            <w:shd w:val="clear" w:color="auto" w:fill="auto"/>
            <w:noWrap/>
            <w:vAlign w:val="center"/>
            <w:hideMark/>
          </w:tcPr>
          <w:p w14:paraId="0C50602C"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02862D30"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70803C9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2021-05-10</w:t>
            </w:r>
          </w:p>
        </w:tc>
        <w:tc>
          <w:tcPr>
            <w:tcW w:w="1168" w:type="dxa"/>
            <w:tcBorders>
              <w:top w:val="nil"/>
              <w:left w:val="nil"/>
              <w:bottom w:val="nil"/>
              <w:right w:val="nil"/>
            </w:tcBorders>
            <w:shd w:val="clear" w:color="auto" w:fill="auto"/>
            <w:noWrap/>
            <w:vAlign w:val="center"/>
            <w:hideMark/>
          </w:tcPr>
          <w:p w14:paraId="02A04E04"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5ADD90A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17" w:type="dxa"/>
            <w:tcBorders>
              <w:top w:val="nil"/>
              <w:left w:val="nil"/>
              <w:bottom w:val="nil"/>
              <w:right w:val="nil"/>
            </w:tcBorders>
            <w:shd w:val="clear" w:color="auto" w:fill="auto"/>
            <w:noWrap/>
            <w:vAlign w:val="center"/>
            <w:hideMark/>
          </w:tcPr>
          <w:p w14:paraId="0102F5B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92" w:type="dxa"/>
            <w:tcBorders>
              <w:top w:val="nil"/>
              <w:left w:val="nil"/>
              <w:bottom w:val="nil"/>
              <w:right w:val="nil"/>
            </w:tcBorders>
            <w:shd w:val="clear" w:color="auto" w:fill="auto"/>
            <w:noWrap/>
            <w:vAlign w:val="center"/>
            <w:hideMark/>
          </w:tcPr>
          <w:p w14:paraId="6998596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0397B5E9" w14:textId="77777777" w:rsidTr="00D76093">
        <w:trPr>
          <w:trHeight w:val="402"/>
        </w:trPr>
        <w:tc>
          <w:tcPr>
            <w:tcW w:w="2359" w:type="dxa"/>
            <w:tcBorders>
              <w:top w:val="nil"/>
              <w:left w:val="nil"/>
              <w:bottom w:val="nil"/>
              <w:right w:val="nil"/>
            </w:tcBorders>
            <w:shd w:val="clear" w:color="auto" w:fill="auto"/>
            <w:noWrap/>
            <w:vAlign w:val="center"/>
            <w:hideMark/>
          </w:tcPr>
          <w:p w14:paraId="0DB7D6DE"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Depuración del código</w:t>
            </w:r>
          </w:p>
        </w:tc>
        <w:tc>
          <w:tcPr>
            <w:tcW w:w="2464" w:type="dxa"/>
            <w:tcBorders>
              <w:top w:val="nil"/>
              <w:left w:val="nil"/>
              <w:bottom w:val="nil"/>
              <w:right w:val="nil"/>
            </w:tcBorders>
            <w:shd w:val="clear" w:color="auto" w:fill="auto"/>
            <w:noWrap/>
            <w:vAlign w:val="center"/>
            <w:hideMark/>
          </w:tcPr>
          <w:p w14:paraId="60BAC8A1"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78AFBB5A"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08B356F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2021-05-14</w:t>
            </w:r>
          </w:p>
        </w:tc>
        <w:tc>
          <w:tcPr>
            <w:tcW w:w="1168" w:type="dxa"/>
            <w:tcBorders>
              <w:top w:val="nil"/>
              <w:left w:val="nil"/>
              <w:bottom w:val="nil"/>
              <w:right w:val="nil"/>
            </w:tcBorders>
            <w:shd w:val="clear" w:color="auto" w:fill="auto"/>
            <w:noWrap/>
            <w:vAlign w:val="center"/>
            <w:hideMark/>
          </w:tcPr>
          <w:p w14:paraId="631D2C4E"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7139AAF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4C609E8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92" w:type="dxa"/>
            <w:tcBorders>
              <w:top w:val="nil"/>
              <w:left w:val="nil"/>
              <w:bottom w:val="nil"/>
              <w:right w:val="nil"/>
            </w:tcBorders>
            <w:shd w:val="clear" w:color="auto" w:fill="auto"/>
            <w:noWrap/>
            <w:vAlign w:val="center"/>
            <w:hideMark/>
          </w:tcPr>
          <w:p w14:paraId="31AE379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231263A4" w14:textId="77777777" w:rsidTr="00D76093">
        <w:trPr>
          <w:trHeight w:val="402"/>
        </w:trPr>
        <w:tc>
          <w:tcPr>
            <w:tcW w:w="2359" w:type="dxa"/>
            <w:tcBorders>
              <w:top w:val="nil"/>
              <w:left w:val="nil"/>
              <w:bottom w:val="nil"/>
              <w:right w:val="nil"/>
            </w:tcBorders>
            <w:shd w:val="clear" w:color="auto" w:fill="auto"/>
            <w:noWrap/>
            <w:vAlign w:val="center"/>
            <w:hideMark/>
          </w:tcPr>
          <w:p w14:paraId="6E2A7080"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Elaboración del manual</w:t>
            </w:r>
          </w:p>
        </w:tc>
        <w:tc>
          <w:tcPr>
            <w:tcW w:w="2464" w:type="dxa"/>
            <w:tcBorders>
              <w:top w:val="nil"/>
              <w:left w:val="nil"/>
              <w:bottom w:val="nil"/>
              <w:right w:val="nil"/>
            </w:tcBorders>
            <w:shd w:val="clear" w:color="auto" w:fill="auto"/>
            <w:noWrap/>
            <w:vAlign w:val="center"/>
            <w:hideMark/>
          </w:tcPr>
          <w:p w14:paraId="6D2ADBED"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20441600"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6F0CBE1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2021-05-16</w:t>
            </w:r>
          </w:p>
        </w:tc>
        <w:tc>
          <w:tcPr>
            <w:tcW w:w="1168" w:type="dxa"/>
            <w:tcBorders>
              <w:top w:val="nil"/>
              <w:left w:val="nil"/>
              <w:bottom w:val="nil"/>
              <w:right w:val="nil"/>
            </w:tcBorders>
            <w:shd w:val="clear" w:color="auto" w:fill="auto"/>
            <w:noWrap/>
            <w:vAlign w:val="center"/>
            <w:hideMark/>
          </w:tcPr>
          <w:p w14:paraId="56E45144"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100E757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15BC64C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7773731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027AA301" w14:textId="77777777" w:rsidTr="00D76093">
        <w:trPr>
          <w:trHeight w:val="402"/>
        </w:trPr>
        <w:tc>
          <w:tcPr>
            <w:tcW w:w="2359" w:type="dxa"/>
            <w:tcBorders>
              <w:top w:val="nil"/>
              <w:left w:val="nil"/>
              <w:bottom w:val="nil"/>
              <w:right w:val="nil"/>
            </w:tcBorders>
            <w:shd w:val="clear" w:color="auto" w:fill="auto"/>
            <w:noWrap/>
            <w:vAlign w:val="center"/>
            <w:hideMark/>
          </w:tcPr>
          <w:p w14:paraId="138545D9"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Documentación</w:t>
            </w:r>
          </w:p>
        </w:tc>
        <w:tc>
          <w:tcPr>
            <w:tcW w:w="2464" w:type="dxa"/>
            <w:tcBorders>
              <w:top w:val="nil"/>
              <w:left w:val="nil"/>
              <w:bottom w:val="nil"/>
              <w:right w:val="nil"/>
            </w:tcBorders>
            <w:shd w:val="clear" w:color="auto" w:fill="auto"/>
            <w:noWrap/>
            <w:vAlign w:val="center"/>
            <w:hideMark/>
          </w:tcPr>
          <w:p w14:paraId="7AD5634E"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674FA07E"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74CCF70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2021-05-17</w:t>
            </w:r>
          </w:p>
        </w:tc>
        <w:tc>
          <w:tcPr>
            <w:tcW w:w="1168" w:type="dxa"/>
            <w:tcBorders>
              <w:top w:val="nil"/>
              <w:left w:val="nil"/>
              <w:bottom w:val="nil"/>
              <w:right w:val="nil"/>
            </w:tcBorders>
            <w:shd w:val="clear" w:color="auto" w:fill="auto"/>
            <w:noWrap/>
            <w:vAlign w:val="center"/>
            <w:hideMark/>
          </w:tcPr>
          <w:p w14:paraId="762DF85F"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5C9E482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3F41D7F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92" w:type="dxa"/>
            <w:tcBorders>
              <w:top w:val="nil"/>
              <w:left w:val="nil"/>
              <w:bottom w:val="nil"/>
              <w:right w:val="nil"/>
            </w:tcBorders>
            <w:shd w:val="clear" w:color="auto" w:fill="auto"/>
            <w:noWrap/>
            <w:vAlign w:val="center"/>
            <w:hideMark/>
          </w:tcPr>
          <w:p w14:paraId="5C068DC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49DE7F2F" w14:textId="77777777" w:rsidTr="00D76093">
        <w:trPr>
          <w:trHeight w:val="402"/>
        </w:trPr>
        <w:tc>
          <w:tcPr>
            <w:tcW w:w="2359" w:type="dxa"/>
            <w:tcBorders>
              <w:top w:val="nil"/>
              <w:left w:val="nil"/>
              <w:bottom w:val="nil"/>
              <w:right w:val="nil"/>
            </w:tcBorders>
            <w:shd w:val="clear" w:color="auto" w:fill="auto"/>
            <w:noWrap/>
            <w:vAlign w:val="bottom"/>
            <w:hideMark/>
          </w:tcPr>
          <w:p w14:paraId="35CC1350"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auto" w:fill="auto"/>
            <w:noWrap/>
            <w:vAlign w:val="bottom"/>
            <w:hideMark/>
          </w:tcPr>
          <w:p w14:paraId="710DB58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35F93E14"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000000" w:fill="EFEFEF"/>
            <w:noWrap/>
            <w:vAlign w:val="center"/>
            <w:hideMark/>
          </w:tcPr>
          <w:p w14:paraId="35CF56D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2021-05-07 hasta el 2021-05-17</w:t>
            </w:r>
          </w:p>
        </w:tc>
        <w:tc>
          <w:tcPr>
            <w:tcW w:w="1168" w:type="dxa"/>
            <w:tcBorders>
              <w:top w:val="nil"/>
              <w:left w:val="nil"/>
              <w:bottom w:val="nil"/>
              <w:right w:val="nil"/>
            </w:tcBorders>
            <w:shd w:val="clear" w:color="auto" w:fill="auto"/>
            <w:noWrap/>
            <w:vAlign w:val="bottom"/>
            <w:hideMark/>
          </w:tcPr>
          <w:p w14:paraId="6E442EB4"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454" w:type="dxa"/>
            <w:tcBorders>
              <w:top w:val="nil"/>
              <w:left w:val="nil"/>
              <w:bottom w:val="nil"/>
              <w:right w:val="nil"/>
            </w:tcBorders>
            <w:shd w:val="clear" w:color="000000" w:fill="EFEFEF"/>
            <w:noWrap/>
            <w:vAlign w:val="center"/>
            <w:hideMark/>
          </w:tcPr>
          <w:p w14:paraId="48C0A81A"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50</w:t>
            </w:r>
          </w:p>
        </w:tc>
        <w:tc>
          <w:tcPr>
            <w:tcW w:w="417" w:type="dxa"/>
            <w:tcBorders>
              <w:top w:val="nil"/>
              <w:left w:val="nil"/>
              <w:bottom w:val="nil"/>
              <w:right w:val="nil"/>
            </w:tcBorders>
            <w:shd w:val="clear" w:color="000000" w:fill="EFEFEF"/>
            <w:noWrap/>
            <w:vAlign w:val="center"/>
            <w:hideMark/>
          </w:tcPr>
          <w:p w14:paraId="21FDB8E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34</w:t>
            </w:r>
          </w:p>
        </w:tc>
        <w:tc>
          <w:tcPr>
            <w:tcW w:w="492" w:type="dxa"/>
            <w:tcBorders>
              <w:top w:val="nil"/>
              <w:left w:val="nil"/>
              <w:bottom w:val="nil"/>
              <w:right w:val="nil"/>
            </w:tcBorders>
            <w:shd w:val="clear" w:color="000000" w:fill="EFEFEF"/>
            <w:noWrap/>
            <w:vAlign w:val="center"/>
            <w:hideMark/>
          </w:tcPr>
          <w:p w14:paraId="1DAB260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40</w:t>
            </w:r>
          </w:p>
        </w:tc>
      </w:tr>
    </w:tbl>
    <w:p w14:paraId="77C20117" w14:textId="77777777" w:rsidR="00D76093" w:rsidRPr="00D76093" w:rsidRDefault="00D76093" w:rsidP="00D76093">
      <w:pPr>
        <w:pStyle w:val="ENormal"/>
      </w:pPr>
    </w:p>
    <w:p w14:paraId="68B0D972" w14:textId="77777777" w:rsidR="003F0DDF" w:rsidRDefault="003F0DDF" w:rsidP="00996E7F">
      <w:pPr>
        <w:pStyle w:val="EAnexo"/>
      </w:pPr>
      <w:bookmarkStart w:id="121" w:name="_Toc72245465"/>
      <w:r>
        <w:lastRenderedPageBreak/>
        <w:t>Casos de uso</w:t>
      </w:r>
      <w:bookmarkEnd w:id="121"/>
    </w:p>
    <w:p w14:paraId="6392E1A0" w14:textId="56B20CE7" w:rsidR="00D76093" w:rsidRPr="00D76093" w:rsidRDefault="00D76093" w:rsidP="00D76093">
      <w:pPr>
        <w:pStyle w:val="ETit3"/>
      </w:pPr>
      <w:bookmarkStart w:id="122" w:name="_Toc72190742"/>
      <w:bookmarkStart w:id="123" w:name="_Toc72245466"/>
      <w:r>
        <w:t>Animales</w:t>
      </w:r>
      <w:bookmarkEnd w:id="122"/>
      <w:bookmarkEnd w:id="123"/>
    </w:p>
    <w:p w14:paraId="14E69098" w14:textId="77777777" w:rsidR="00D76093" w:rsidRDefault="00D76093" w:rsidP="00D76093">
      <w:pPr>
        <w:pStyle w:val="ENormal"/>
      </w:pPr>
      <w:r>
        <w:rPr>
          <w:noProof/>
          <w:lang w:eastAsia="es-ES"/>
        </w:rPr>
        <w:drawing>
          <wp:inline distT="0" distB="0" distL="0" distR="0" wp14:anchorId="4AD14B5F" wp14:editId="5A455F18">
            <wp:extent cx="4343400" cy="53435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43400" cy="5343525"/>
                    </a:xfrm>
                    <a:prstGeom prst="rect">
                      <a:avLst/>
                    </a:prstGeom>
                    <a:noFill/>
                    <a:ln>
                      <a:noFill/>
                    </a:ln>
                  </pic:spPr>
                </pic:pic>
              </a:graphicData>
            </a:graphic>
          </wp:inline>
        </w:drawing>
      </w:r>
    </w:p>
    <w:p w14:paraId="6C45C60C" w14:textId="77777777" w:rsidR="00D76093" w:rsidRDefault="00D76093" w:rsidP="00D76093">
      <w:pPr>
        <w:pStyle w:val="ETit3"/>
      </w:pPr>
      <w:bookmarkStart w:id="124" w:name="_Toc72190743"/>
      <w:bookmarkStart w:id="125" w:name="_Toc72245467"/>
      <w:r>
        <w:lastRenderedPageBreak/>
        <w:t>Compraventa</w:t>
      </w:r>
      <w:bookmarkEnd w:id="124"/>
      <w:bookmarkEnd w:id="125"/>
    </w:p>
    <w:p w14:paraId="4BCBA85B" w14:textId="77777777" w:rsidR="00D76093" w:rsidRDefault="00D76093" w:rsidP="00D76093">
      <w:pPr>
        <w:pStyle w:val="ENormal"/>
      </w:pPr>
      <w:r>
        <w:rPr>
          <w:noProof/>
          <w:lang w:eastAsia="es-ES"/>
        </w:rPr>
        <w:drawing>
          <wp:inline distT="0" distB="0" distL="0" distR="0" wp14:anchorId="325DF58F" wp14:editId="59A2409F">
            <wp:extent cx="4257675" cy="38195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57675" cy="3819525"/>
                    </a:xfrm>
                    <a:prstGeom prst="rect">
                      <a:avLst/>
                    </a:prstGeom>
                    <a:noFill/>
                    <a:ln>
                      <a:noFill/>
                    </a:ln>
                  </pic:spPr>
                </pic:pic>
              </a:graphicData>
            </a:graphic>
          </wp:inline>
        </w:drawing>
      </w:r>
    </w:p>
    <w:p w14:paraId="5F067769" w14:textId="77777777" w:rsidR="00D76093" w:rsidRDefault="00D76093" w:rsidP="00D76093">
      <w:pPr>
        <w:pStyle w:val="ETit3"/>
      </w:pPr>
      <w:bookmarkStart w:id="126" w:name="_Toc72190744"/>
      <w:bookmarkStart w:id="127" w:name="_Toc72245468"/>
      <w:r>
        <w:lastRenderedPageBreak/>
        <w:t>Crotales</w:t>
      </w:r>
      <w:bookmarkEnd w:id="126"/>
      <w:bookmarkEnd w:id="127"/>
    </w:p>
    <w:p w14:paraId="161FD482" w14:textId="77777777" w:rsidR="00D76093" w:rsidRDefault="00D76093" w:rsidP="00D76093">
      <w:pPr>
        <w:pStyle w:val="ENormal"/>
      </w:pPr>
      <w:r>
        <w:rPr>
          <w:noProof/>
          <w:lang w:eastAsia="es-ES"/>
        </w:rPr>
        <w:drawing>
          <wp:inline distT="0" distB="0" distL="0" distR="0" wp14:anchorId="4095ED27" wp14:editId="52B7BF64">
            <wp:extent cx="4724400" cy="439102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4400" cy="4391025"/>
                    </a:xfrm>
                    <a:prstGeom prst="rect">
                      <a:avLst/>
                    </a:prstGeom>
                    <a:noFill/>
                    <a:ln>
                      <a:noFill/>
                    </a:ln>
                  </pic:spPr>
                </pic:pic>
              </a:graphicData>
            </a:graphic>
          </wp:inline>
        </w:drawing>
      </w:r>
    </w:p>
    <w:p w14:paraId="5E283F24" w14:textId="77777777" w:rsidR="00D76093" w:rsidRDefault="00D76093" w:rsidP="00D76093">
      <w:pPr>
        <w:pStyle w:val="ETit3"/>
      </w:pPr>
      <w:bookmarkStart w:id="128" w:name="_Toc72190745"/>
      <w:bookmarkStart w:id="129" w:name="_Toc72245469"/>
      <w:r>
        <w:t>Datos</w:t>
      </w:r>
      <w:bookmarkEnd w:id="128"/>
      <w:bookmarkEnd w:id="129"/>
    </w:p>
    <w:p w14:paraId="490B1F98" w14:textId="77777777" w:rsidR="00D76093" w:rsidRDefault="00D76093" w:rsidP="00D76093">
      <w:pPr>
        <w:pStyle w:val="ENormal"/>
      </w:pPr>
      <w:r>
        <w:rPr>
          <w:noProof/>
          <w:lang w:eastAsia="es-ES"/>
        </w:rPr>
        <w:drawing>
          <wp:inline distT="0" distB="0" distL="0" distR="0" wp14:anchorId="6E365171" wp14:editId="34DF4E64">
            <wp:extent cx="4629150" cy="210502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29150" cy="2105025"/>
                    </a:xfrm>
                    <a:prstGeom prst="rect">
                      <a:avLst/>
                    </a:prstGeom>
                    <a:noFill/>
                    <a:ln>
                      <a:noFill/>
                    </a:ln>
                  </pic:spPr>
                </pic:pic>
              </a:graphicData>
            </a:graphic>
          </wp:inline>
        </w:drawing>
      </w:r>
    </w:p>
    <w:p w14:paraId="4AC7EA0D" w14:textId="77777777" w:rsidR="00D76093" w:rsidRDefault="00D76093" w:rsidP="00D76093">
      <w:pPr>
        <w:pStyle w:val="ETit3"/>
      </w:pPr>
      <w:bookmarkStart w:id="130" w:name="_Toc72190746"/>
      <w:bookmarkStart w:id="131" w:name="_Toc72245470"/>
      <w:r>
        <w:lastRenderedPageBreak/>
        <w:t>Rebaño</w:t>
      </w:r>
      <w:bookmarkEnd w:id="130"/>
      <w:bookmarkEnd w:id="131"/>
    </w:p>
    <w:p w14:paraId="726ADAC6" w14:textId="77777777" w:rsidR="00D76093" w:rsidRDefault="00D76093" w:rsidP="00D76093">
      <w:pPr>
        <w:pStyle w:val="ENormal"/>
      </w:pPr>
      <w:r>
        <w:rPr>
          <w:noProof/>
          <w:lang w:eastAsia="es-ES"/>
        </w:rPr>
        <w:drawing>
          <wp:inline distT="0" distB="0" distL="0" distR="0" wp14:anchorId="75CF335B" wp14:editId="28F232E1">
            <wp:extent cx="4629150" cy="10668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29150" cy="1066800"/>
                    </a:xfrm>
                    <a:prstGeom prst="rect">
                      <a:avLst/>
                    </a:prstGeom>
                    <a:noFill/>
                    <a:ln>
                      <a:noFill/>
                    </a:ln>
                  </pic:spPr>
                </pic:pic>
              </a:graphicData>
            </a:graphic>
          </wp:inline>
        </w:drawing>
      </w:r>
    </w:p>
    <w:p w14:paraId="0857C6E8" w14:textId="77777777" w:rsidR="00D76093" w:rsidRDefault="00035008" w:rsidP="00035008">
      <w:pPr>
        <w:pStyle w:val="ETit3"/>
      </w:pPr>
      <w:bookmarkStart w:id="132" w:name="_Toc72190747"/>
      <w:bookmarkStart w:id="133" w:name="_Toc72245471"/>
      <w:r>
        <w:t>Veterinario</w:t>
      </w:r>
      <w:bookmarkEnd w:id="132"/>
      <w:bookmarkEnd w:id="133"/>
    </w:p>
    <w:p w14:paraId="2A767831" w14:textId="77777777" w:rsidR="00035008" w:rsidRPr="00035008" w:rsidRDefault="00035008" w:rsidP="00035008">
      <w:pPr>
        <w:pStyle w:val="ENormal"/>
      </w:pPr>
      <w:r>
        <w:rPr>
          <w:noProof/>
          <w:lang w:eastAsia="es-ES"/>
        </w:rPr>
        <w:drawing>
          <wp:inline distT="0" distB="0" distL="0" distR="0" wp14:anchorId="6E96AF49" wp14:editId="25CF83A6">
            <wp:extent cx="4629150" cy="343852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29150" cy="3438525"/>
                    </a:xfrm>
                    <a:prstGeom prst="rect">
                      <a:avLst/>
                    </a:prstGeom>
                    <a:noFill/>
                    <a:ln>
                      <a:noFill/>
                    </a:ln>
                  </pic:spPr>
                </pic:pic>
              </a:graphicData>
            </a:graphic>
          </wp:inline>
        </w:drawing>
      </w:r>
    </w:p>
    <w:p w14:paraId="1DEDB556" w14:textId="77777777" w:rsidR="00EA0ADB" w:rsidRDefault="00EA0ADB" w:rsidP="00EA0ADB">
      <w:pPr>
        <w:pStyle w:val="EAnexo"/>
      </w:pPr>
      <w:bookmarkStart w:id="134" w:name="_Toc72245472"/>
      <w:r>
        <w:t>Manual de instalación</w:t>
      </w:r>
      <w:bookmarkEnd w:id="134"/>
    </w:p>
    <w:p w14:paraId="43526D4C" w14:textId="2EBCDE6E" w:rsidR="00EA0ADB" w:rsidRDefault="00EA0ADB" w:rsidP="00EA0ADB">
      <w:pPr>
        <w:pStyle w:val="EAnexo"/>
      </w:pPr>
      <w:bookmarkStart w:id="135" w:name="_Toc72245473"/>
      <w:r>
        <w:t>Manual de uso</w:t>
      </w:r>
      <w:bookmarkEnd w:id="135"/>
    </w:p>
    <w:p w14:paraId="4C37DA45" w14:textId="5DC6AA87" w:rsidR="00A37E25" w:rsidRDefault="006647FD" w:rsidP="006647FD">
      <w:pPr>
        <w:pStyle w:val="ETit3"/>
      </w:pPr>
      <w:bookmarkStart w:id="136" w:name="_Toc72190748"/>
      <w:bookmarkStart w:id="137" w:name="_Toc72245474"/>
      <w:r>
        <w:t>¿Cómo ver los datos guardados?</w:t>
      </w:r>
      <w:bookmarkEnd w:id="136"/>
      <w:bookmarkEnd w:id="137"/>
    </w:p>
    <w:p w14:paraId="15BD64DB" w14:textId="77777777" w:rsidR="006647FD" w:rsidRDefault="006647FD" w:rsidP="006647FD">
      <w:pPr>
        <w:pStyle w:val="ENormal"/>
      </w:pPr>
      <w:r>
        <w:t>Para ver los datos guardados debe dirigirse al área que quiere consultar desde el menú desplegable.</w:t>
      </w:r>
    </w:p>
    <w:p w14:paraId="1DD2EC98" w14:textId="77777777" w:rsidR="006647FD" w:rsidRDefault="006647FD" w:rsidP="006647FD">
      <w:pPr>
        <w:pStyle w:val="ENormal"/>
      </w:pPr>
      <w:r w:rsidRPr="006647FD">
        <w:rPr>
          <w:noProof/>
          <w:lang w:eastAsia="es-ES"/>
        </w:rPr>
        <w:lastRenderedPageBreak/>
        <w:drawing>
          <wp:inline distT="0" distB="0" distL="0" distR="0" wp14:anchorId="24FA4229" wp14:editId="2FC8E3FB">
            <wp:extent cx="2686425" cy="232442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86425" cy="2324424"/>
                    </a:xfrm>
                    <a:prstGeom prst="rect">
                      <a:avLst/>
                    </a:prstGeom>
                  </pic:spPr>
                </pic:pic>
              </a:graphicData>
            </a:graphic>
          </wp:inline>
        </w:drawing>
      </w:r>
    </w:p>
    <w:p w14:paraId="3FCB3E30" w14:textId="77777777" w:rsidR="006647FD" w:rsidRDefault="006647FD" w:rsidP="006647FD">
      <w:pPr>
        <w:pStyle w:val="ENormal"/>
      </w:pPr>
      <w:r>
        <w:t>Seleccionar el área.</w:t>
      </w:r>
    </w:p>
    <w:p w14:paraId="731D8F67" w14:textId="77777777" w:rsidR="006647FD" w:rsidRDefault="006647FD" w:rsidP="006647FD">
      <w:pPr>
        <w:pStyle w:val="ENormal"/>
      </w:pPr>
      <w:r w:rsidRPr="006647FD">
        <w:rPr>
          <w:noProof/>
          <w:lang w:eastAsia="es-ES"/>
        </w:rPr>
        <w:drawing>
          <wp:inline distT="0" distB="0" distL="0" distR="0" wp14:anchorId="48DED9CB" wp14:editId="285610C5">
            <wp:extent cx="2953162" cy="350568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53162" cy="3505689"/>
                    </a:xfrm>
                    <a:prstGeom prst="rect">
                      <a:avLst/>
                    </a:prstGeom>
                  </pic:spPr>
                </pic:pic>
              </a:graphicData>
            </a:graphic>
          </wp:inline>
        </w:drawing>
      </w:r>
    </w:p>
    <w:p w14:paraId="501345B3" w14:textId="77777777" w:rsidR="006647FD" w:rsidRDefault="006647FD" w:rsidP="006647FD">
      <w:pPr>
        <w:pStyle w:val="ENormal"/>
      </w:pPr>
      <w:r>
        <w:t>Y seleccionar la subárea en las pestañas superiores.</w:t>
      </w:r>
    </w:p>
    <w:p w14:paraId="0E65B16E" w14:textId="77777777" w:rsidR="006647FD" w:rsidRDefault="006647FD" w:rsidP="006647FD">
      <w:pPr>
        <w:pStyle w:val="ENormal"/>
      </w:pPr>
      <w:r w:rsidRPr="006647FD">
        <w:rPr>
          <w:noProof/>
          <w:lang w:eastAsia="es-ES"/>
        </w:rPr>
        <w:drawing>
          <wp:inline distT="0" distB="0" distL="0" distR="0" wp14:anchorId="08CE2F1C" wp14:editId="68F1FAF8">
            <wp:extent cx="3439005" cy="2238687"/>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39005" cy="2238687"/>
                    </a:xfrm>
                    <a:prstGeom prst="rect">
                      <a:avLst/>
                    </a:prstGeom>
                  </pic:spPr>
                </pic:pic>
              </a:graphicData>
            </a:graphic>
          </wp:inline>
        </w:drawing>
      </w:r>
    </w:p>
    <w:p w14:paraId="6E5494C9" w14:textId="77777777" w:rsidR="006647FD" w:rsidRDefault="006647FD" w:rsidP="006647FD">
      <w:pPr>
        <w:pStyle w:val="ENormal"/>
      </w:pPr>
      <w:r>
        <w:lastRenderedPageBreak/>
        <w:t>Para ver los datos en mayor detalle debe seleccionar en el artículo que desea ver.</w:t>
      </w:r>
    </w:p>
    <w:p w14:paraId="3DDCDC54" w14:textId="77777777" w:rsidR="006647FD" w:rsidRDefault="006647FD" w:rsidP="006647FD">
      <w:pPr>
        <w:pStyle w:val="ENormal"/>
      </w:pPr>
      <w:r w:rsidRPr="006647FD">
        <w:rPr>
          <w:noProof/>
          <w:lang w:eastAsia="es-ES"/>
        </w:rPr>
        <w:drawing>
          <wp:inline distT="0" distB="0" distL="0" distR="0" wp14:anchorId="2635E5F8" wp14:editId="7CC427D1">
            <wp:extent cx="3562847" cy="323895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62847" cy="3238952"/>
                    </a:xfrm>
                    <a:prstGeom prst="rect">
                      <a:avLst/>
                    </a:prstGeom>
                  </pic:spPr>
                </pic:pic>
              </a:graphicData>
            </a:graphic>
          </wp:inline>
        </w:drawing>
      </w:r>
    </w:p>
    <w:p w14:paraId="5CFD5F5A" w14:textId="77777777" w:rsidR="006647FD" w:rsidRDefault="006647FD" w:rsidP="006647FD">
      <w:pPr>
        <w:pStyle w:val="ENormal"/>
      </w:pPr>
      <w:r>
        <w:t>Y podrá ver los datos en detalle.</w:t>
      </w:r>
    </w:p>
    <w:p w14:paraId="7F3FDB8E" w14:textId="77777777" w:rsidR="006647FD" w:rsidRDefault="006647FD" w:rsidP="006647FD">
      <w:pPr>
        <w:pStyle w:val="ENormal"/>
      </w:pPr>
      <w:r w:rsidRPr="006647FD">
        <w:rPr>
          <w:noProof/>
          <w:lang w:eastAsia="es-ES"/>
        </w:rPr>
        <w:drawing>
          <wp:inline distT="0" distB="0" distL="0" distR="0" wp14:anchorId="0C387D22" wp14:editId="6E252CBC">
            <wp:extent cx="3543795" cy="449642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43795" cy="4496427"/>
                    </a:xfrm>
                    <a:prstGeom prst="rect">
                      <a:avLst/>
                    </a:prstGeom>
                  </pic:spPr>
                </pic:pic>
              </a:graphicData>
            </a:graphic>
          </wp:inline>
        </w:drawing>
      </w:r>
    </w:p>
    <w:p w14:paraId="4FD6CAF3" w14:textId="77777777" w:rsidR="006647FD" w:rsidRDefault="004C2108" w:rsidP="006647FD">
      <w:pPr>
        <w:pStyle w:val="ETit3"/>
      </w:pPr>
      <w:bookmarkStart w:id="138" w:name="_Toc72190749"/>
      <w:bookmarkStart w:id="139" w:name="_Toc72245475"/>
      <w:r>
        <w:lastRenderedPageBreak/>
        <w:t>¿Cómo añadir datos?</w:t>
      </w:r>
      <w:bookmarkEnd w:id="138"/>
      <w:bookmarkEnd w:id="139"/>
    </w:p>
    <w:p w14:paraId="7E34A98F" w14:textId="77777777" w:rsidR="004C2108" w:rsidRDefault="004C2108" w:rsidP="004C2108">
      <w:pPr>
        <w:pStyle w:val="ENormal"/>
      </w:pPr>
      <w:r>
        <w:t>Tras acceder a la pestaña de la subárea correspondiente como se indica anteriormente, debe clicar en el botón añadir.</w:t>
      </w:r>
    </w:p>
    <w:p w14:paraId="4559D89F" w14:textId="77777777" w:rsidR="004C2108" w:rsidRDefault="004C2108" w:rsidP="004C2108">
      <w:pPr>
        <w:pStyle w:val="ENormal"/>
      </w:pPr>
      <w:r w:rsidRPr="004C2108">
        <w:rPr>
          <w:noProof/>
          <w:lang w:eastAsia="es-ES"/>
        </w:rPr>
        <w:drawing>
          <wp:inline distT="0" distB="0" distL="0" distR="0" wp14:anchorId="233208A8" wp14:editId="5182DF49">
            <wp:extent cx="3496163" cy="5277587"/>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96163" cy="5277587"/>
                    </a:xfrm>
                    <a:prstGeom prst="rect">
                      <a:avLst/>
                    </a:prstGeom>
                  </pic:spPr>
                </pic:pic>
              </a:graphicData>
            </a:graphic>
          </wp:inline>
        </w:drawing>
      </w:r>
    </w:p>
    <w:p w14:paraId="22D82767" w14:textId="77777777" w:rsidR="004C2108" w:rsidRDefault="004C2108" w:rsidP="004C2108">
      <w:pPr>
        <w:pStyle w:val="ENormal"/>
      </w:pPr>
      <w:r>
        <w:t>Tras darle al botón se inicia una vista de detalles. Tras introducir los datos debe darle a guardar, o a cancelar si no desea guardarlos.</w:t>
      </w:r>
    </w:p>
    <w:p w14:paraId="596C5383" w14:textId="77777777" w:rsidR="004C2108" w:rsidRDefault="004C2108" w:rsidP="004C2108">
      <w:pPr>
        <w:pStyle w:val="ENormal"/>
      </w:pP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63"/>
        <w:gridCol w:w="4463"/>
      </w:tblGrid>
      <w:tr w:rsidR="004C2108" w14:paraId="19402848" w14:textId="77777777" w:rsidTr="004C2108">
        <w:tc>
          <w:tcPr>
            <w:tcW w:w="4463" w:type="dxa"/>
          </w:tcPr>
          <w:p w14:paraId="2BCCB22A" w14:textId="77777777" w:rsidR="004C2108" w:rsidRDefault="004C2108" w:rsidP="004C2108">
            <w:pPr>
              <w:pStyle w:val="ENormal"/>
            </w:pPr>
            <w:r>
              <w:t>Aceptar</w:t>
            </w:r>
          </w:p>
        </w:tc>
        <w:tc>
          <w:tcPr>
            <w:tcW w:w="4463" w:type="dxa"/>
          </w:tcPr>
          <w:p w14:paraId="66DBCC79" w14:textId="77777777" w:rsidR="004C2108" w:rsidRDefault="004C2108" w:rsidP="004C2108">
            <w:pPr>
              <w:pStyle w:val="ENormal"/>
            </w:pPr>
            <w:r>
              <w:t>Cancelar</w:t>
            </w:r>
          </w:p>
        </w:tc>
      </w:tr>
      <w:tr w:rsidR="004C2108" w14:paraId="69BDFF31" w14:textId="77777777" w:rsidTr="004C2108">
        <w:tc>
          <w:tcPr>
            <w:tcW w:w="4463" w:type="dxa"/>
          </w:tcPr>
          <w:p w14:paraId="4D562254" w14:textId="77777777" w:rsidR="004C2108" w:rsidRDefault="004C2108" w:rsidP="004C2108">
            <w:pPr>
              <w:pStyle w:val="ENormal"/>
            </w:pPr>
            <w:r w:rsidRPr="003262C8">
              <w:rPr>
                <w:noProof/>
                <w:lang w:eastAsia="es-ES"/>
              </w:rPr>
              <w:drawing>
                <wp:inline distT="0" distB="0" distL="0" distR="0" wp14:anchorId="24BCCD96" wp14:editId="7A27B3B4">
                  <wp:extent cx="571500" cy="571500"/>
                  <wp:effectExtent l="19050" t="0" r="0" b="0"/>
                  <wp:docPr id="36"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4463" w:type="dxa"/>
          </w:tcPr>
          <w:p w14:paraId="7C6FD7FD" w14:textId="77777777" w:rsidR="004C2108" w:rsidRDefault="004C2108" w:rsidP="004C2108">
            <w:pPr>
              <w:pStyle w:val="ENormal"/>
              <w:jc w:val="center"/>
            </w:pPr>
            <w:r w:rsidRPr="003262C8">
              <w:rPr>
                <w:noProof/>
                <w:lang w:eastAsia="es-ES"/>
              </w:rPr>
              <w:drawing>
                <wp:inline distT="0" distB="0" distL="0" distR="0" wp14:anchorId="6025F3C7" wp14:editId="2B060F02">
                  <wp:extent cx="571500" cy="571500"/>
                  <wp:effectExtent l="19050" t="0" r="0" b="0"/>
                  <wp:docPr id="3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r>
    </w:tbl>
    <w:p w14:paraId="38F3E56D" w14:textId="77777777" w:rsidR="004C2108" w:rsidRDefault="004C2108" w:rsidP="004C2108">
      <w:pPr>
        <w:pStyle w:val="ENormal"/>
      </w:pPr>
    </w:p>
    <w:p w14:paraId="7FB54C47" w14:textId="77777777" w:rsidR="004C2108" w:rsidRDefault="004C2108" w:rsidP="004C2108">
      <w:pPr>
        <w:pStyle w:val="ETit3"/>
      </w:pPr>
      <w:bookmarkStart w:id="140" w:name="_Toc72190750"/>
      <w:bookmarkStart w:id="141" w:name="_Toc72245476"/>
      <w:r>
        <w:lastRenderedPageBreak/>
        <w:t>¿Cómo editar los datos?</w:t>
      </w:r>
      <w:bookmarkEnd w:id="140"/>
      <w:bookmarkEnd w:id="141"/>
    </w:p>
    <w:p w14:paraId="693C3D25" w14:textId="77777777" w:rsidR="004C2108" w:rsidRDefault="004C2108" w:rsidP="004C2108">
      <w:pPr>
        <w:pStyle w:val="ENormal"/>
      </w:pPr>
      <w:r>
        <w:t>Tras seleccionar el artículo que se desea editar se selecciona el botón editar en la vista de detalles.</w:t>
      </w:r>
    </w:p>
    <w:p w14:paraId="4702B04C" w14:textId="77777777" w:rsidR="004C2108" w:rsidRDefault="004C2108" w:rsidP="004C2108">
      <w:pPr>
        <w:pStyle w:val="ENormal"/>
      </w:pPr>
      <w:r w:rsidRPr="003262C8">
        <w:rPr>
          <w:noProof/>
          <w:lang w:eastAsia="es-ES"/>
        </w:rPr>
        <w:drawing>
          <wp:inline distT="0" distB="0" distL="0" distR="0" wp14:anchorId="227A80EB" wp14:editId="50B06BE5">
            <wp:extent cx="581025" cy="571500"/>
            <wp:effectExtent l="19050" t="0" r="9525" b="0"/>
            <wp:docPr id="3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81025" cy="571500"/>
                    </a:xfrm>
                    <a:prstGeom prst="rect">
                      <a:avLst/>
                    </a:prstGeom>
                    <a:noFill/>
                    <a:ln w="9525">
                      <a:noFill/>
                      <a:miter lim="800000"/>
                      <a:headEnd/>
                      <a:tailEnd/>
                    </a:ln>
                  </pic:spPr>
                </pic:pic>
              </a:graphicData>
            </a:graphic>
          </wp:inline>
        </w:drawing>
      </w:r>
    </w:p>
    <w:p w14:paraId="4D32371D" w14:textId="77777777" w:rsidR="004C2108" w:rsidRDefault="004C2108" w:rsidP="004C2108">
      <w:pPr>
        <w:pStyle w:val="ENormal"/>
      </w:pPr>
      <w:r>
        <w:t>Tras cambiar los datos se selecciona aceptar para guardar los cambios o cancelar para desecharlos.</w:t>
      </w:r>
    </w:p>
    <w:p w14:paraId="1A7935C5" w14:textId="77777777" w:rsidR="004C2108" w:rsidRDefault="004C2108" w:rsidP="004C2108">
      <w:pPr>
        <w:pStyle w:val="ETit3"/>
      </w:pPr>
      <w:bookmarkStart w:id="142" w:name="_Toc72190751"/>
      <w:bookmarkStart w:id="143" w:name="_Toc72245477"/>
      <w:r>
        <w:t>¿Cómo eliminar los datos?</w:t>
      </w:r>
      <w:bookmarkEnd w:id="142"/>
      <w:bookmarkEnd w:id="143"/>
    </w:p>
    <w:p w14:paraId="37107F10" w14:textId="77777777" w:rsidR="004C2108" w:rsidRDefault="004C2108" w:rsidP="004C2108">
      <w:pPr>
        <w:pStyle w:val="ENormal"/>
      </w:pPr>
      <w:r>
        <w:t>Tras seleccionar el artículo que se desea eliminar se selecciona el botón eliminar en la vista de detalles.</w:t>
      </w:r>
    </w:p>
    <w:p w14:paraId="0EE76102" w14:textId="77777777" w:rsidR="004C2108" w:rsidRPr="004C2108" w:rsidRDefault="004C2108" w:rsidP="004C2108">
      <w:pPr>
        <w:pStyle w:val="ENormal"/>
      </w:pPr>
      <w:r w:rsidRPr="003262C8">
        <w:rPr>
          <w:noProof/>
          <w:lang w:eastAsia="es-ES"/>
        </w:rPr>
        <w:drawing>
          <wp:inline distT="0" distB="0" distL="0" distR="0" wp14:anchorId="1B2816B2" wp14:editId="6BFB70B8">
            <wp:extent cx="581025" cy="581025"/>
            <wp:effectExtent l="19050" t="0" r="9525" b="0"/>
            <wp:docPr id="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81025" cy="581025"/>
                    </a:xfrm>
                    <a:prstGeom prst="rect">
                      <a:avLst/>
                    </a:prstGeom>
                    <a:noFill/>
                  </pic:spPr>
                </pic:pic>
              </a:graphicData>
            </a:graphic>
          </wp:inline>
        </w:drawing>
      </w:r>
    </w:p>
    <w:sectPr w:rsidR="004C2108" w:rsidRPr="004C2108" w:rsidSect="00E435FD">
      <w:headerReference w:type="even" r:id="rId70"/>
      <w:headerReference w:type="default" r:id="rId71"/>
      <w:footerReference w:type="even" r:id="rId72"/>
      <w:footerReference w:type="default" r:id="rId73"/>
      <w:pgSz w:w="11906" w:h="16838"/>
      <w:pgMar w:top="1418" w:right="1418" w:bottom="1418" w:left="1418"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1E1DB" w14:textId="77777777" w:rsidR="006E71B5" w:rsidRDefault="006E71B5" w:rsidP="00EB6520">
      <w:pPr>
        <w:spacing w:after="0" w:line="240" w:lineRule="auto"/>
      </w:pPr>
      <w:r>
        <w:separator/>
      </w:r>
    </w:p>
  </w:endnote>
  <w:endnote w:type="continuationSeparator" w:id="0">
    <w:p w14:paraId="77390F28" w14:textId="77777777" w:rsidR="006E71B5" w:rsidRDefault="006E71B5" w:rsidP="00EB6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5C4DBBE1" w14:textId="77777777" w:rsidTr="00DE6CEF">
      <w:tc>
        <w:tcPr>
          <w:tcW w:w="4247" w:type="dxa"/>
        </w:tcPr>
        <w:p w14:paraId="548B28F7" w14:textId="77777777" w:rsidR="00BC6DAE" w:rsidRPr="00164FDC" w:rsidRDefault="009E48A5">
          <w:pPr>
            <w:pStyle w:val="Piedepgina"/>
            <w:rPr>
              <w:color w:val="1F3864" w:themeColor="accent1" w:themeShade="80"/>
            </w:rPr>
          </w:pPr>
          <w:r w:rsidRPr="00164FDC">
            <w:rPr>
              <w:color w:val="1F3864" w:themeColor="accent1" w:themeShade="80"/>
            </w:rPr>
            <w:fldChar w:fldCharType="begin"/>
          </w:r>
          <w:r w:rsidR="00BC6DAE" w:rsidRPr="00164FDC">
            <w:rPr>
              <w:color w:val="1F3864" w:themeColor="accent1" w:themeShade="80"/>
            </w:rPr>
            <w:instrText>PAGE   \* MERGEFORMAT</w:instrText>
          </w:r>
          <w:r w:rsidRPr="00164FDC">
            <w:rPr>
              <w:color w:val="1F3864" w:themeColor="accent1" w:themeShade="80"/>
            </w:rPr>
            <w:fldChar w:fldCharType="separate"/>
          </w:r>
          <w:r w:rsidR="003C3BD2">
            <w:rPr>
              <w:noProof/>
              <w:color w:val="1F3864" w:themeColor="accent1" w:themeShade="80"/>
            </w:rPr>
            <w:t>8</w:t>
          </w:r>
          <w:r w:rsidRPr="00164FDC">
            <w:rPr>
              <w:color w:val="1F3864" w:themeColor="accent1" w:themeShade="80"/>
            </w:rPr>
            <w:fldChar w:fldCharType="end"/>
          </w:r>
        </w:p>
      </w:tc>
      <w:tc>
        <w:tcPr>
          <w:tcW w:w="4247" w:type="dxa"/>
        </w:tcPr>
        <w:p w14:paraId="79AF7CA5" w14:textId="77777777" w:rsidR="00BC6DAE" w:rsidRPr="00164FDC" w:rsidRDefault="00BC6DAE" w:rsidP="004932A6">
          <w:pPr>
            <w:pStyle w:val="Piedepgina"/>
            <w:jc w:val="right"/>
            <w:rPr>
              <w:color w:val="1F3864" w:themeColor="accent1" w:themeShade="80"/>
            </w:rPr>
          </w:pPr>
          <w:r w:rsidRPr="00164FDC">
            <w:rPr>
              <w:color w:val="1F3864" w:themeColor="accent1" w:themeShade="80"/>
            </w:rPr>
            <w:t>Elia Baladrón Peral</w:t>
          </w:r>
        </w:p>
      </w:tc>
    </w:tr>
  </w:tbl>
  <w:p w14:paraId="2D2D7CFB" w14:textId="77777777" w:rsidR="00BC6DAE" w:rsidRDefault="00BC6DA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4F8D71D0" w14:textId="77777777" w:rsidTr="004932A6">
      <w:tc>
        <w:tcPr>
          <w:tcW w:w="4247" w:type="dxa"/>
        </w:tcPr>
        <w:p w14:paraId="0BB3EA54" w14:textId="77777777" w:rsidR="00BC6DAE" w:rsidRPr="00164FDC" w:rsidRDefault="00BC6DAE">
          <w:pPr>
            <w:pStyle w:val="Piedepgina"/>
            <w:rPr>
              <w:color w:val="1F3864" w:themeColor="accent1" w:themeShade="80"/>
            </w:rPr>
          </w:pPr>
          <w:r w:rsidRPr="00164FDC">
            <w:rPr>
              <w:color w:val="1F3864" w:themeColor="accent1" w:themeShade="80"/>
            </w:rPr>
            <w:t>Elia Baladrón Peral</w:t>
          </w:r>
        </w:p>
      </w:tc>
      <w:tc>
        <w:tcPr>
          <w:tcW w:w="4247" w:type="dxa"/>
        </w:tcPr>
        <w:p w14:paraId="103154C3" w14:textId="77777777" w:rsidR="00BC6DAE" w:rsidRPr="00164FDC" w:rsidRDefault="009E48A5" w:rsidP="004932A6">
          <w:pPr>
            <w:pStyle w:val="Piedepgina"/>
            <w:jc w:val="right"/>
            <w:rPr>
              <w:color w:val="1F3864" w:themeColor="accent1" w:themeShade="80"/>
            </w:rPr>
          </w:pPr>
          <w:r w:rsidRPr="00164FDC">
            <w:rPr>
              <w:color w:val="1F3864" w:themeColor="accent1" w:themeShade="80"/>
            </w:rPr>
            <w:fldChar w:fldCharType="begin"/>
          </w:r>
          <w:r w:rsidR="00BC6DAE" w:rsidRPr="00164FDC">
            <w:rPr>
              <w:color w:val="1F3864" w:themeColor="accent1" w:themeShade="80"/>
            </w:rPr>
            <w:instrText>PAGE   \* MERGEFORMAT</w:instrText>
          </w:r>
          <w:r w:rsidRPr="00164FDC">
            <w:rPr>
              <w:color w:val="1F3864" w:themeColor="accent1" w:themeShade="80"/>
            </w:rPr>
            <w:fldChar w:fldCharType="separate"/>
          </w:r>
          <w:r w:rsidR="003C3BD2">
            <w:rPr>
              <w:noProof/>
              <w:color w:val="1F3864" w:themeColor="accent1" w:themeShade="80"/>
            </w:rPr>
            <w:t>9</w:t>
          </w:r>
          <w:r w:rsidRPr="00164FDC">
            <w:rPr>
              <w:color w:val="1F3864" w:themeColor="accent1" w:themeShade="80"/>
            </w:rPr>
            <w:fldChar w:fldCharType="end"/>
          </w:r>
        </w:p>
      </w:tc>
    </w:tr>
  </w:tbl>
  <w:p w14:paraId="00542284" w14:textId="77777777" w:rsidR="00BC6DAE" w:rsidRDefault="00BC6DA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51064" w14:textId="77777777" w:rsidR="006E71B5" w:rsidRDefault="006E71B5" w:rsidP="00EB6520">
      <w:pPr>
        <w:spacing w:after="0" w:line="240" w:lineRule="auto"/>
      </w:pPr>
      <w:r>
        <w:separator/>
      </w:r>
    </w:p>
  </w:footnote>
  <w:footnote w:type="continuationSeparator" w:id="0">
    <w:p w14:paraId="7CBBB054" w14:textId="77777777" w:rsidR="006E71B5" w:rsidRDefault="006E71B5" w:rsidP="00EB65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1CB3FDED" w14:textId="77777777" w:rsidTr="00020882">
      <w:tc>
        <w:tcPr>
          <w:tcW w:w="4247" w:type="dxa"/>
        </w:tcPr>
        <w:p w14:paraId="3626A1E4" w14:textId="77777777" w:rsidR="00BC6DAE" w:rsidRPr="00164FDC" w:rsidRDefault="00BC6DAE">
          <w:pPr>
            <w:pStyle w:val="Encabezado"/>
            <w:rPr>
              <w:color w:val="1F3864" w:themeColor="accent1" w:themeShade="80"/>
            </w:rPr>
          </w:pPr>
          <w:r w:rsidRPr="00164FDC">
            <w:rPr>
              <w:color w:val="1F3864" w:themeColor="accent1" w:themeShade="80"/>
            </w:rPr>
            <w:t>2º DAM</w:t>
          </w:r>
        </w:p>
      </w:tc>
      <w:tc>
        <w:tcPr>
          <w:tcW w:w="4247" w:type="dxa"/>
        </w:tcPr>
        <w:p w14:paraId="031D78E8" w14:textId="77777777" w:rsidR="00BC6DAE" w:rsidRPr="00164FDC" w:rsidRDefault="00BC6DAE" w:rsidP="00731E3D">
          <w:pPr>
            <w:pStyle w:val="Encabezado"/>
            <w:jc w:val="right"/>
            <w:rPr>
              <w:color w:val="1F3864" w:themeColor="accent1" w:themeShade="80"/>
            </w:rPr>
          </w:pPr>
          <w:r>
            <w:rPr>
              <w:color w:val="1F3864" w:themeColor="accent1" w:themeShade="80"/>
            </w:rPr>
            <w:t>Proyecto</w:t>
          </w:r>
        </w:p>
      </w:tc>
    </w:tr>
  </w:tbl>
  <w:p w14:paraId="402135EE" w14:textId="77777777" w:rsidR="00BC6DAE" w:rsidRDefault="00BC6DA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48EEFE1F" w14:textId="77777777" w:rsidTr="004932A6">
      <w:tc>
        <w:tcPr>
          <w:tcW w:w="4247" w:type="dxa"/>
        </w:tcPr>
        <w:p w14:paraId="1967026E" w14:textId="77777777" w:rsidR="00BC6DAE" w:rsidRPr="00164FDC" w:rsidRDefault="00BC6DAE">
          <w:pPr>
            <w:pStyle w:val="Encabezado"/>
            <w:rPr>
              <w:color w:val="1F3864" w:themeColor="accent1" w:themeShade="80"/>
            </w:rPr>
          </w:pPr>
          <w:r>
            <w:rPr>
              <w:color w:val="1F3864" w:themeColor="accent1" w:themeShade="80"/>
            </w:rPr>
            <w:t>Proyecto</w:t>
          </w:r>
        </w:p>
      </w:tc>
      <w:tc>
        <w:tcPr>
          <w:tcW w:w="4247" w:type="dxa"/>
        </w:tcPr>
        <w:p w14:paraId="1FD4FCB2" w14:textId="77777777" w:rsidR="00BC6DAE" w:rsidRPr="00164FDC" w:rsidRDefault="00BC6DAE" w:rsidP="004932A6">
          <w:pPr>
            <w:pStyle w:val="Encabezado"/>
            <w:jc w:val="right"/>
            <w:rPr>
              <w:color w:val="1F3864" w:themeColor="accent1" w:themeShade="80"/>
            </w:rPr>
          </w:pPr>
          <w:r w:rsidRPr="00164FDC">
            <w:rPr>
              <w:color w:val="1F3864" w:themeColor="accent1" w:themeShade="80"/>
            </w:rPr>
            <w:t>2º DAM</w:t>
          </w:r>
        </w:p>
      </w:tc>
    </w:tr>
  </w:tbl>
  <w:p w14:paraId="1397D3B7" w14:textId="77777777" w:rsidR="00BC6DAE" w:rsidRDefault="00BC6DA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66E41"/>
    <w:multiLevelType w:val="hybridMultilevel"/>
    <w:tmpl w:val="E272AB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CC72F3B"/>
    <w:multiLevelType w:val="hybridMultilevel"/>
    <w:tmpl w:val="2C94A174"/>
    <w:lvl w:ilvl="0" w:tplc="4642B966">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22607B3F"/>
    <w:multiLevelType w:val="hybridMultilevel"/>
    <w:tmpl w:val="3F2A961E"/>
    <w:lvl w:ilvl="0" w:tplc="7D84A7F8">
      <w:start w:val="1"/>
      <w:numFmt w:val="lowerRoman"/>
      <w:pStyle w:val="LImagenes"/>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84145A"/>
    <w:multiLevelType w:val="hybridMultilevel"/>
    <w:tmpl w:val="E21618E6"/>
    <w:lvl w:ilvl="0" w:tplc="D9402FC0">
      <w:start w:val="1"/>
      <w:numFmt w:val="lowerRoman"/>
      <w:pStyle w:val="LTablas"/>
      <w:lvlText w:val="%1."/>
      <w:lvlJc w:val="righ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274F4B3E"/>
    <w:multiLevelType w:val="hybridMultilevel"/>
    <w:tmpl w:val="3060415E"/>
    <w:lvl w:ilvl="0" w:tplc="4642B966">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C1F4DB6"/>
    <w:multiLevelType w:val="hybridMultilevel"/>
    <w:tmpl w:val="1C1479FC"/>
    <w:lvl w:ilvl="0" w:tplc="4642B966">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41470B0A"/>
    <w:multiLevelType w:val="hybridMultilevel"/>
    <w:tmpl w:val="62BA01EA"/>
    <w:lvl w:ilvl="0" w:tplc="E168F47A">
      <w:start w:val="1"/>
      <w:numFmt w:val="upperRoman"/>
      <w:pStyle w:val="E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32C3D03"/>
    <w:multiLevelType w:val="hybridMultilevel"/>
    <w:tmpl w:val="C3E233F4"/>
    <w:lvl w:ilvl="0" w:tplc="4642B966">
      <w:numFmt w:val="bullet"/>
      <w:lvlText w:val="-"/>
      <w:lvlJc w:val="left"/>
      <w:pPr>
        <w:ind w:left="1069" w:hanging="360"/>
      </w:pPr>
      <w:rPr>
        <w:rFonts w:ascii="Calibri" w:eastAsiaTheme="minorHAnsi" w:hAnsi="Calibri" w:cs="Calibr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15:restartNumberingAfterBreak="0">
    <w:nsid w:val="5DED2281"/>
    <w:multiLevelType w:val="multilevel"/>
    <w:tmpl w:val="45E82E08"/>
    <w:lvl w:ilvl="0">
      <w:numFmt w:val="decimal"/>
      <w:lvlText w:val="%1."/>
      <w:lvlJc w:val="left"/>
      <w:pPr>
        <w:ind w:left="1080" w:hanging="720"/>
      </w:pPr>
      <w:rPr>
        <w:rFonts w:hint="default"/>
      </w:rPr>
    </w:lvl>
    <w:lvl w:ilvl="1">
      <w:start w:val="1"/>
      <w:numFmt w:val="decimal"/>
      <w:pStyle w:val="ETit1"/>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6124670F"/>
    <w:multiLevelType w:val="hybridMultilevel"/>
    <w:tmpl w:val="F7D41C38"/>
    <w:lvl w:ilvl="0" w:tplc="64685B4A">
      <w:start w:val="1"/>
      <w:numFmt w:val="bullet"/>
      <w:pStyle w:val="EGuiones"/>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4D461A9"/>
    <w:multiLevelType w:val="hybridMultilevel"/>
    <w:tmpl w:val="BDB66248"/>
    <w:lvl w:ilvl="0" w:tplc="43A8E012">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2421BDE"/>
    <w:multiLevelType w:val="multilevel"/>
    <w:tmpl w:val="88605C6A"/>
    <w:lvl w:ilvl="0">
      <w:start w:val="4"/>
      <w:numFmt w:val="decimal"/>
      <w:lvlText w:val="%1"/>
      <w:lvlJc w:val="left"/>
      <w:pPr>
        <w:ind w:left="720" w:hanging="72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num w:numId="1">
    <w:abstractNumId w:val="0"/>
  </w:num>
  <w:num w:numId="2">
    <w:abstractNumId w:val="10"/>
  </w:num>
  <w:num w:numId="3">
    <w:abstractNumId w:val="8"/>
  </w:num>
  <w:num w:numId="4">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3"/>
  </w:num>
  <w:num w:numId="8">
    <w:abstractNumId w:val="9"/>
  </w:num>
  <w:num w:numId="9">
    <w:abstractNumId w:val="4"/>
  </w:num>
  <w:num w:numId="10">
    <w:abstractNumId w:val="7"/>
  </w:num>
  <w:num w:numId="11">
    <w:abstractNumId w:val="5"/>
  </w:num>
  <w:num w:numId="12">
    <w:abstractNumId w:val="1"/>
  </w:num>
  <w:num w:numId="13">
    <w:abstractNumId w:val="6"/>
  </w:num>
  <w:num w:numId="14">
    <w:abstractNumId w:val="2"/>
    <w:lvlOverride w:ilvl="0">
      <w:startOverride w:val="1"/>
    </w:lvlOverride>
  </w:num>
  <w:num w:numId="15">
    <w:abstractNumId w:val="11"/>
  </w:num>
  <w:num w:numId="16">
    <w:abstractNumId w:val="8"/>
    <w:lvlOverride w:ilvl="0">
      <w:startOverride w:val="4"/>
    </w:lvlOverride>
    <w:lvlOverride w:ilvl="1">
      <w:startOverride w:val="3"/>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35FD"/>
    <w:rsid w:val="00001963"/>
    <w:rsid w:val="00003CC2"/>
    <w:rsid w:val="000144A0"/>
    <w:rsid w:val="00016D69"/>
    <w:rsid w:val="00017FB2"/>
    <w:rsid w:val="00020882"/>
    <w:rsid w:val="00020BDF"/>
    <w:rsid w:val="000215E6"/>
    <w:rsid w:val="00031316"/>
    <w:rsid w:val="00033BBF"/>
    <w:rsid w:val="00035008"/>
    <w:rsid w:val="0003691C"/>
    <w:rsid w:val="000371A9"/>
    <w:rsid w:val="00044C78"/>
    <w:rsid w:val="000524D0"/>
    <w:rsid w:val="00055237"/>
    <w:rsid w:val="0005746B"/>
    <w:rsid w:val="00062B24"/>
    <w:rsid w:val="00062FFB"/>
    <w:rsid w:val="00066FB1"/>
    <w:rsid w:val="00071FD2"/>
    <w:rsid w:val="00080C0B"/>
    <w:rsid w:val="00082C32"/>
    <w:rsid w:val="00091AAE"/>
    <w:rsid w:val="00091CD8"/>
    <w:rsid w:val="00096BD3"/>
    <w:rsid w:val="000A0882"/>
    <w:rsid w:val="000A3E2F"/>
    <w:rsid w:val="000A5C7B"/>
    <w:rsid w:val="000A7CE0"/>
    <w:rsid w:val="000B0E1C"/>
    <w:rsid w:val="000B2284"/>
    <w:rsid w:val="000B74E4"/>
    <w:rsid w:val="000C1E60"/>
    <w:rsid w:val="000C3BE0"/>
    <w:rsid w:val="000D5B55"/>
    <w:rsid w:val="000D5DB3"/>
    <w:rsid w:val="000D78B2"/>
    <w:rsid w:val="000E0F50"/>
    <w:rsid w:val="000E2F5D"/>
    <w:rsid w:val="000F3287"/>
    <w:rsid w:val="000F64AB"/>
    <w:rsid w:val="00102EC0"/>
    <w:rsid w:val="001050B7"/>
    <w:rsid w:val="001105A7"/>
    <w:rsid w:val="001213D3"/>
    <w:rsid w:val="00124A04"/>
    <w:rsid w:val="0013283B"/>
    <w:rsid w:val="00132CEA"/>
    <w:rsid w:val="0013411C"/>
    <w:rsid w:val="001433D0"/>
    <w:rsid w:val="00144D72"/>
    <w:rsid w:val="0014748E"/>
    <w:rsid w:val="0015018B"/>
    <w:rsid w:val="0015095E"/>
    <w:rsid w:val="00151490"/>
    <w:rsid w:val="001536FB"/>
    <w:rsid w:val="00157FF5"/>
    <w:rsid w:val="00163C17"/>
    <w:rsid w:val="001642FA"/>
    <w:rsid w:val="00164FDC"/>
    <w:rsid w:val="00166EF6"/>
    <w:rsid w:val="00170D5A"/>
    <w:rsid w:val="00175A8D"/>
    <w:rsid w:val="00177114"/>
    <w:rsid w:val="00180273"/>
    <w:rsid w:val="0018375D"/>
    <w:rsid w:val="001A5372"/>
    <w:rsid w:val="001A7798"/>
    <w:rsid w:val="001A7934"/>
    <w:rsid w:val="001B4314"/>
    <w:rsid w:val="001E0EA3"/>
    <w:rsid w:val="001E4656"/>
    <w:rsid w:val="001E6D7C"/>
    <w:rsid w:val="001E7500"/>
    <w:rsid w:val="001E774A"/>
    <w:rsid w:val="001F0AEE"/>
    <w:rsid w:val="002012F0"/>
    <w:rsid w:val="00204CD9"/>
    <w:rsid w:val="00207DA4"/>
    <w:rsid w:val="0021244B"/>
    <w:rsid w:val="002157A4"/>
    <w:rsid w:val="00216D60"/>
    <w:rsid w:val="002223BB"/>
    <w:rsid w:val="002247AB"/>
    <w:rsid w:val="00231885"/>
    <w:rsid w:val="002350FF"/>
    <w:rsid w:val="00237B0D"/>
    <w:rsid w:val="0025511C"/>
    <w:rsid w:val="00255610"/>
    <w:rsid w:val="0027015D"/>
    <w:rsid w:val="0027144A"/>
    <w:rsid w:val="00276BBF"/>
    <w:rsid w:val="002845B5"/>
    <w:rsid w:val="00284837"/>
    <w:rsid w:val="00285369"/>
    <w:rsid w:val="00286879"/>
    <w:rsid w:val="00296C90"/>
    <w:rsid w:val="002A47E9"/>
    <w:rsid w:val="002A5B19"/>
    <w:rsid w:val="002A757B"/>
    <w:rsid w:val="002A757C"/>
    <w:rsid w:val="002A7CF4"/>
    <w:rsid w:val="002B110F"/>
    <w:rsid w:val="002B238C"/>
    <w:rsid w:val="002B5A1C"/>
    <w:rsid w:val="002C1696"/>
    <w:rsid w:val="002C2EB5"/>
    <w:rsid w:val="002C65FA"/>
    <w:rsid w:val="002D0E24"/>
    <w:rsid w:val="002D69D0"/>
    <w:rsid w:val="002E2D98"/>
    <w:rsid w:val="002E2E20"/>
    <w:rsid w:val="002E39C7"/>
    <w:rsid w:val="002E669E"/>
    <w:rsid w:val="00300CF4"/>
    <w:rsid w:val="00304F40"/>
    <w:rsid w:val="00310624"/>
    <w:rsid w:val="00310C24"/>
    <w:rsid w:val="00311E73"/>
    <w:rsid w:val="003262C8"/>
    <w:rsid w:val="00327999"/>
    <w:rsid w:val="00333FE5"/>
    <w:rsid w:val="003342D9"/>
    <w:rsid w:val="0033626E"/>
    <w:rsid w:val="00336D4F"/>
    <w:rsid w:val="00341BCB"/>
    <w:rsid w:val="00342E53"/>
    <w:rsid w:val="00347C64"/>
    <w:rsid w:val="0035024C"/>
    <w:rsid w:val="00351ED8"/>
    <w:rsid w:val="00354FBB"/>
    <w:rsid w:val="0035648F"/>
    <w:rsid w:val="00361751"/>
    <w:rsid w:val="00361FDA"/>
    <w:rsid w:val="00365B93"/>
    <w:rsid w:val="00377DD7"/>
    <w:rsid w:val="003800D5"/>
    <w:rsid w:val="00381888"/>
    <w:rsid w:val="00383017"/>
    <w:rsid w:val="00387395"/>
    <w:rsid w:val="0039354C"/>
    <w:rsid w:val="0039794C"/>
    <w:rsid w:val="003A0CB9"/>
    <w:rsid w:val="003B0092"/>
    <w:rsid w:val="003C0CDA"/>
    <w:rsid w:val="003C3BD2"/>
    <w:rsid w:val="003D4A34"/>
    <w:rsid w:val="003D5A74"/>
    <w:rsid w:val="003E0A80"/>
    <w:rsid w:val="003F0DDF"/>
    <w:rsid w:val="003F1C36"/>
    <w:rsid w:val="003F4367"/>
    <w:rsid w:val="003F5413"/>
    <w:rsid w:val="003F735B"/>
    <w:rsid w:val="00421631"/>
    <w:rsid w:val="00431439"/>
    <w:rsid w:val="004338A4"/>
    <w:rsid w:val="00434550"/>
    <w:rsid w:val="00452451"/>
    <w:rsid w:val="00453616"/>
    <w:rsid w:val="0045708C"/>
    <w:rsid w:val="004625F1"/>
    <w:rsid w:val="004769E6"/>
    <w:rsid w:val="00486D89"/>
    <w:rsid w:val="0049178F"/>
    <w:rsid w:val="004932A6"/>
    <w:rsid w:val="00495D7D"/>
    <w:rsid w:val="004B733D"/>
    <w:rsid w:val="004B7909"/>
    <w:rsid w:val="004C07CE"/>
    <w:rsid w:val="004C1915"/>
    <w:rsid w:val="004C1BBD"/>
    <w:rsid w:val="004C2108"/>
    <w:rsid w:val="004C51EE"/>
    <w:rsid w:val="004C5B75"/>
    <w:rsid w:val="004D00B7"/>
    <w:rsid w:val="004D2EF3"/>
    <w:rsid w:val="004D3F7C"/>
    <w:rsid w:val="004E14FC"/>
    <w:rsid w:val="004E1872"/>
    <w:rsid w:val="004F59FF"/>
    <w:rsid w:val="004F5DE8"/>
    <w:rsid w:val="004F6FE6"/>
    <w:rsid w:val="004F7C67"/>
    <w:rsid w:val="00501A55"/>
    <w:rsid w:val="00502CCD"/>
    <w:rsid w:val="00502D58"/>
    <w:rsid w:val="00510270"/>
    <w:rsid w:val="00517578"/>
    <w:rsid w:val="00520B16"/>
    <w:rsid w:val="00523734"/>
    <w:rsid w:val="00526E1B"/>
    <w:rsid w:val="00527F37"/>
    <w:rsid w:val="00530A07"/>
    <w:rsid w:val="005468CE"/>
    <w:rsid w:val="0055122B"/>
    <w:rsid w:val="0056299E"/>
    <w:rsid w:val="0056423D"/>
    <w:rsid w:val="00566B67"/>
    <w:rsid w:val="0057302D"/>
    <w:rsid w:val="00577D49"/>
    <w:rsid w:val="005864FE"/>
    <w:rsid w:val="005933AC"/>
    <w:rsid w:val="005936A5"/>
    <w:rsid w:val="00595270"/>
    <w:rsid w:val="00595329"/>
    <w:rsid w:val="0059570F"/>
    <w:rsid w:val="005959E1"/>
    <w:rsid w:val="00597890"/>
    <w:rsid w:val="00597CE5"/>
    <w:rsid w:val="005A55FA"/>
    <w:rsid w:val="005B0744"/>
    <w:rsid w:val="005B406E"/>
    <w:rsid w:val="005B799D"/>
    <w:rsid w:val="005C055F"/>
    <w:rsid w:val="005C072D"/>
    <w:rsid w:val="005C3643"/>
    <w:rsid w:val="005C373E"/>
    <w:rsid w:val="005C78AC"/>
    <w:rsid w:val="005C7CD8"/>
    <w:rsid w:val="005C7E72"/>
    <w:rsid w:val="005D4C7C"/>
    <w:rsid w:val="005D6FEF"/>
    <w:rsid w:val="005D75C5"/>
    <w:rsid w:val="005D7804"/>
    <w:rsid w:val="005E0863"/>
    <w:rsid w:val="005F58FF"/>
    <w:rsid w:val="005F7B51"/>
    <w:rsid w:val="005F7D50"/>
    <w:rsid w:val="00607F45"/>
    <w:rsid w:val="00615ED0"/>
    <w:rsid w:val="00622A8A"/>
    <w:rsid w:val="00625322"/>
    <w:rsid w:val="006336C1"/>
    <w:rsid w:val="00634C67"/>
    <w:rsid w:val="00635106"/>
    <w:rsid w:val="00641232"/>
    <w:rsid w:val="00642335"/>
    <w:rsid w:val="006442BA"/>
    <w:rsid w:val="006462E2"/>
    <w:rsid w:val="0065173A"/>
    <w:rsid w:val="00651DB2"/>
    <w:rsid w:val="00654F94"/>
    <w:rsid w:val="00657BE4"/>
    <w:rsid w:val="006647FD"/>
    <w:rsid w:val="00664875"/>
    <w:rsid w:val="00664E35"/>
    <w:rsid w:val="006668A3"/>
    <w:rsid w:val="00666AAC"/>
    <w:rsid w:val="00667851"/>
    <w:rsid w:val="00670B34"/>
    <w:rsid w:val="00672060"/>
    <w:rsid w:val="00673EF3"/>
    <w:rsid w:val="006763AA"/>
    <w:rsid w:val="0068067D"/>
    <w:rsid w:val="00681D8C"/>
    <w:rsid w:val="0068229E"/>
    <w:rsid w:val="00683283"/>
    <w:rsid w:val="006834B3"/>
    <w:rsid w:val="00683D89"/>
    <w:rsid w:val="00684DD7"/>
    <w:rsid w:val="0069434C"/>
    <w:rsid w:val="006A24A1"/>
    <w:rsid w:val="006A63B5"/>
    <w:rsid w:val="006B0B57"/>
    <w:rsid w:val="006B591F"/>
    <w:rsid w:val="006C2874"/>
    <w:rsid w:val="006C5170"/>
    <w:rsid w:val="006E0D2A"/>
    <w:rsid w:val="006E24CC"/>
    <w:rsid w:val="006E64DD"/>
    <w:rsid w:val="006E71B5"/>
    <w:rsid w:val="006F56D0"/>
    <w:rsid w:val="006F5A06"/>
    <w:rsid w:val="006F72D9"/>
    <w:rsid w:val="006F7553"/>
    <w:rsid w:val="00700071"/>
    <w:rsid w:val="00703F43"/>
    <w:rsid w:val="0070489D"/>
    <w:rsid w:val="0070562D"/>
    <w:rsid w:val="0070565B"/>
    <w:rsid w:val="00711B43"/>
    <w:rsid w:val="00712EDB"/>
    <w:rsid w:val="0071610B"/>
    <w:rsid w:val="00720EB4"/>
    <w:rsid w:val="007219A8"/>
    <w:rsid w:val="00722393"/>
    <w:rsid w:val="007223DB"/>
    <w:rsid w:val="00722F7D"/>
    <w:rsid w:val="00723520"/>
    <w:rsid w:val="00725AD9"/>
    <w:rsid w:val="00731C1D"/>
    <w:rsid w:val="00731E3D"/>
    <w:rsid w:val="00734749"/>
    <w:rsid w:val="00735D24"/>
    <w:rsid w:val="00740F28"/>
    <w:rsid w:val="00742A06"/>
    <w:rsid w:val="00742FB7"/>
    <w:rsid w:val="00744E52"/>
    <w:rsid w:val="00752F25"/>
    <w:rsid w:val="00754B5C"/>
    <w:rsid w:val="0075591A"/>
    <w:rsid w:val="00755E49"/>
    <w:rsid w:val="00756CAD"/>
    <w:rsid w:val="0076189A"/>
    <w:rsid w:val="00765BF1"/>
    <w:rsid w:val="0076691E"/>
    <w:rsid w:val="00767482"/>
    <w:rsid w:val="007757CF"/>
    <w:rsid w:val="00782D91"/>
    <w:rsid w:val="00786549"/>
    <w:rsid w:val="00787F48"/>
    <w:rsid w:val="007922F7"/>
    <w:rsid w:val="00792FD3"/>
    <w:rsid w:val="00795139"/>
    <w:rsid w:val="007A0478"/>
    <w:rsid w:val="007B67A8"/>
    <w:rsid w:val="007B6F7E"/>
    <w:rsid w:val="007C18C0"/>
    <w:rsid w:val="007D2E92"/>
    <w:rsid w:val="007D3406"/>
    <w:rsid w:val="007D3682"/>
    <w:rsid w:val="007D624E"/>
    <w:rsid w:val="007E0124"/>
    <w:rsid w:val="007E0483"/>
    <w:rsid w:val="007E66F1"/>
    <w:rsid w:val="007F0E13"/>
    <w:rsid w:val="00803652"/>
    <w:rsid w:val="00807464"/>
    <w:rsid w:val="00814335"/>
    <w:rsid w:val="00822EF1"/>
    <w:rsid w:val="00824490"/>
    <w:rsid w:val="008263E6"/>
    <w:rsid w:val="008421CD"/>
    <w:rsid w:val="00850F50"/>
    <w:rsid w:val="008516FC"/>
    <w:rsid w:val="00863988"/>
    <w:rsid w:val="00863CED"/>
    <w:rsid w:val="00866D03"/>
    <w:rsid w:val="00867023"/>
    <w:rsid w:val="0086744D"/>
    <w:rsid w:val="00867778"/>
    <w:rsid w:val="008678BB"/>
    <w:rsid w:val="00872917"/>
    <w:rsid w:val="008804D0"/>
    <w:rsid w:val="00880DD8"/>
    <w:rsid w:val="00891545"/>
    <w:rsid w:val="008922A6"/>
    <w:rsid w:val="00892E63"/>
    <w:rsid w:val="008A0278"/>
    <w:rsid w:val="008A7189"/>
    <w:rsid w:val="008A7B6E"/>
    <w:rsid w:val="008C0B49"/>
    <w:rsid w:val="008C3557"/>
    <w:rsid w:val="008C63A6"/>
    <w:rsid w:val="008D0CE9"/>
    <w:rsid w:val="008D1C1B"/>
    <w:rsid w:val="008D3FB6"/>
    <w:rsid w:val="008E303A"/>
    <w:rsid w:val="00901E97"/>
    <w:rsid w:val="00906C4D"/>
    <w:rsid w:val="0091048D"/>
    <w:rsid w:val="00913665"/>
    <w:rsid w:val="00917F0E"/>
    <w:rsid w:val="009212CE"/>
    <w:rsid w:val="00921DF5"/>
    <w:rsid w:val="00931B8A"/>
    <w:rsid w:val="00932B51"/>
    <w:rsid w:val="00934780"/>
    <w:rsid w:val="00937297"/>
    <w:rsid w:val="00941EBD"/>
    <w:rsid w:val="00946888"/>
    <w:rsid w:val="009476E8"/>
    <w:rsid w:val="009502FA"/>
    <w:rsid w:val="00952A3D"/>
    <w:rsid w:val="00952AA7"/>
    <w:rsid w:val="00954554"/>
    <w:rsid w:val="0096052D"/>
    <w:rsid w:val="009612AA"/>
    <w:rsid w:val="0096208A"/>
    <w:rsid w:val="009661E5"/>
    <w:rsid w:val="00972886"/>
    <w:rsid w:val="0097485E"/>
    <w:rsid w:val="009809C0"/>
    <w:rsid w:val="00981F85"/>
    <w:rsid w:val="0098413C"/>
    <w:rsid w:val="009858A9"/>
    <w:rsid w:val="0099205B"/>
    <w:rsid w:val="00996E7F"/>
    <w:rsid w:val="009B16B9"/>
    <w:rsid w:val="009B3FF5"/>
    <w:rsid w:val="009B402C"/>
    <w:rsid w:val="009B587E"/>
    <w:rsid w:val="009C0D98"/>
    <w:rsid w:val="009D475F"/>
    <w:rsid w:val="009D496A"/>
    <w:rsid w:val="009E18FC"/>
    <w:rsid w:val="009E1A39"/>
    <w:rsid w:val="009E28D5"/>
    <w:rsid w:val="009E48A5"/>
    <w:rsid w:val="009E4BA0"/>
    <w:rsid w:val="009F09F8"/>
    <w:rsid w:val="009F0F0A"/>
    <w:rsid w:val="00A03C7B"/>
    <w:rsid w:val="00A06CDE"/>
    <w:rsid w:val="00A100C5"/>
    <w:rsid w:val="00A14140"/>
    <w:rsid w:val="00A23862"/>
    <w:rsid w:val="00A30AF4"/>
    <w:rsid w:val="00A37E25"/>
    <w:rsid w:val="00A4063B"/>
    <w:rsid w:val="00A4100E"/>
    <w:rsid w:val="00A41BE3"/>
    <w:rsid w:val="00A4429F"/>
    <w:rsid w:val="00A45EB9"/>
    <w:rsid w:val="00A47A4E"/>
    <w:rsid w:val="00A47C2A"/>
    <w:rsid w:val="00A54AD6"/>
    <w:rsid w:val="00A635B6"/>
    <w:rsid w:val="00A640D9"/>
    <w:rsid w:val="00A64B29"/>
    <w:rsid w:val="00A65A37"/>
    <w:rsid w:val="00A712F6"/>
    <w:rsid w:val="00A733AC"/>
    <w:rsid w:val="00A74DE3"/>
    <w:rsid w:val="00A81818"/>
    <w:rsid w:val="00A8506B"/>
    <w:rsid w:val="00A8684D"/>
    <w:rsid w:val="00A90A89"/>
    <w:rsid w:val="00AA1CAD"/>
    <w:rsid w:val="00AA35E2"/>
    <w:rsid w:val="00AA42A5"/>
    <w:rsid w:val="00AA604E"/>
    <w:rsid w:val="00AA6484"/>
    <w:rsid w:val="00AB0E25"/>
    <w:rsid w:val="00AC5405"/>
    <w:rsid w:val="00AC7DCB"/>
    <w:rsid w:val="00AD032B"/>
    <w:rsid w:val="00AD4E3A"/>
    <w:rsid w:val="00AD7074"/>
    <w:rsid w:val="00AD7423"/>
    <w:rsid w:val="00AD777A"/>
    <w:rsid w:val="00AE1B13"/>
    <w:rsid w:val="00AE49B1"/>
    <w:rsid w:val="00AF312E"/>
    <w:rsid w:val="00B00416"/>
    <w:rsid w:val="00B02C37"/>
    <w:rsid w:val="00B07DC9"/>
    <w:rsid w:val="00B17102"/>
    <w:rsid w:val="00B26E7C"/>
    <w:rsid w:val="00B31D4F"/>
    <w:rsid w:val="00B32D7E"/>
    <w:rsid w:val="00B35670"/>
    <w:rsid w:val="00B36934"/>
    <w:rsid w:val="00B369B9"/>
    <w:rsid w:val="00B4423E"/>
    <w:rsid w:val="00B4536A"/>
    <w:rsid w:val="00B576EA"/>
    <w:rsid w:val="00B57908"/>
    <w:rsid w:val="00B6455D"/>
    <w:rsid w:val="00B74CF2"/>
    <w:rsid w:val="00B82E12"/>
    <w:rsid w:val="00B86A26"/>
    <w:rsid w:val="00B87C24"/>
    <w:rsid w:val="00B90DEC"/>
    <w:rsid w:val="00B95093"/>
    <w:rsid w:val="00BA352E"/>
    <w:rsid w:val="00BA6DD9"/>
    <w:rsid w:val="00BA7FC2"/>
    <w:rsid w:val="00BB250B"/>
    <w:rsid w:val="00BB6FE5"/>
    <w:rsid w:val="00BC0527"/>
    <w:rsid w:val="00BC276E"/>
    <w:rsid w:val="00BC2A45"/>
    <w:rsid w:val="00BC5706"/>
    <w:rsid w:val="00BC6DAE"/>
    <w:rsid w:val="00BC6F60"/>
    <w:rsid w:val="00BD2A57"/>
    <w:rsid w:val="00BD60E4"/>
    <w:rsid w:val="00BD7122"/>
    <w:rsid w:val="00BE4DDA"/>
    <w:rsid w:val="00BE7453"/>
    <w:rsid w:val="00BF161C"/>
    <w:rsid w:val="00BF2170"/>
    <w:rsid w:val="00BF6009"/>
    <w:rsid w:val="00BF6DBE"/>
    <w:rsid w:val="00C038A5"/>
    <w:rsid w:val="00C105DC"/>
    <w:rsid w:val="00C11887"/>
    <w:rsid w:val="00C14699"/>
    <w:rsid w:val="00C20455"/>
    <w:rsid w:val="00C2660B"/>
    <w:rsid w:val="00C26D49"/>
    <w:rsid w:val="00C31455"/>
    <w:rsid w:val="00C3410A"/>
    <w:rsid w:val="00C4031A"/>
    <w:rsid w:val="00C4352F"/>
    <w:rsid w:val="00C44EC6"/>
    <w:rsid w:val="00C51C3C"/>
    <w:rsid w:val="00C57EEA"/>
    <w:rsid w:val="00C602A4"/>
    <w:rsid w:val="00C64E90"/>
    <w:rsid w:val="00C652AF"/>
    <w:rsid w:val="00C65852"/>
    <w:rsid w:val="00C660F1"/>
    <w:rsid w:val="00C66C05"/>
    <w:rsid w:val="00C718B3"/>
    <w:rsid w:val="00C773D1"/>
    <w:rsid w:val="00C809F8"/>
    <w:rsid w:val="00C84F78"/>
    <w:rsid w:val="00C9136E"/>
    <w:rsid w:val="00C91E9D"/>
    <w:rsid w:val="00C96A62"/>
    <w:rsid w:val="00C97C40"/>
    <w:rsid w:val="00CA3422"/>
    <w:rsid w:val="00CA64F5"/>
    <w:rsid w:val="00CA6858"/>
    <w:rsid w:val="00CA6C05"/>
    <w:rsid w:val="00CB19DB"/>
    <w:rsid w:val="00CC20A6"/>
    <w:rsid w:val="00CC5EC2"/>
    <w:rsid w:val="00CC5FA5"/>
    <w:rsid w:val="00CD34C6"/>
    <w:rsid w:val="00CD686E"/>
    <w:rsid w:val="00CE0CBE"/>
    <w:rsid w:val="00CE1686"/>
    <w:rsid w:val="00CE42FC"/>
    <w:rsid w:val="00CE4C6A"/>
    <w:rsid w:val="00CE650C"/>
    <w:rsid w:val="00CF7FF8"/>
    <w:rsid w:val="00D04DD1"/>
    <w:rsid w:val="00D06730"/>
    <w:rsid w:val="00D1190D"/>
    <w:rsid w:val="00D163C2"/>
    <w:rsid w:val="00D1673F"/>
    <w:rsid w:val="00D21394"/>
    <w:rsid w:val="00D22DFD"/>
    <w:rsid w:val="00D23099"/>
    <w:rsid w:val="00D23BDF"/>
    <w:rsid w:val="00D30C7F"/>
    <w:rsid w:val="00D318E4"/>
    <w:rsid w:val="00D3483B"/>
    <w:rsid w:val="00D462E0"/>
    <w:rsid w:val="00D47C19"/>
    <w:rsid w:val="00D52521"/>
    <w:rsid w:val="00D536D2"/>
    <w:rsid w:val="00D63665"/>
    <w:rsid w:val="00D65AE6"/>
    <w:rsid w:val="00D6639E"/>
    <w:rsid w:val="00D70D63"/>
    <w:rsid w:val="00D76093"/>
    <w:rsid w:val="00D8097B"/>
    <w:rsid w:val="00D8171F"/>
    <w:rsid w:val="00D86431"/>
    <w:rsid w:val="00D92723"/>
    <w:rsid w:val="00D94E29"/>
    <w:rsid w:val="00D955F4"/>
    <w:rsid w:val="00DA1038"/>
    <w:rsid w:val="00DC5F31"/>
    <w:rsid w:val="00DD24BE"/>
    <w:rsid w:val="00DD2D9B"/>
    <w:rsid w:val="00DD47F7"/>
    <w:rsid w:val="00DD56CC"/>
    <w:rsid w:val="00DE53FF"/>
    <w:rsid w:val="00DE6CEF"/>
    <w:rsid w:val="00DF33B7"/>
    <w:rsid w:val="00DF6454"/>
    <w:rsid w:val="00E00C5C"/>
    <w:rsid w:val="00E04872"/>
    <w:rsid w:val="00E04C65"/>
    <w:rsid w:val="00E05CE9"/>
    <w:rsid w:val="00E14D4D"/>
    <w:rsid w:val="00E17591"/>
    <w:rsid w:val="00E2092E"/>
    <w:rsid w:val="00E24CC9"/>
    <w:rsid w:val="00E36E41"/>
    <w:rsid w:val="00E4321F"/>
    <w:rsid w:val="00E435FD"/>
    <w:rsid w:val="00E559A7"/>
    <w:rsid w:val="00E65E38"/>
    <w:rsid w:val="00E66BA3"/>
    <w:rsid w:val="00E706CB"/>
    <w:rsid w:val="00E7279D"/>
    <w:rsid w:val="00E762B5"/>
    <w:rsid w:val="00E77A03"/>
    <w:rsid w:val="00E80FA8"/>
    <w:rsid w:val="00E91646"/>
    <w:rsid w:val="00EA0ADB"/>
    <w:rsid w:val="00EB4DC9"/>
    <w:rsid w:val="00EB50C6"/>
    <w:rsid w:val="00EB5B74"/>
    <w:rsid w:val="00EB6520"/>
    <w:rsid w:val="00EC5A23"/>
    <w:rsid w:val="00ED35EA"/>
    <w:rsid w:val="00ED6BB7"/>
    <w:rsid w:val="00EE0F87"/>
    <w:rsid w:val="00EE476C"/>
    <w:rsid w:val="00EE7938"/>
    <w:rsid w:val="00EF033E"/>
    <w:rsid w:val="00EF2216"/>
    <w:rsid w:val="00EF257D"/>
    <w:rsid w:val="00EF5071"/>
    <w:rsid w:val="00F07ED5"/>
    <w:rsid w:val="00F111C2"/>
    <w:rsid w:val="00F1374C"/>
    <w:rsid w:val="00F13F27"/>
    <w:rsid w:val="00F23116"/>
    <w:rsid w:val="00F278A7"/>
    <w:rsid w:val="00F35E73"/>
    <w:rsid w:val="00F372F4"/>
    <w:rsid w:val="00F402CA"/>
    <w:rsid w:val="00F45B21"/>
    <w:rsid w:val="00F54E88"/>
    <w:rsid w:val="00F6106D"/>
    <w:rsid w:val="00F61700"/>
    <w:rsid w:val="00F61CE7"/>
    <w:rsid w:val="00F65E2F"/>
    <w:rsid w:val="00F702CA"/>
    <w:rsid w:val="00F731A3"/>
    <w:rsid w:val="00F87B4F"/>
    <w:rsid w:val="00F960E1"/>
    <w:rsid w:val="00F97FC5"/>
    <w:rsid w:val="00FA0452"/>
    <w:rsid w:val="00FA39C9"/>
    <w:rsid w:val="00FA6523"/>
    <w:rsid w:val="00FB31CA"/>
    <w:rsid w:val="00FB3C1C"/>
    <w:rsid w:val="00FB7AEE"/>
    <w:rsid w:val="00FC197C"/>
    <w:rsid w:val="00FC1C88"/>
    <w:rsid w:val="00FC4FA6"/>
    <w:rsid w:val="00FD0267"/>
    <w:rsid w:val="00FD2962"/>
    <w:rsid w:val="00FD4297"/>
    <w:rsid w:val="00FD6C11"/>
    <w:rsid w:val="00FF101F"/>
    <w:rsid w:val="00FF20A1"/>
    <w:rsid w:val="00FF6AB3"/>
    <w:rsid w:val="00FF71F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E588A"/>
  <w15:docId w15:val="{12B2056A-B5A5-469E-A777-B4154E38F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23E"/>
  </w:style>
  <w:style w:type="paragraph" w:styleId="Ttulo1">
    <w:name w:val="heading 1"/>
    <w:basedOn w:val="Normal"/>
    <w:next w:val="Normal"/>
    <w:link w:val="Ttulo1Car"/>
    <w:uiPriority w:val="9"/>
    <w:qFormat/>
    <w:rsid w:val="00144D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BA6D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A6D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B65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6520"/>
  </w:style>
  <w:style w:type="paragraph" w:styleId="Piedepgina">
    <w:name w:val="footer"/>
    <w:basedOn w:val="Normal"/>
    <w:link w:val="PiedepginaCar"/>
    <w:uiPriority w:val="99"/>
    <w:unhideWhenUsed/>
    <w:rsid w:val="00EB65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6520"/>
  </w:style>
  <w:style w:type="table" w:styleId="Tablaconcuadrcula">
    <w:name w:val="Table Grid"/>
    <w:basedOn w:val="Tablanormal"/>
    <w:uiPriority w:val="39"/>
    <w:rsid w:val="00020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ormal">
    <w:name w:val="E_Normal"/>
    <w:link w:val="ENormalCar"/>
    <w:autoRedefine/>
    <w:qFormat/>
    <w:rsid w:val="00D76093"/>
    <w:pPr>
      <w:spacing w:after="0" w:line="360" w:lineRule="auto"/>
    </w:pPr>
    <w:rPr>
      <w:sz w:val="24"/>
    </w:rPr>
  </w:style>
  <w:style w:type="paragraph" w:customStyle="1" w:styleId="ETitulo">
    <w:name w:val="E_Titulo"/>
    <w:basedOn w:val="ENormal"/>
    <w:next w:val="ETit1"/>
    <w:link w:val="ETituloCar"/>
    <w:autoRedefine/>
    <w:qFormat/>
    <w:rsid w:val="006668A3"/>
    <w:pPr>
      <w:keepNext/>
      <w:pageBreakBefore/>
    </w:pPr>
    <w:rPr>
      <w:color w:val="1F3864" w:themeColor="accent1" w:themeShade="80"/>
      <w:sz w:val="56"/>
    </w:rPr>
  </w:style>
  <w:style w:type="character" w:customStyle="1" w:styleId="Ttulo1Car">
    <w:name w:val="Título 1 Car"/>
    <w:basedOn w:val="Fuentedeprrafopredeter"/>
    <w:link w:val="Ttulo1"/>
    <w:uiPriority w:val="9"/>
    <w:rsid w:val="00144D72"/>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144D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4D72"/>
    <w:rPr>
      <w:rFonts w:asciiTheme="majorHAnsi" w:eastAsiaTheme="majorEastAsia" w:hAnsiTheme="majorHAnsi" w:cstheme="majorBidi"/>
      <w:spacing w:val="-10"/>
      <w:kern w:val="28"/>
      <w:sz w:val="56"/>
      <w:szCs w:val="56"/>
    </w:rPr>
  </w:style>
  <w:style w:type="paragraph" w:customStyle="1" w:styleId="ETit1">
    <w:name w:val="E_Tit1"/>
    <w:basedOn w:val="ETitulo"/>
    <w:next w:val="ENormal"/>
    <w:link w:val="ETit1Car"/>
    <w:autoRedefine/>
    <w:qFormat/>
    <w:rsid w:val="00C51C3C"/>
    <w:pPr>
      <w:pageBreakBefore w:val="0"/>
      <w:numPr>
        <w:ilvl w:val="1"/>
        <w:numId w:val="3"/>
      </w:numPr>
      <w:spacing w:before="360" w:after="120"/>
    </w:pPr>
    <w:rPr>
      <w:color w:val="1F4E79" w:themeColor="accent5" w:themeShade="80"/>
      <w:sz w:val="40"/>
    </w:rPr>
  </w:style>
  <w:style w:type="paragraph" w:customStyle="1" w:styleId="ETit2">
    <w:name w:val="E_Tit2"/>
    <w:basedOn w:val="ETit1"/>
    <w:next w:val="ENormal"/>
    <w:autoRedefine/>
    <w:qFormat/>
    <w:rsid w:val="00EF257D"/>
    <w:pPr>
      <w:numPr>
        <w:ilvl w:val="0"/>
        <w:numId w:val="0"/>
      </w:numPr>
      <w:spacing w:before="240"/>
      <w:ind w:left="1080" w:hanging="720"/>
    </w:pPr>
    <w:rPr>
      <w:color w:val="2F5496" w:themeColor="accent1" w:themeShade="BF"/>
      <w:sz w:val="36"/>
    </w:rPr>
  </w:style>
  <w:style w:type="paragraph" w:customStyle="1" w:styleId="ETit3">
    <w:name w:val="E_Tit3"/>
    <w:basedOn w:val="ETit2"/>
    <w:next w:val="ENormal"/>
    <w:autoRedefine/>
    <w:qFormat/>
    <w:rsid w:val="006647FD"/>
    <w:pPr>
      <w:spacing w:before="120"/>
      <w:ind w:left="0" w:firstLine="0"/>
    </w:pPr>
    <w:rPr>
      <w:color w:val="2E74B5" w:themeColor="accent5" w:themeShade="BF"/>
      <w:sz w:val="32"/>
    </w:rPr>
  </w:style>
  <w:style w:type="character" w:customStyle="1" w:styleId="Ttulo2Car">
    <w:name w:val="Título 2 Car"/>
    <w:basedOn w:val="Fuentedeprrafopredeter"/>
    <w:link w:val="Ttulo2"/>
    <w:uiPriority w:val="9"/>
    <w:semiHidden/>
    <w:rsid w:val="00BA6DD9"/>
    <w:rPr>
      <w:rFonts w:asciiTheme="majorHAnsi" w:eastAsiaTheme="majorEastAsia" w:hAnsiTheme="majorHAnsi" w:cstheme="majorBidi"/>
      <w:color w:val="2F5496" w:themeColor="accent1" w:themeShade="BF"/>
      <w:sz w:val="26"/>
      <w:szCs w:val="26"/>
    </w:rPr>
  </w:style>
  <w:style w:type="paragraph" w:styleId="ndice1">
    <w:name w:val="index 1"/>
    <w:basedOn w:val="Normal"/>
    <w:next w:val="Normal"/>
    <w:autoRedefine/>
    <w:uiPriority w:val="99"/>
    <w:semiHidden/>
    <w:unhideWhenUsed/>
    <w:rsid w:val="00AA604E"/>
    <w:pPr>
      <w:spacing w:after="0" w:line="240" w:lineRule="auto"/>
      <w:ind w:left="220" w:hanging="220"/>
    </w:pPr>
  </w:style>
  <w:style w:type="paragraph" w:styleId="TDC1">
    <w:name w:val="toc 1"/>
    <w:basedOn w:val="Normal"/>
    <w:next w:val="Normal"/>
    <w:autoRedefine/>
    <w:uiPriority w:val="39"/>
    <w:unhideWhenUsed/>
    <w:rsid w:val="00BA6DD9"/>
    <w:pPr>
      <w:spacing w:after="100"/>
    </w:pPr>
  </w:style>
  <w:style w:type="character" w:customStyle="1" w:styleId="Ttulo3Car">
    <w:name w:val="Título 3 Car"/>
    <w:basedOn w:val="Fuentedeprrafopredeter"/>
    <w:link w:val="Ttulo3"/>
    <w:uiPriority w:val="9"/>
    <w:semiHidden/>
    <w:rsid w:val="00BA6DD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BA6DD9"/>
    <w:rPr>
      <w:color w:val="0563C1" w:themeColor="hyperlink"/>
      <w:u w:val="single"/>
    </w:rPr>
  </w:style>
  <w:style w:type="paragraph" w:styleId="TDC3">
    <w:name w:val="toc 3"/>
    <w:basedOn w:val="Normal"/>
    <w:next w:val="Normal"/>
    <w:autoRedefine/>
    <w:uiPriority w:val="39"/>
    <w:unhideWhenUsed/>
    <w:rsid w:val="006C2874"/>
    <w:pPr>
      <w:spacing w:after="100"/>
      <w:ind w:left="440"/>
    </w:pPr>
  </w:style>
  <w:style w:type="paragraph" w:styleId="TDC4">
    <w:name w:val="toc 4"/>
    <w:basedOn w:val="Normal"/>
    <w:next w:val="Normal"/>
    <w:autoRedefine/>
    <w:uiPriority w:val="39"/>
    <w:unhideWhenUsed/>
    <w:rsid w:val="006C2874"/>
    <w:pPr>
      <w:spacing w:after="100"/>
      <w:ind w:left="660"/>
    </w:pPr>
  </w:style>
  <w:style w:type="paragraph" w:styleId="TDC2">
    <w:name w:val="toc 2"/>
    <w:basedOn w:val="Normal"/>
    <w:next w:val="Normal"/>
    <w:autoRedefine/>
    <w:uiPriority w:val="39"/>
    <w:unhideWhenUsed/>
    <w:rsid w:val="00A45EB9"/>
    <w:pPr>
      <w:spacing w:after="100"/>
      <w:ind w:left="220"/>
    </w:pPr>
  </w:style>
  <w:style w:type="paragraph" w:customStyle="1" w:styleId="ETit4">
    <w:name w:val="E_Tit4"/>
    <w:basedOn w:val="ETit3"/>
    <w:next w:val="ENormal"/>
    <w:autoRedefine/>
    <w:qFormat/>
    <w:rsid w:val="00C57EEA"/>
    <w:rPr>
      <w:color w:val="00B0F0"/>
      <w:sz w:val="28"/>
    </w:rPr>
  </w:style>
  <w:style w:type="paragraph" w:styleId="Sinespaciado">
    <w:name w:val="No Spacing"/>
    <w:link w:val="SinespaciadoCar"/>
    <w:uiPriority w:val="1"/>
    <w:qFormat/>
    <w:rsid w:val="00FD42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D4297"/>
    <w:rPr>
      <w:rFonts w:eastAsiaTheme="minorEastAsia"/>
      <w:lang w:eastAsia="es-ES"/>
    </w:rPr>
  </w:style>
  <w:style w:type="paragraph" w:customStyle="1" w:styleId="EAnotaciones">
    <w:name w:val="E_Anotaciones"/>
    <w:basedOn w:val="ENormal"/>
    <w:next w:val="ENormal"/>
    <w:qFormat/>
    <w:rsid w:val="00D47C19"/>
    <w:rPr>
      <w:i/>
      <w:color w:val="808080" w:themeColor="background1" w:themeShade="80"/>
      <w:sz w:val="22"/>
    </w:rPr>
  </w:style>
  <w:style w:type="paragraph" w:styleId="Prrafodelista">
    <w:name w:val="List Paragraph"/>
    <w:basedOn w:val="Normal"/>
    <w:uiPriority w:val="34"/>
    <w:qFormat/>
    <w:rsid w:val="00C51C3C"/>
    <w:pPr>
      <w:ind w:left="720"/>
      <w:contextualSpacing/>
    </w:pPr>
  </w:style>
  <w:style w:type="paragraph" w:customStyle="1" w:styleId="LImagenes">
    <w:name w:val="L_Imagenes"/>
    <w:basedOn w:val="Normal"/>
    <w:next w:val="ENormal"/>
    <w:link w:val="LImagenesCar"/>
    <w:autoRedefine/>
    <w:qFormat/>
    <w:rsid w:val="002A757B"/>
    <w:pPr>
      <w:keepLines/>
      <w:numPr>
        <w:numId w:val="6"/>
      </w:numPr>
      <w:spacing w:after="120"/>
      <w:ind w:left="714" w:hanging="357"/>
    </w:pPr>
    <w:rPr>
      <w:color w:val="1F3864" w:themeColor="accent1" w:themeShade="80"/>
    </w:rPr>
  </w:style>
  <w:style w:type="paragraph" w:customStyle="1" w:styleId="LTablas">
    <w:name w:val="L_Tablas"/>
    <w:basedOn w:val="LImagenes"/>
    <w:next w:val="ENormal"/>
    <w:link w:val="LTablasCar"/>
    <w:autoRedefine/>
    <w:qFormat/>
    <w:rsid w:val="002A757B"/>
    <w:pPr>
      <w:numPr>
        <w:numId w:val="7"/>
      </w:numPr>
      <w:spacing w:before="120"/>
      <w:ind w:left="1077" w:hanging="357"/>
    </w:pPr>
    <w:rPr>
      <w:color w:val="2F5496" w:themeColor="accent1" w:themeShade="BF"/>
    </w:rPr>
  </w:style>
  <w:style w:type="character" w:customStyle="1" w:styleId="LImagenesCar">
    <w:name w:val="L_Imagenes Car"/>
    <w:basedOn w:val="Fuentedeprrafopredeter"/>
    <w:link w:val="LImagenes"/>
    <w:rsid w:val="002A757B"/>
    <w:rPr>
      <w:color w:val="1F3864" w:themeColor="accent1" w:themeShade="80"/>
    </w:rPr>
  </w:style>
  <w:style w:type="paragraph" w:customStyle="1" w:styleId="EGuiones">
    <w:name w:val="E_Guiones"/>
    <w:basedOn w:val="ENormal"/>
    <w:link w:val="EGuionesCar"/>
    <w:qFormat/>
    <w:rsid w:val="00A90A89"/>
    <w:pPr>
      <w:numPr>
        <w:numId w:val="8"/>
      </w:numPr>
    </w:pPr>
  </w:style>
  <w:style w:type="character" w:customStyle="1" w:styleId="LTablasCar">
    <w:name w:val="L_Tablas Car"/>
    <w:basedOn w:val="LImagenesCar"/>
    <w:link w:val="LTablas"/>
    <w:rsid w:val="002A757B"/>
    <w:rPr>
      <w:color w:val="2F5496" w:themeColor="accent1" w:themeShade="BF"/>
    </w:rPr>
  </w:style>
  <w:style w:type="character" w:customStyle="1" w:styleId="ENormalCar">
    <w:name w:val="E_Normal Car"/>
    <w:basedOn w:val="Fuentedeprrafopredeter"/>
    <w:link w:val="ENormal"/>
    <w:rsid w:val="00D76093"/>
    <w:rPr>
      <w:sz w:val="24"/>
    </w:rPr>
  </w:style>
  <w:style w:type="character" w:customStyle="1" w:styleId="EGuionesCar">
    <w:name w:val="E_Guiones Car"/>
    <w:basedOn w:val="ENormalCar"/>
    <w:link w:val="EGuiones"/>
    <w:rsid w:val="00A90A89"/>
    <w:rPr>
      <w:sz w:val="24"/>
    </w:rPr>
  </w:style>
  <w:style w:type="paragraph" w:customStyle="1" w:styleId="EAnexo">
    <w:name w:val="E_Anexo"/>
    <w:basedOn w:val="ETit1"/>
    <w:next w:val="ENormal"/>
    <w:link w:val="EAnexoCar"/>
    <w:qFormat/>
    <w:rsid w:val="00D94E29"/>
    <w:pPr>
      <w:numPr>
        <w:ilvl w:val="0"/>
        <w:numId w:val="13"/>
      </w:numPr>
    </w:pPr>
  </w:style>
  <w:style w:type="character" w:customStyle="1" w:styleId="ETituloCar">
    <w:name w:val="E_Titulo Car"/>
    <w:basedOn w:val="ENormalCar"/>
    <w:link w:val="ETitulo"/>
    <w:rsid w:val="006668A3"/>
    <w:rPr>
      <w:color w:val="1F3864" w:themeColor="accent1" w:themeShade="80"/>
      <w:sz w:val="56"/>
    </w:rPr>
  </w:style>
  <w:style w:type="character" w:customStyle="1" w:styleId="ETit1Car">
    <w:name w:val="E_Tit1 Car"/>
    <w:basedOn w:val="ETituloCar"/>
    <w:link w:val="ETit1"/>
    <w:rsid w:val="00D94E29"/>
    <w:rPr>
      <w:color w:val="1F4E79" w:themeColor="accent5" w:themeShade="80"/>
      <w:sz w:val="40"/>
    </w:rPr>
  </w:style>
  <w:style w:type="character" w:customStyle="1" w:styleId="EAnexoCar">
    <w:name w:val="E_Anexo Car"/>
    <w:basedOn w:val="ETit1Car"/>
    <w:link w:val="EAnexo"/>
    <w:rsid w:val="00D94E29"/>
    <w:rPr>
      <w:color w:val="1F4E79" w:themeColor="accent5" w:themeShade="80"/>
      <w:sz w:val="40"/>
    </w:rPr>
  </w:style>
  <w:style w:type="paragraph" w:styleId="TtuloTDC">
    <w:name w:val="TOC Heading"/>
    <w:basedOn w:val="Ttulo1"/>
    <w:next w:val="Normal"/>
    <w:uiPriority w:val="39"/>
    <w:unhideWhenUsed/>
    <w:qFormat/>
    <w:rsid w:val="00A4100E"/>
    <w:pPr>
      <w:outlineLvl w:val="9"/>
    </w:pPr>
    <w:rPr>
      <w:lang w:eastAsia="es-ES"/>
    </w:rPr>
  </w:style>
  <w:style w:type="paragraph" w:styleId="Tabladeilustraciones">
    <w:name w:val="table of figures"/>
    <w:basedOn w:val="Normal"/>
    <w:next w:val="Normal"/>
    <w:uiPriority w:val="99"/>
    <w:unhideWhenUsed/>
    <w:rsid w:val="00CE1686"/>
    <w:pPr>
      <w:spacing w:after="0"/>
    </w:pPr>
  </w:style>
  <w:style w:type="paragraph" w:styleId="Textodeglobo">
    <w:name w:val="Balloon Text"/>
    <w:basedOn w:val="Normal"/>
    <w:link w:val="TextodegloboCar"/>
    <w:uiPriority w:val="99"/>
    <w:semiHidden/>
    <w:unhideWhenUsed/>
    <w:rsid w:val="004F5D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5DE8"/>
    <w:rPr>
      <w:rFonts w:ascii="Tahoma" w:hAnsi="Tahoma" w:cs="Tahoma"/>
      <w:sz w:val="16"/>
      <w:szCs w:val="16"/>
    </w:rPr>
  </w:style>
  <w:style w:type="paragraph" w:customStyle="1" w:styleId="ETablaTitulo">
    <w:name w:val="E_Tabla_Titulo"/>
    <w:basedOn w:val="ENormal"/>
    <w:autoRedefine/>
    <w:qFormat/>
    <w:rsid w:val="00595329"/>
    <w:pPr>
      <w:jc w:val="center"/>
    </w:pPr>
    <w:rPr>
      <w:b/>
      <w:sz w:val="28"/>
    </w:rPr>
  </w:style>
  <w:style w:type="paragraph" w:customStyle="1" w:styleId="ETablaSubtitulos">
    <w:name w:val="E_Tabla_Subtitulos"/>
    <w:basedOn w:val="ENormal"/>
    <w:qFormat/>
    <w:rsid w:val="00595329"/>
    <w:pPr>
      <w:jc w:val="right"/>
    </w:pPr>
    <w:rPr>
      <w:b/>
      <w:color w:val="097F0C"/>
    </w:rPr>
  </w:style>
  <w:style w:type="paragraph" w:customStyle="1" w:styleId="ETablaContenido">
    <w:name w:val="E_Tabla_Contenido"/>
    <w:basedOn w:val="ENormal"/>
    <w:qFormat/>
    <w:rsid w:val="00D63665"/>
  </w:style>
  <w:style w:type="paragraph" w:styleId="HTMLconformatoprevio">
    <w:name w:val="HTML Preformatted"/>
    <w:basedOn w:val="Normal"/>
    <w:link w:val="HTMLconformatoprevioCar"/>
    <w:uiPriority w:val="99"/>
    <w:semiHidden/>
    <w:unhideWhenUsed/>
    <w:rsid w:val="00286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86879"/>
    <w:rPr>
      <w:rFonts w:ascii="Courier New" w:eastAsia="Times New Roman" w:hAnsi="Courier New" w:cs="Courier New"/>
      <w:sz w:val="20"/>
      <w:szCs w:val="20"/>
      <w:lang w:eastAsia="es-ES"/>
    </w:rPr>
  </w:style>
  <w:style w:type="paragraph" w:styleId="TDC5">
    <w:name w:val="toc 5"/>
    <w:basedOn w:val="Normal"/>
    <w:next w:val="Normal"/>
    <w:autoRedefine/>
    <w:uiPriority w:val="39"/>
    <w:unhideWhenUsed/>
    <w:rsid w:val="003C3BD2"/>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7890">
      <w:bodyDiv w:val="1"/>
      <w:marLeft w:val="0"/>
      <w:marRight w:val="0"/>
      <w:marTop w:val="0"/>
      <w:marBottom w:val="0"/>
      <w:divBdr>
        <w:top w:val="none" w:sz="0" w:space="0" w:color="auto"/>
        <w:left w:val="none" w:sz="0" w:space="0" w:color="auto"/>
        <w:bottom w:val="none" w:sz="0" w:space="0" w:color="auto"/>
        <w:right w:val="none" w:sz="0" w:space="0" w:color="auto"/>
      </w:divBdr>
    </w:div>
    <w:div w:id="487676065">
      <w:bodyDiv w:val="1"/>
      <w:marLeft w:val="0"/>
      <w:marRight w:val="0"/>
      <w:marTop w:val="0"/>
      <w:marBottom w:val="0"/>
      <w:divBdr>
        <w:top w:val="none" w:sz="0" w:space="0" w:color="auto"/>
        <w:left w:val="none" w:sz="0" w:space="0" w:color="auto"/>
        <w:bottom w:val="none" w:sz="0" w:space="0" w:color="auto"/>
        <w:right w:val="none" w:sz="0" w:space="0" w:color="auto"/>
      </w:divBdr>
    </w:div>
    <w:div w:id="1409041421">
      <w:bodyDiv w:val="1"/>
      <w:marLeft w:val="0"/>
      <w:marRight w:val="0"/>
      <w:marTop w:val="0"/>
      <w:marBottom w:val="0"/>
      <w:divBdr>
        <w:top w:val="none" w:sz="0" w:space="0" w:color="auto"/>
        <w:left w:val="none" w:sz="0" w:space="0" w:color="auto"/>
        <w:bottom w:val="none" w:sz="0" w:space="0" w:color="auto"/>
        <w:right w:val="none" w:sz="0" w:space="0" w:color="auto"/>
      </w:divBdr>
    </w:div>
    <w:div w:id="2019311369">
      <w:bodyDiv w:val="1"/>
      <w:marLeft w:val="0"/>
      <w:marRight w:val="0"/>
      <w:marTop w:val="0"/>
      <w:marBottom w:val="0"/>
      <w:divBdr>
        <w:top w:val="none" w:sz="0" w:space="0" w:color="auto"/>
        <w:left w:val="none" w:sz="0" w:space="0" w:color="auto"/>
        <w:bottom w:val="none" w:sz="0" w:space="0" w:color="auto"/>
        <w:right w:val="none" w:sz="0" w:space="0" w:color="auto"/>
      </w:divBdr>
    </w:div>
    <w:div w:id="207022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eveloper.android.com/" TargetMode="External"/><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monday.com/?utm_source=virality&amp;utm_campaign=export_to_excel&amp;utm_banner=powered_by_monday" TargetMode="External"/><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r-Pc-Dam2M-06\OneDrive%20-%20Educacyl\DAM2-EBP\Plantill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Tutor: José Alberto Blanco Hernández</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2929EF-E4E6-4F64-B27C-9EC6EB5FB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Plantilla.dotx</Template>
  <TotalTime>1674</TotalTime>
  <Pages>57</Pages>
  <Words>4306</Words>
  <Characters>23683</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Comercio electrónico y web</vt:lpstr>
    </vt:vector>
  </TitlesOfParts>
  <Company>Desarrollo de Aplicaciones Multiplataforma 2020-2021</Company>
  <LinksUpToDate>false</LinksUpToDate>
  <CharactersWithSpaces>27934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Comercio electrónico y web</dc:title>
  <dc:subject/>
  <dc:creator>Elia Baladrón Peral</dc:creator>
  <cp:keywords/>
  <dc:description/>
  <cp:lastModifiedBy>ELIA BALADRÓN PERAL</cp:lastModifiedBy>
  <cp:revision>241</cp:revision>
  <cp:lastPrinted>2021-05-17T22:38:00Z</cp:lastPrinted>
  <dcterms:created xsi:type="dcterms:W3CDTF">2021-02-22T07:46:00Z</dcterms:created>
  <dcterms:modified xsi:type="dcterms:W3CDTF">2021-05-18T22:43:00Z</dcterms:modified>
</cp:coreProperties>
</file>