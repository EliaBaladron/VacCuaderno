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72461765" w:displacedByCustomXml="next"/>
    <w:bookmarkStart w:id="1" w:name="_Toc72190802" w:displacedByCustomXml="next"/>
    <w:bookmarkStart w:id="2" w:name="_Toc72177399" w:displacedByCustomXml="next"/>
    <w:bookmarkStart w:id="3" w:name="_Toc72286331" w:displacedByCustomXml="next"/>
    <w:sdt>
      <w:sdtPr>
        <w:rPr>
          <w:color w:val="auto"/>
        </w:rPr>
        <w:id w:val="-2070871978"/>
        <w:docPartObj>
          <w:docPartGallery w:val="Cover Pages"/>
          <w:docPartUnique/>
        </w:docPartObj>
      </w:sdtPr>
      <w:sdtEndPr/>
      <w:sdtContent>
        <w:p w14:paraId="4BF8B749" w14:textId="77777777" w:rsidR="00FD4297" w:rsidRDefault="000A45A5" w:rsidP="009E4BA0">
          <w:pPr>
            <w:pStyle w:val="LTablas"/>
            <w:numPr>
              <w:ilvl w:val="0"/>
              <w:numId w:val="0"/>
            </w:numPr>
            <w:ind w:left="1080"/>
          </w:pPr>
          <w:r>
            <w:rPr>
              <w:noProof/>
            </w:rPr>
            <w:pict w14:anchorId="58B855B1">
              <v:group id="Grupo 453" o:spid="_x0000_s1026" style="position:absolute;left:0;text-align:left;margin-left:348pt;margin-top:0;width:246.95pt;height:11in;z-index:251675648;mso-height-percent:1000;mso-position-horizontal-relative:page;mso-position-vertical-relative:page;mso-height-percent:1000" coordorigin="-33" coordsize="31360,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">
                <v:rect id="Rectángulo 459" o:spid="_x0000_s1027" alt="Light vertical" style="position:absolute;width:1385;height:10058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" fillcolor="#538135 [2409]" strokecolor="#375623 [1609]" strokeweight="1pt"/>
                <v:rect id="Rectángulo 460" o:spid="_x0000_s1028" style="position:absolute;left:1246;width:29718;height:10058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" fillcolor="#70ad47 [3209]" strokecolor="#1f4d78 [1608]" strokeweight="1pt"/>
                <v:rect id="Rectángulo 461" o:spid="_x0000_s1029" style="position:absolute;left:-33;top:21847;width:30997;height:23775;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7E823139" w14:textId="77777777" w:rsidR="00BC6DAE" w:rsidRPr="00B35670" w:rsidRDefault="00BC6DAE">
                        <w:pPr>
                          <w:pStyle w:val="Sinespaciado"/>
                          <w:rPr>
                            <w:color w:val="FFFFFF" w:themeColor="background1"/>
                            <w:sz w:val="60"/>
                            <w:szCs w:val="60"/>
                          </w:rPr>
                        </w:pPr>
                        <w:r w:rsidRPr="00B35670">
                          <w:rPr>
                            <w:color w:val="FFFFFF" w:themeColor="background1"/>
                            <w:sz w:val="60"/>
                            <w:szCs w:val="60"/>
                          </w:rPr>
                          <w:t>Proyecto de Desarrollo de Aplicaciones Multiplataforma</w:t>
                        </w:r>
                      </w:p>
                    </w:txbxContent>
                  </v:textbox>
                </v:rect>
                <v:rect id="Rectángulo 9" o:spid="_x0000_s1030" style="position:absolute;left:432;top:63609;width:30895;height:28334;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54EDE1E" w14:textId="77777777" w:rsidR="00BC6DAE" w:rsidRDefault="00BC6DAE">
                            <w:pPr>
                              <w:pStyle w:val="Sinespaciado"/>
                              <w:spacing w:line="360" w:lineRule="auto"/>
                              <w:rPr>
                                <w:color w:val="FFFFFF" w:themeColor="background1"/>
                              </w:rPr>
                            </w:pPr>
                            <w:r>
                              <w:rPr>
                                <w:color w:val="FFFFFF" w:themeColor="background1"/>
                              </w:rPr>
                              <w:t>Elia Baladrón Peral</w:t>
                            </w:r>
                          </w:p>
                        </w:sdtContent>
                      </w:sdt>
                      <w:sdt>
                        <w:sdtPr>
                          <w:rPr>
                            <w:color w:val="FFFFFF" w:themeColor="background1"/>
                          </w:rPr>
                          <w:alias w:val="Compañía"/>
                          <w:id w:val="1760174317"/>
                          <w:dataBinding w:prefixMappings="xmlns:ns0='http://schemas.openxmlformats.org/officeDocument/2006/extended-properties'" w:xpath="/ns0:Properties[1]/ns0:Company[1]" w:storeItemID="{6668398D-A668-4E3E-A5EB-62B293D839F1}"/>
                          <w:text/>
                        </w:sdtPr>
                        <w:sdtEndPr/>
                        <w:sdtContent>
                          <w:p w14:paraId="5DABF55F" w14:textId="77777777" w:rsidR="00BC6DAE" w:rsidRDefault="00BC6DAE">
                            <w:pPr>
                              <w:pStyle w:val="Sinespaciado"/>
                              <w:spacing w:line="360" w:lineRule="auto"/>
                              <w:rPr>
                                <w:color w:val="FFFFFF" w:themeColor="background1"/>
                              </w:rPr>
                            </w:pPr>
                            <w:r>
                              <w:rPr>
                                <w:color w:val="FFFFFF" w:themeColor="background1"/>
                              </w:rPr>
                              <w:t>Desarrollo de Aplicaciones Multiplataforma 2020-2021</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EndPr/>
                        <w:sdtContent>
                          <w:p w14:paraId="28F11A80" w14:textId="77777777" w:rsidR="00BC6DAE" w:rsidRDefault="00BC6DAE">
                            <w:pPr>
                              <w:pStyle w:val="Sinespaciado"/>
                              <w:spacing w:line="360" w:lineRule="auto"/>
                              <w:rPr>
                                <w:color w:val="FFFFFF" w:themeColor="background1"/>
                              </w:rPr>
                            </w:pPr>
                            <w:r>
                              <w:rPr>
                                <w:color w:val="FFFFFF" w:themeColor="background1"/>
                              </w:rPr>
                              <w:t>Tutor: José Alberto Blanco Hernández</w:t>
                            </w:r>
                          </w:p>
                        </w:sdtContent>
                      </w:sdt>
                    </w:txbxContent>
                  </v:textbox>
                </v:rect>
                <w10:wrap anchorx="page" anchory="page"/>
              </v:group>
            </w:pict>
          </w:r>
          <w:bookmarkEnd w:id="3"/>
          <w:bookmarkEnd w:id="2"/>
          <w:bookmarkEnd w:id="1"/>
          <w:bookmarkEnd w:id="0"/>
        </w:p>
        <w:p w14:paraId="1F9C4B0E" w14:textId="77777777" w:rsidR="00FD4297" w:rsidRDefault="00177114">
          <w:pPr>
            <w:rPr>
              <w:color w:val="1F3864" w:themeColor="accent1" w:themeShade="80"/>
              <w:sz w:val="56"/>
            </w:rPr>
          </w:pPr>
          <w:r>
            <w:rPr>
              <w:noProof/>
              <w:lang w:eastAsia="es-ES"/>
            </w:rPr>
            <w:drawing>
              <wp:anchor distT="0" distB="0" distL="114300" distR="114300" simplePos="0" relativeHeight="251660800" behindDoc="0" locked="0" layoutInCell="1" allowOverlap="1" wp14:anchorId="32BC5898" wp14:editId="7E9F8B44">
                <wp:simplePos x="0" y="0"/>
                <wp:positionH relativeFrom="margin">
                  <wp:align>left</wp:align>
                </wp:positionH>
                <wp:positionV relativeFrom="paragraph">
                  <wp:posOffset>1237822</wp:posOffset>
                </wp:positionV>
                <wp:extent cx="2976113" cy="2976113"/>
                <wp:effectExtent l="0" t="0" r="0" b="0"/>
                <wp:wrapNone/>
                <wp:docPr id="1" name="Imagen 1" descr="C:\Users\Clase\OneDrive - Educacyl\DAM2-EBP\Proyecto\Anteproyecto\Ic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se\OneDrive - Educacyl\DAM2-EBP\Proyecto\Anteproyecto\Icon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6113" cy="2976113"/>
                        </a:xfrm>
                        <a:prstGeom prst="rect">
                          <a:avLst/>
                        </a:prstGeom>
                        <a:noFill/>
                        <a:ln w="9525">
                          <a:noFill/>
                          <a:miter lim="800000"/>
                          <a:headEnd/>
                          <a:tailEnd/>
                        </a:ln>
                      </pic:spPr>
                    </pic:pic>
                  </a:graphicData>
                </a:graphic>
              </wp:anchor>
            </w:drawing>
          </w:r>
          <w:r w:rsidR="00FD4297">
            <w:br w:type="page"/>
          </w:r>
        </w:p>
      </w:sdtContent>
    </w:sdt>
    <w:p w14:paraId="49F82244" w14:textId="77777777" w:rsidR="0068067D" w:rsidRDefault="0068067D" w:rsidP="00996E7F">
      <w:pPr>
        <w:pStyle w:val="ETitulo"/>
      </w:pPr>
      <w:bookmarkStart w:id="4" w:name="_Toc72190697"/>
      <w:bookmarkStart w:id="5" w:name="_Toc72461672"/>
      <w:r>
        <w:lastRenderedPageBreak/>
        <w:t>Presentación:</w:t>
      </w:r>
      <w:bookmarkEnd w:id="4"/>
      <w:bookmarkEnd w:id="5"/>
    </w:p>
    <w:p w14:paraId="4F475DCC" w14:textId="77777777" w:rsidR="0068067D" w:rsidRDefault="0068067D" w:rsidP="00996E7F">
      <w:pPr>
        <w:pStyle w:val="ETit1"/>
      </w:pPr>
      <w:bookmarkStart w:id="6" w:name="_Toc72190698"/>
      <w:bookmarkStart w:id="7" w:name="_Toc72461673"/>
      <w:r>
        <w:t>Portada</w:t>
      </w:r>
      <w:bookmarkEnd w:id="6"/>
      <w:bookmarkEnd w:id="7"/>
    </w:p>
    <w:p w14:paraId="7FE645CE" w14:textId="77777777" w:rsidR="0068067D" w:rsidRDefault="0068067D" w:rsidP="00996E7F">
      <w:pPr>
        <w:pStyle w:val="ETit1"/>
      </w:pPr>
      <w:bookmarkStart w:id="8" w:name="_Toc72190699"/>
      <w:bookmarkStart w:id="9" w:name="_Toc72461674"/>
      <w:r>
        <w:t>Agradecimientos, dedicatorias, …</w:t>
      </w:r>
      <w:bookmarkEnd w:id="8"/>
      <w:bookmarkEnd w:id="9"/>
    </w:p>
    <w:p w14:paraId="4010E2DA" w14:textId="77777777" w:rsidR="003C3BD2" w:rsidRDefault="0068067D" w:rsidP="003C3BD2">
      <w:pPr>
        <w:pStyle w:val="ETit1"/>
      </w:pPr>
      <w:bookmarkStart w:id="10" w:name="_Toc72190700"/>
      <w:bookmarkStart w:id="11" w:name="_Toc72461675"/>
      <w:r>
        <w:t>Índice del documento.</w:t>
      </w:r>
      <w:bookmarkEnd w:id="10"/>
      <w:bookmarkEnd w:id="11"/>
    </w:p>
    <w:p w14:paraId="62DB9824" w14:textId="3FC9105D" w:rsidR="001F1044" w:rsidRDefault="006F67A5">
      <w:pPr>
        <w:pStyle w:val="TDC1"/>
        <w:tabs>
          <w:tab w:val="right" w:leader="dot" w:pos="8776"/>
        </w:tabs>
        <w:rPr>
          <w:rFonts w:eastAsiaTheme="minorEastAsia"/>
          <w:noProof/>
          <w:lang w:eastAsia="es-ES"/>
        </w:rPr>
      </w:pPr>
      <w:r>
        <w:fldChar w:fldCharType="begin"/>
      </w:r>
      <w:r w:rsidR="003C3BD2">
        <w:instrText xml:space="preserve"> TOC \o "1-3" \h \z \t "E_Titulo;1;E_Tit1;2;E_Tit2;3;E_Tit3;5;E_Anexo;4" </w:instrText>
      </w:r>
      <w:r>
        <w:fldChar w:fldCharType="separate"/>
      </w:r>
      <w:hyperlink w:anchor="_Toc72461672" w:history="1">
        <w:r w:rsidR="001F1044" w:rsidRPr="000936C4">
          <w:rPr>
            <w:rStyle w:val="Hipervnculo"/>
            <w:noProof/>
          </w:rPr>
          <w:t>Presentación:</w:t>
        </w:r>
        <w:r w:rsidR="001F1044">
          <w:rPr>
            <w:noProof/>
            <w:webHidden/>
          </w:rPr>
          <w:tab/>
        </w:r>
        <w:r>
          <w:rPr>
            <w:noProof/>
            <w:webHidden/>
          </w:rPr>
          <w:fldChar w:fldCharType="begin"/>
        </w:r>
        <w:r w:rsidR="001F1044">
          <w:rPr>
            <w:noProof/>
            <w:webHidden/>
          </w:rPr>
          <w:instrText xml:space="preserve"> PAGEREF _Toc72461672 \h </w:instrText>
        </w:r>
        <w:r>
          <w:rPr>
            <w:noProof/>
            <w:webHidden/>
          </w:rPr>
        </w:r>
        <w:r>
          <w:rPr>
            <w:noProof/>
            <w:webHidden/>
          </w:rPr>
          <w:fldChar w:fldCharType="separate"/>
        </w:r>
        <w:r w:rsidR="00172D4F">
          <w:rPr>
            <w:noProof/>
            <w:webHidden/>
          </w:rPr>
          <w:t>1</w:t>
        </w:r>
        <w:r>
          <w:rPr>
            <w:noProof/>
            <w:webHidden/>
          </w:rPr>
          <w:fldChar w:fldCharType="end"/>
        </w:r>
      </w:hyperlink>
    </w:p>
    <w:p w14:paraId="1D6879D7" w14:textId="37E89943" w:rsidR="001F1044" w:rsidRDefault="000A45A5">
      <w:pPr>
        <w:pStyle w:val="TDC2"/>
        <w:tabs>
          <w:tab w:val="left" w:pos="880"/>
          <w:tab w:val="right" w:leader="dot" w:pos="8776"/>
        </w:tabs>
        <w:rPr>
          <w:rFonts w:eastAsiaTheme="minorEastAsia"/>
          <w:noProof/>
          <w:lang w:eastAsia="es-ES"/>
        </w:rPr>
      </w:pPr>
      <w:hyperlink w:anchor="_Toc72461673" w:history="1">
        <w:r w:rsidR="001F1044" w:rsidRPr="000936C4">
          <w:rPr>
            <w:rStyle w:val="Hipervnculo"/>
            <w:noProof/>
          </w:rPr>
          <w:t>0.1.</w:t>
        </w:r>
        <w:r w:rsidR="001F1044">
          <w:rPr>
            <w:rFonts w:eastAsiaTheme="minorEastAsia"/>
            <w:noProof/>
            <w:lang w:eastAsia="es-ES"/>
          </w:rPr>
          <w:tab/>
        </w:r>
        <w:r w:rsidR="001F1044" w:rsidRPr="000936C4">
          <w:rPr>
            <w:rStyle w:val="Hipervnculo"/>
            <w:noProof/>
          </w:rPr>
          <w:t>Portada</w:t>
        </w:r>
        <w:r w:rsidR="001F1044">
          <w:rPr>
            <w:noProof/>
            <w:webHidden/>
          </w:rPr>
          <w:tab/>
        </w:r>
        <w:r w:rsidR="006F67A5">
          <w:rPr>
            <w:noProof/>
            <w:webHidden/>
          </w:rPr>
          <w:fldChar w:fldCharType="begin"/>
        </w:r>
        <w:r w:rsidR="001F1044">
          <w:rPr>
            <w:noProof/>
            <w:webHidden/>
          </w:rPr>
          <w:instrText xml:space="preserve"> PAGEREF _Toc72461673 \h </w:instrText>
        </w:r>
        <w:r w:rsidR="006F67A5">
          <w:rPr>
            <w:noProof/>
            <w:webHidden/>
          </w:rPr>
        </w:r>
        <w:r w:rsidR="006F67A5">
          <w:rPr>
            <w:noProof/>
            <w:webHidden/>
          </w:rPr>
          <w:fldChar w:fldCharType="separate"/>
        </w:r>
        <w:r w:rsidR="00172D4F">
          <w:rPr>
            <w:noProof/>
            <w:webHidden/>
          </w:rPr>
          <w:t>1</w:t>
        </w:r>
        <w:r w:rsidR="006F67A5">
          <w:rPr>
            <w:noProof/>
            <w:webHidden/>
          </w:rPr>
          <w:fldChar w:fldCharType="end"/>
        </w:r>
      </w:hyperlink>
    </w:p>
    <w:p w14:paraId="4C170200" w14:textId="1B002BD9" w:rsidR="001F1044" w:rsidRDefault="000A45A5">
      <w:pPr>
        <w:pStyle w:val="TDC2"/>
        <w:tabs>
          <w:tab w:val="left" w:pos="880"/>
          <w:tab w:val="right" w:leader="dot" w:pos="8776"/>
        </w:tabs>
        <w:rPr>
          <w:rFonts w:eastAsiaTheme="minorEastAsia"/>
          <w:noProof/>
          <w:lang w:eastAsia="es-ES"/>
        </w:rPr>
      </w:pPr>
      <w:hyperlink w:anchor="_Toc72461674" w:history="1">
        <w:r w:rsidR="001F1044" w:rsidRPr="000936C4">
          <w:rPr>
            <w:rStyle w:val="Hipervnculo"/>
            <w:noProof/>
          </w:rPr>
          <w:t>0.2.</w:t>
        </w:r>
        <w:r w:rsidR="001F1044">
          <w:rPr>
            <w:rFonts w:eastAsiaTheme="minorEastAsia"/>
            <w:noProof/>
            <w:lang w:eastAsia="es-ES"/>
          </w:rPr>
          <w:tab/>
        </w:r>
        <w:r w:rsidR="001F1044" w:rsidRPr="000936C4">
          <w:rPr>
            <w:rStyle w:val="Hipervnculo"/>
            <w:noProof/>
          </w:rPr>
          <w:t>Agradecimientos, dedicatorias, …</w:t>
        </w:r>
        <w:r w:rsidR="001F1044">
          <w:rPr>
            <w:noProof/>
            <w:webHidden/>
          </w:rPr>
          <w:tab/>
        </w:r>
        <w:r w:rsidR="006F67A5">
          <w:rPr>
            <w:noProof/>
            <w:webHidden/>
          </w:rPr>
          <w:fldChar w:fldCharType="begin"/>
        </w:r>
        <w:r w:rsidR="001F1044">
          <w:rPr>
            <w:noProof/>
            <w:webHidden/>
          </w:rPr>
          <w:instrText xml:space="preserve"> PAGEREF _Toc72461674 \h </w:instrText>
        </w:r>
        <w:r w:rsidR="006F67A5">
          <w:rPr>
            <w:noProof/>
            <w:webHidden/>
          </w:rPr>
        </w:r>
        <w:r w:rsidR="006F67A5">
          <w:rPr>
            <w:noProof/>
            <w:webHidden/>
          </w:rPr>
          <w:fldChar w:fldCharType="separate"/>
        </w:r>
        <w:r w:rsidR="00172D4F">
          <w:rPr>
            <w:noProof/>
            <w:webHidden/>
          </w:rPr>
          <w:t>1</w:t>
        </w:r>
        <w:r w:rsidR="006F67A5">
          <w:rPr>
            <w:noProof/>
            <w:webHidden/>
          </w:rPr>
          <w:fldChar w:fldCharType="end"/>
        </w:r>
      </w:hyperlink>
    </w:p>
    <w:p w14:paraId="29B48C20" w14:textId="1871C67A" w:rsidR="001F1044" w:rsidRDefault="000A45A5">
      <w:pPr>
        <w:pStyle w:val="TDC2"/>
        <w:tabs>
          <w:tab w:val="left" w:pos="880"/>
          <w:tab w:val="right" w:leader="dot" w:pos="8776"/>
        </w:tabs>
        <w:rPr>
          <w:rFonts w:eastAsiaTheme="minorEastAsia"/>
          <w:noProof/>
          <w:lang w:eastAsia="es-ES"/>
        </w:rPr>
      </w:pPr>
      <w:hyperlink w:anchor="_Toc72461675" w:history="1">
        <w:r w:rsidR="001F1044" w:rsidRPr="000936C4">
          <w:rPr>
            <w:rStyle w:val="Hipervnculo"/>
            <w:noProof/>
          </w:rPr>
          <w:t>0.3.</w:t>
        </w:r>
        <w:r w:rsidR="001F1044">
          <w:rPr>
            <w:rFonts w:eastAsiaTheme="minorEastAsia"/>
            <w:noProof/>
            <w:lang w:eastAsia="es-ES"/>
          </w:rPr>
          <w:tab/>
        </w:r>
        <w:r w:rsidR="001F1044" w:rsidRPr="000936C4">
          <w:rPr>
            <w:rStyle w:val="Hipervnculo"/>
            <w:noProof/>
          </w:rPr>
          <w:t>Índice del documento.</w:t>
        </w:r>
        <w:r w:rsidR="001F1044">
          <w:rPr>
            <w:noProof/>
            <w:webHidden/>
          </w:rPr>
          <w:tab/>
        </w:r>
        <w:r w:rsidR="006F67A5">
          <w:rPr>
            <w:noProof/>
            <w:webHidden/>
          </w:rPr>
          <w:fldChar w:fldCharType="begin"/>
        </w:r>
        <w:r w:rsidR="001F1044">
          <w:rPr>
            <w:noProof/>
            <w:webHidden/>
          </w:rPr>
          <w:instrText xml:space="preserve"> PAGEREF _Toc72461675 \h </w:instrText>
        </w:r>
        <w:r w:rsidR="006F67A5">
          <w:rPr>
            <w:noProof/>
            <w:webHidden/>
          </w:rPr>
        </w:r>
        <w:r w:rsidR="006F67A5">
          <w:rPr>
            <w:noProof/>
            <w:webHidden/>
          </w:rPr>
          <w:fldChar w:fldCharType="separate"/>
        </w:r>
        <w:r w:rsidR="00172D4F">
          <w:rPr>
            <w:noProof/>
            <w:webHidden/>
          </w:rPr>
          <w:t>1</w:t>
        </w:r>
        <w:r w:rsidR="006F67A5">
          <w:rPr>
            <w:noProof/>
            <w:webHidden/>
          </w:rPr>
          <w:fldChar w:fldCharType="end"/>
        </w:r>
      </w:hyperlink>
    </w:p>
    <w:p w14:paraId="0E705E1A" w14:textId="7C786304" w:rsidR="001F1044" w:rsidRDefault="000A45A5">
      <w:pPr>
        <w:pStyle w:val="TDC2"/>
        <w:tabs>
          <w:tab w:val="left" w:pos="880"/>
          <w:tab w:val="right" w:leader="dot" w:pos="8776"/>
        </w:tabs>
        <w:rPr>
          <w:rFonts w:eastAsiaTheme="minorEastAsia"/>
          <w:noProof/>
          <w:lang w:eastAsia="es-ES"/>
        </w:rPr>
      </w:pPr>
      <w:hyperlink w:anchor="_Toc72461676" w:history="1">
        <w:r w:rsidR="001F1044" w:rsidRPr="000936C4">
          <w:rPr>
            <w:rStyle w:val="Hipervnculo"/>
            <w:noProof/>
          </w:rPr>
          <w:t>0.4.</w:t>
        </w:r>
        <w:r w:rsidR="001F1044">
          <w:rPr>
            <w:rFonts w:eastAsiaTheme="minorEastAsia"/>
            <w:noProof/>
            <w:lang w:eastAsia="es-ES"/>
          </w:rPr>
          <w:tab/>
        </w:r>
        <w:r w:rsidR="001F1044" w:rsidRPr="000936C4">
          <w:rPr>
            <w:rStyle w:val="Hipervnculo"/>
            <w:noProof/>
          </w:rPr>
          <w:t>Listas de imágenes.</w:t>
        </w:r>
        <w:r w:rsidR="001F1044">
          <w:rPr>
            <w:noProof/>
            <w:webHidden/>
          </w:rPr>
          <w:tab/>
        </w:r>
        <w:r w:rsidR="006F67A5">
          <w:rPr>
            <w:noProof/>
            <w:webHidden/>
          </w:rPr>
          <w:fldChar w:fldCharType="begin"/>
        </w:r>
        <w:r w:rsidR="001F1044">
          <w:rPr>
            <w:noProof/>
            <w:webHidden/>
          </w:rPr>
          <w:instrText xml:space="preserve"> PAGEREF _Toc72461676 \h </w:instrText>
        </w:r>
        <w:r w:rsidR="006F67A5">
          <w:rPr>
            <w:noProof/>
            <w:webHidden/>
          </w:rPr>
        </w:r>
        <w:r w:rsidR="006F67A5">
          <w:rPr>
            <w:noProof/>
            <w:webHidden/>
          </w:rPr>
          <w:fldChar w:fldCharType="separate"/>
        </w:r>
        <w:r w:rsidR="00172D4F">
          <w:rPr>
            <w:noProof/>
            <w:webHidden/>
          </w:rPr>
          <w:t>3</w:t>
        </w:r>
        <w:r w:rsidR="006F67A5">
          <w:rPr>
            <w:noProof/>
            <w:webHidden/>
          </w:rPr>
          <w:fldChar w:fldCharType="end"/>
        </w:r>
      </w:hyperlink>
    </w:p>
    <w:p w14:paraId="07D6C0F3" w14:textId="6A3BA7DD" w:rsidR="001F1044" w:rsidRDefault="000A45A5">
      <w:pPr>
        <w:pStyle w:val="TDC2"/>
        <w:tabs>
          <w:tab w:val="left" w:pos="880"/>
          <w:tab w:val="right" w:leader="dot" w:pos="8776"/>
        </w:tabs>
        <w:rPr>
          <w:rFonts w:eastAsiaTheme="minorEastAsia"/>
          <w:noProof/>
          <w:lang w:eastAsia="es-ES"/>
        </w:rPr>
      </w:pPr>
      <w:hyperlink w:anchor="_Toc72461677" w:history="1">
        <w:r w:rsidR="001F1044" w:rsidRPr="000936C4">
          <w:rPr>
            <w:rStyle w:val="Hipervnculo"/>
            <w:noProof/>
          </w:rPr>
          <w:t>0.5.</w:t>
        </w:r>
        <w:r w:rsidR="001F1044">
          <w:rPr>
            <w:rFonts w:eastAsiaTheme="minorEastAsia"/>
            <w:noProof/>
            <w:lang w:eastAsia="es-ES"/>
          </w:rPr>
          <w:tab/>
        </w:r>
        <w:r w:rsidR="001F1044" w:rsidRPr="000936C4">
          <w:rPr>
            <w:rStyle w:val="Hipervnculo"/>
            <w:noProof/>
          </w:rPr>
          <w:t>Listas de tablas.</w:t>
        </w:r>
        <w:r w:rsidR="001F1044">
          <w:rPr>
            <w:noProof/>
            <w:webHidden/>
          </w:rPr>
          <w:tab/>
        </w:r>
        <w:r w:rsidR="006F67A5">
          <w:rPr>
            <w:noProof/>
            <w:webHidden/>
          </w:rPr>
          <w:fldChar w:fldCharType="begin"/>
        </w:r>
        <w:r w:rsidR="001F1044">
          <w:rPr>
            <w:noProof/>
            <w:webHidden/>
          </w:rPr>
          <w:instrText xml:space="preserve"> PAGEREF _Toc72461677 \h </w:instrText>
        </w:r>
        <w:r w:rsidR="006F67A5">
          <w:rPr>
            <w:noProof/>
            <w:webHidden/>
          </w:rPr>
        </w:r>
        <w:r w:rsidR="006F67A5">
          <w:rPr>
            <w:noProof/>
            <w:webHidden/>
          </w:rPr>
          <w:fldChar w:fldCharType="separate"/>
        </w:r>
        <w:r w:rsidR="00172D4F">
          <w:rPr>
            <w:noProof/>
            <w:webHidden/>
          </w:rPr>
          <w:t>3</w:t>
        </w:r>
        <w:r w:rsidR="006F67A5">
          <w:rPr>
            <w:noProof/>
            <w:webHidden/>
          </w:rPr>
          <w:fldChar w:fldCharType="end"/>
        </w:r>
      </w:hyperlink>
    </w:p>
    <w:p w14:paraId="54B4D1EA" w14:textId="5F83F16F" w:rsidR="001F1044" w:rsidRDefault="000A45A5">
      <w:pPr>
        <w:pStyle w:val="TDC1"/>
        <w:tabs>
          <w:tab w:val="right" w:leader="dot" w:pos="8776"/>
        </w:tabs>
        <w:rPr>
          <w:rFonts w:eastAsiaTheme="minorEastAsia"/>
          <w:noProof/>
          <w:lang w:eastAsia="es-ES"/>
        </w:rPr>
      </w:pPr>
      <w:hyperlink w:anchor="_Toc72461678" w:history="1">
        <w:r w:rsidR="001F1044" w:rsidRPr="000936C4">
          <w:rPr>
            <w:rStyle w:val="Hipervnculo"/>
            <w:noProof/>
          </w:rPr>
          <w:t>1. Estudio del problema y análisis del sistema</w:t>
        </w:r>
        <w:r w:rsidR="001F1044">
          <w:rPr>
            <w:noProof/>
            <w:webHidden/>
          </w:rPr>
          <w:tab/>
        </w:r>
        <w:r w:rsidR="006F67A5">
          <w:rPr>
            <w:noProof/>
            <w:webHidden/>
          </w:rPr>
          <w:fldChar w:fldCharType="begin"/>
        </w:r>
        <w:r w:rsidR="001F1044">
          <w:rPr>
            <w:noProof/>
            <w:webHidden/>
          </w:rPr>
          <w:instrText xml:space="preserve"> PAGEREF _Toc72461678 \h </w:instrText>
        </w:r>
        <w:r w:rsidR="006F67A5">
          <w:rPr>
            <w:noProof/>
            <w:webHidden/>
          </w:rPr>
        </w:r>
        <w:r w:rsidR="006F67A5">
          <w:rPr>
            <w:noProof/>
            <w:webHidden/>
          </w:rPr>
          <w:fldChar w:fldCharType="separate"/>
        </w:r>
        <w:r w:rsidR="00172D4F">
          <w:rPr>
            <w:noProof/>
            <w:webHidden/>
          </w:rPr>
          <w:t>5</w:t>
        </w:r>
        <w:r w:rsidR="006F67A5">
          <w:rPr>
            <w:noProof/>
            <w:webHidden/>
          </w:rPr>
          <w:fldChar w:fldCharType="end"/>
        </w:r>
      </w:hyperlink>
    </w:p>
    <w:p w14:paraId="37E5DB38" w14:textId="0E4E640F" w:rsidR="001F1044" w:rsidRDefault="000A45A5">
      <w:pPr>
        <w:pStyle w:val="TDC2"/>
        <w:tabs>
          <w:tab w:val="left" w:pos="880"/>
          <w:tab w:val="right" w:leader="dot" w:pos="8776"/>
        </w:tabs>
        <w:rPr>
          <w:rFonts w:eastAsiaTheme="minorEastAsia"/>
          <w:noProof/>
          <w:lang w:eastAsia="es-ES"/>
        </w:rPr>
      </w:pPr>
      <w:hyperlink w:anchor="_Toc72461679" w:history="1">
        <w:r w:rsidR="001F1044" w:rsidRPr="000936C4">
          <w:rPr>
            <w:rStyle w:val="Hipervnculo"/>
            <w:noProof/>
          </w:rPr>
          <w:t>1.1.</w:t>
        </w:r>
        <w:r w:rsidR="001F1044">
          <w:rPr>
            <w:rFonts w:eastAsiaTheme="minorEastAsia"/>
            <w:noProof/>
            <w:lang w:eastAsia="es-ES"/>
          </w:rPr>
          <w:tab/>
        </w:r>
        <w:r w:rsidR="001F1044" w:rsidRPr="000936C4">
          <w:rPr>
            <w:rStyle w:val="Hipervnculo"/>
            <w:noProof/>
          </w:rPr>
          <w:t>Introducción.</w:t>
        </w:r>
        <w:r w:rsidR="001F1044">
          <w:rPr>
            <w:noProof/>
            <w:webHidden/>
          </w:rPr>
          <w:tab/>
        </w:r>
        <w:r w:rsidR="006F67A5">
          <w:rPr>
            <w:noProof/>
            <w:webHidden/>
          </w:rPr>
          <w:fldChar w:fldCharType="begin"/>
        </w:r>
        <w:r w:rsidR="001F1044">
          <w:rPr>
            <w:noProof/>
            <w:webHidden/>
          </w:rPr>
          <w:instrText xml:space="preserve"> PAGEREF _Toc72461679 \h </w:instrText>
        </w:r>
        <w:r w:rsidR="006F67A5">
          <w:rPr>
            <w:noProof/>
            <w:webHidden/>
          </w:rPr>
        </w:r>
        <w:r w:rsidR="006F67A5">
          <w:rPr>
            <w:noProof/>
            <w:webHidden/>
          </w:rPr>
          <w:fldChar w:fldCharType="separate"/>
        </w:r>
        <w:r w:rsidR="00172D4F">
          <w:rPr>
            <w:noProof/>
            <w:webHidden/>
          </w:rPr>
          <w:t>5</w:t>
        </w:r>
        <w:r w:rsidR="006F67A5">
          <w:rPr>
            <w:noProof/>
            <w:webHidden/>
          </w:rPr>
          <w:fldChar w:fldCharType="end"/>
        </w:r>
      </w:hyperlink>
    </w:p>
    <w:p w14:paraId="0817CBB0" w14:textId="5FEA9842" w:rsidR="001F1044" w:rsidRDefault="000A45A5">
      <w:pPr>
        <w:pStyle w:val="TDC2"/>
        <w:tabs>
          <w:tab w:val="left" w:pos="880"/>
          <w:tab w:val="right" w:leader="dot" w:pos="8776"/>
        </w:tabs>
        <w:rPr>
          <w:rFonts w:eastAsiaTheme="minorEastAsia"/>
          <w:noProof/>
          <w:lang w:eastAsia="es-ES"/>
        </w:rPr>
      </w:pPr>
      <w:hyperlink w:anchor="_Toc72461680" w:history="1">
        <w:r w:rsidR="001F1044" w:rsidRPr="000936C4">
          <w:rPr>
            <w:rStyle w:val="Hipervnculo"/>
            <w:noProof/>
          </w:rPr>
          <w:t>1.2.</w:t>
        </w:r>
        <w:r w:rsidR="001F1044">
          <w:rPr>
            <w:rFonts w:eastAsiaTheme="minorEastAsia"/>
            <w:noProof/>
            <w:lang w:eastAsia="es-ES"/>
          </w:rPr>
          <w:tab/>
        </w:r>
        <w:r w:rsidR="001F1044" w:rsidRPr="000936C4">
          <w:rPr>
            <w:rStyle w:val="Hipervnculo"/>
            <w:noProof/>
          </w:rPr>
          <w:t>Descripción de la aplicación. Motivación. Finalidad.</w:t>
        </w:r>
        <w:r w:rsidR="001F1044">
          <w:rPr>
            <w:noProof/>
            <w:webHidden/>
          </w:rPr>
          <w:tab/>
        </w:r>
        <w:r w:rsidR="006F67A5">
          <w:rPr>
            <w:noProof/>
            <w:webHidden/>
          </w:rPr>
          <w:fldChar w:fldCharType="begin"/>
        </w:r>
        <w:r w:rsidR="001F1044">
          <w:rPr>
            <w:noProof/>
            <w:webHidden/>
          </w:rPr>
          <w:instrText xml:space="preserve"> PAGEREF _Toc72461680 \h </w:instrText>
        </w:r>
        <w:r w:rsidR="006F67A5">
          <w:rPr>
            <w:noProof/>
            <w:webHidden/>
          </w:rPr>
        </w:r>
        <w:r w:rsidR="006F67A5">
          <w:rPr>
            <w:noProof/>
            <w:webHidden/>
          </w:rPr>
          <w:fldChar w:fldCharType="separate"/>
        </w:r>
        <w:r w:rsidR="00172D4F">
          <w:rPr>
            <w:noProof/>
            <w:webHidden/>
          </w:rPr>
          <w:t>5</w:t>
        </w:r>
        <w:r w:rsidR="006F67A5">
          <w:rPr>
            <w:noProof/>
            <w:webHidden/>
          </w:rPr>
          <w:fldChar w:fldCharType="end"/>
        </w:r>
      </w:hyperlink>
    </w:p>
    <w:p w14:paraId="13EDD856" w14:textId="3E5E8825" w:rsidR="001F1044" w:rsidRDefault="000A45A5">
      <w:pPr>
        <w:pStyle w:val="TDC2"/>
        <w:tabs>
          <w:tab w:val="left" w:pos="880"/>
          <w:tab w:val="right" w:leader="dot" w:pos="8776"/>
        </w:tabs>
        <w:rPr>
          <w:rFonts w:eastAsiaTheme="minorEastAsia"/>
          <w:noProof/>
          <w:lang w:eastAsia="es-ES"/>
        </w:rPr>
      </w:pPr>
      <w:hyperlink w:anchor="_Toc72461681" w:history="1">
        <w:r w:rsidR="001F1044" w:rsidRPr="000936C4">
          <w:rPr>
            <w:rStyle w:val="Hipervnculo"/>
            <w:noProof/>
          </w:rPr>
          <w:t>1.3.</w:t>
        </w:r>
        <w:r w:rsidR="001F1044">
          <w:rPr>
            <w:rFonts w:eastAsiaTheme="minorEastAsia"/>
            <w:noProof/>
            <w:lang w:eastAsia="es-ES"/>
          </w:rPr>
          <w:tab/>
        </w:r>
        <w:r w:rsidR="001F1044" w:rsidRPr="000936C4">
          <w:rPr>
            <w:rStyle w:val="Hipervnculo"/>
            <w:noProof/>
          </w:rPr>
          <w:t>Objetivos</w:t>
        </w:r>
        <w:r w:rsidR="001F1044">
          <w:rPr>
            <w:noProof/>
            <w:webHidden/>
          </w:rPr>
          <w:tab/>
        </w:r>
        <w:r w:rsidR="006F67A5">
          <w:rPr>
            <w:noProof/>
            <w:webHidden/>
          </w:rPr>
          <w:fldChar w:fldCharType="begin"/>
        </w:r>
        <w:r w:rsidR="001F1044">
          <w:rPr>
            <w:noProof/>
            <w:webHidden/>
          </w:rPr>
          <w:instrText xml:space="preserve"> PAGEREF _Toc72461681 \h </w:instrText>
        </w:r>
        <w:r w:rsidR="006F67A5">
          <w:rPr>
            <w:noProof/>
            <w:webHidden/>
          </w:rPr>
        </w:r>
        <w:r w:rsidR="006F67A5">
          <w:rPr>
            <w:noProof/>
            <w:webHidden/>
          </w:rPr>
          <w:fldChar w:fldCharType="separate"/>
        </w:r>
        <w:r w:rsidR="00172D4F">
          <w:rPr>
            <w:noProof/>
            <w:webHidden/>
          </w:rPr>
          <w:t>6</w:t>
        </w:r>
        <w:r w:rsidR="006F67A5">
          <w:rPr>
            <w:noProof/>
            <w:webHidden/>
          </w:rPr>
          <w:fldChar w:fldCharType="end"/>
        </w:r>
      </w:hyperlink>
    </w:p>
    <w:p w14:paraId="269113F7" w14:textId="68703D4A" w:rsidR="001F1044" w:rsidRDefault="000A45A5">
      <w:pPr>
        <w:pStyle w:val="TDC5"/>
        <w:tabs>
          <w:tab w:val="right" w:leader="dot" w:pos="8776"/>
        </w:tabs>
        <w:rPr>
          <w:rFonts w:eastAsiaTheme="minorEastAsia"/>
          <w:noProof/>
          <w:lang w:eastAsia="es-ES"/>
        </w:rPr>
      </w:pPr>
      <w:hyperlink w:anchor="_Toc72461682" w:history="1">
        <w:r w:rsidR="001F1044" w:rsidRPr="000936C4">
          <w:rPr>
            <w:rStyle w:val="Hipervnculo"/>
            <w:noProof/>
          </w:rPr>
          <w:t>Objetivos funcionales</w:t>
        </w:r>
        <w:r w:rsidR="001F1044">
          <w:rPr>
            <w:noProof/>
            <w:webHidden/>
          </w:rPr>
          <w:tab/>
        </w:r>
        <w:r w:rsidR="006F67A5">
          <w:rPr>
            <w:noProof/>
            <w:webHidden/>
          </w:rPr>
          <w:fldChar w:fldCharType="begin"/>
        </w:r>
        <w:r w:rsidR="001F1044">
          <w:rPr>
            <w:noProof/>
            <w:webHidden/>
          </w:rPr>
          <w:instrText xml:space="preserve"> PAGEREF _Toc72461682 \h </w:instrText>
        </w:r>
        <w:r w:rsidR="006F67A5">
          <w:rPr>
            <w:noProof/>
            <w:webHidden/>
          </w:rPr>
        </w:r>
        <w:r w:rsidR="006F67A5">
          <w:rPr>
            <w:noProof/>
            <w:webHidden/>
          </w:rPr>
          <w:fldChar w:fldCharType="separate"/>
        </w:r>
        <w:r w:rsidR="00172D4F">
          <w:rPr>
            <w:noProof/>
            <w:webHidden/>
          </w:rPr>
          <w:t>6</w:t>
        </w:r>
        <w:r w:rsidR="006F67A5">
          <w:rPr>
            <w:noProof/>
            <w:webHidden/>
          </w:rPr>
          <w:fldChar w:fldCharType="end"/>
        </w:r>
      </w:hyperlink>
    </w:p>
    <w:p w14:paraId="26B7B177" w14:textId="632782E8" w:rsidR="001F1044" w:rsidRDefault="000A45A5">
      <w:pPr>
        <w:pStyle w:val="TDC5"/>
        <w:tabs>
          <w:tab w:val="right" w:leader="dot" w:pos="8776"/>
        </w:tabs>
        <w:rPr>
          <w:rFonts w:eastAsiaTheme="minorEastAsia"/>
          <w:noProof/>
          <w:lang w:eastAsia="es-ES"/>
        </w:rPr>
      </w:pPr>
      <w:hyperlink w:anchor="_Toc72461683" w:history="1">
        <w:r w:rsidR="001F1044" w:rsidRPr="000936C4">
          <w:rPr>
            <w:rStyle w:val="Hipervnculo"/>
            <w:noProof/>
          </w:rPr>
          <w:t>Objetivos técnicos</w:t>
        </w:r>
        <w:r w:rsidR="001F1044">
          <w:rPr>
            <w:noProof/>
            <w:webHidden/>
          </w:rPr>
          <w:tab/>
        </w:r>
        <w:r w:rsidR="006F67A5">
          <w:rPr>
            <w:noProof/>
            <w:webHidden/>
          </w:rPr>
          <w:fldChar w:fldCharType="begin"/>
        </w:r>
        <w:r w:rsidR="001F1044">
          <w:rPr>
            <w:noProof/>
            <w:webHidden/>
          </w:rPr>
          <w:instrText xml:space="preserve"> PAGEREF _Toc72461683 \h </w:instrText>
        </w:r>
        <w:r w:rsidR="006F67A5">
          <w:rPr>
            <w:noProof/>
            <w:webHidden/>
          </w:rPr>
        </w:r>
        <w:r w:rsidR="006F67A5">
          <w:rPr>
            <w:noProof/>
            <w:webHidden/>
          </w:rPr>
          <w:fldChar w:fldCharType="separate"/>
        </w:r>
        <w:r w:rsidR="00172D4F">
          <w:rPr>
            <w:noProof/>
            <w:webHidden/>
          </w:rPr>
          <w:t>7</w:t>
        </w:r>
        <w:r w:rsidR="006F67A5">
          <w:rPr>
            <w:noProof/>
            <w:webHidden/>
          </w:rPr>
          <w:fldChar w:fldCharType="end"/>
        </w:r>
      </w:hyperlink>
    </w:p>
    <w:p w14:paraId="701FE7B0" w14:textId="152371A3" w:rsidR="001F1044" w:rsidRDefault="000A45A5">
      <w:pPr>
        <w:pStyle w:val="TDC5"/>
        <w:tabs>
          <w:tab w:val="right" w:leader="dot" w:pos="8776"/>
        </w:tabs>
        <w:rPr>
          <w:rFonts w:eastAsiaTheme="minorEastAsia"/>
          <w:noProof/>
          <w:lang w:eastAsia="es-ES"/>
        </w:rPr>
      </w:pPr>
      <w:hyperlink w:anchor="_Toc72461684" w:history="1">
        <w:r w:rsidR="001F1044" w:rsidRPr="000936C4">
          <w:rPr>
            <w:rStyle w:val="Hipervnculo"/>
            <w:noProof/>
          </w:rPr>
          <w:t>Objetivos personales</w:t>
        </w:r>
        <w:r w:rsidR="001F1044">
          <w:rPr>
            <w:noProof/>
            <w:webHidden/>
          </w:rPr>
          <w:tab/>
        </w:r>
        <w:r w:rsidR="006F67A5">
          <w:rPr>
            <w:noProof/>
            <w:webHidden/>
          </w:rPr>
          <w:fldChar w:fldCharType="begin"/>
        </w:r>
        <w:r w:rsidR="001F1044">
          <w:rPr>
            <w:noProof/>
            <w:webHidden/>
          </w:rPr>
          <w:instrText xml:space="preserve"> PAGEREF _Toc72461684 \h </w:instrText>
        </w:r>
        <w:r w:rsidR="006F67A5">
          <w:rPr>
            <w:noProof/>
            <w:webHidden/>
          </w:rPr>
        </w:r>
        <w:r w:rsidR="006F67A5">
          <w:rPr>
            <w:noProof/>
            <w:webHidden/>
          </w:rPr>
          <w:fldChar w:fldCharType="separate"/>
        </w:r>
        <w:r w:rsidR="00172D4F">
          <w:rPr>
            <w:noProof/>
            <w:webHidden/>
          </w:rPr>
          <w:t>7</w:t>
        </w:r>
        <w:r w:rsidR="006F67A5">
          <w:rPr>
            <w:noProof/>
            <w:webHidden/>
          </w:rPr>
          <w:fldChar w:fldCharType="end"/>
        </w:r>
      </w:hyperlink>
    </w:p>
    <w:p w14:paraId="13083364" w14:textId="0D0C2C52" w:rsidR="001F1044" w:rsidRDefault="000A45A5">
      <w:pPr>
        <w:pStyle w:val="TDC1"/>
        <w:tabs>
          <w:tab w:val="right" w:leader="dot" w:pos="8776"/>
        </w:tabs>
        <w:rPr>
          <w:rFonts w:eastAsiaTheme="minorEastAsia"/>
          <w:noProof/>
          <w:lang w:eastAsia="es-ES"/>
        </w:rPr>
      </w:pPr>
      <w:hyperlink w:anchor="_Toc72461685" w:history="1">
        <w:r w:rsidR="001F1044" w:rsidRPr="000936C4">
          <w:rPr>
            <w:rStyle w:val="Hipervnculo"/>
            <w:noProof/>
          </w:rPr>
          <w:t>2.Recursos necesarios para el desarrollo</w:t>
        </w:r>
        <w:r w:rsidR="001F1044">
          <w:rPr>
            <w:noProof/>
            <w:webHidden/>
          </w:rPr>
          <w:tab/>
        </w:r>
        <w:r w:rsidR="006F67A5">
          <w:rPr>
            <w:noProof/>
            <w:webHidden/>
          </w:rPr>
          <w:fldChar w:fldCharType="begin"/>
        </w:r>
        <w:r w:rsidR="001F1044">
          <w:rPr>
            <w:noProof/>
            <w:webHidden/>
          </w:rPr>
          <w:instrText xml:space="preserve"> PAGEREF _Toc72461685 \h </w:instrText>
        </w:r>
        <w:r w:rsidR="006F67A5">
          <w:rPr>
            <w:noProof/>
            <w:webHidden/>
          </w:rPr>
        </w:r>
        <w:r w:rsidR="006F67A5">
          <w:rPr>
            <w:noProof/>
            <w:webHidden/>
          </w:rPr>
          <w:fldChar w:fldCharType="separate"/>
        </w:r>
        <w:r w:rsidR="00172D4F">
          <w:rPr>
            <w:noProof/>
            <w:webHidden/>
          </w:rPr>
          <w:t>8</w:t>
        </w:r>
        <w:r w:rsidR="006F67A5">
          <w:rPr>
            <w:noProof/>
            <w:webHidden/>
          </w:rPr>
          <w:fldChar w:fldCharType="end"/>
        </w:r>
      </w:hyperlink>
    </w:p>
    <w:p w14:paraId="3CA83EE6" w14:textId="3875AF5C" w:rsidR="001F1044" w:rsidRDefault="000A45A5">
      <w:pPr>
        <w:pStyle w:val="TDC2"/>
        <w:tabs>
          <w:tab w:val="left" w:pos="880"/>
          <w:tab w:val="right" w:leader="dot" w:pos="8776"/>
        </w:tabs>
        <w:rPr>
          <w:rFonts w:eastAsiaTheme="minorEastAsia"/>
          <w:noProof/>
          <w:lang w:eastAsia="es-ES"/>
        </w:rPr>
      </w:pPr>
      <w:hyperlink w:anchor="_Toc72461686" w:history="1">
        <w:r w:rsidR="001F1044" w:rsidRPr="000936C4">
          <w:rPr>
            <w:rStyle w:val="Hipervnculo"/>
            <w:noProof/>
          </w:rPr>
          <w:t>2.1.</w:t>
        </w:r>
        <w:r w:rsidR="001F1044">
          <w:rPr>
            <w:rFonts w:eastAsiaTheme="minorEastAsia"/>
            <w:noProof/>
            <w:lang w:eastAsia="es-ES"/>
          </w:rPr>
          <w:tab/>
        </w:r>
        <w:r w:rsidR="001F1044" w:rsidRPr="000936C4">
          <w:rPr>
            <w:rStyle w:val="Hipervnculo"/>
            <w:noProof/>
          </w:rPr>
          <w:t>Recursos humanos.</w:t>
        </w:r>
        <w:r w:rsidR="001F1044">
          <w:rPr>
            <w:noProof/>
            <w:webHidden/>
          </w:rPr>
          <w:tab/>
        </w:r>
        <w:r w:rsidR="006F67A5">
          <w:rPr>
            <w:noProof/>
            <w:webHidden/>
          </w:rPr>
          <w:fldChar w:fldCharType="begin"/>
        </w:r>
        <w:r w:rsidR="001F1044">
          <w:rPr>
            <w:noProof/>
            <w:webHidden/>
          </w:rPr>
          <w:instrText xml:space="preserve"> PAGEREF _Toc72461686 \h </w:instrText>
        </w:r>
        <w:r w:rsidR="006F67A5">
          <w:rPr>
            <w:noProof/>
            <w:webHidden/>
          </w:rPr>
        </w:r>
        <w:r w:rsidR="006F67A5">
          <w:rPr>
            <w:noProof/>
            <w:webHidden/>
          </w:rPr>
          <w:fldChar w:fldCharType="separate"/>
        </w:r>
        <w:r w:rsidR="00172D4F">
          <w:rPr>
            <w:noProof/>
            <w:webHidden/>
          </w:rPr>
          <w:t>8</w:t>
        </w:r>
        <w:r w:rsidR="006F67A5">
          <w:rPr>
            <w:noProof/>
            <w:webHidden/>
          </w:rPr>
          <w:fldChar w:fldCharType="end"/>
        </w:r>
      </w:hyperlink>
    </w:p>
    <w:p w14:paraId="1D81C08B" w14:textId="2BB2A680" w:rsidR="001F1044" w:rsidRDefault="000A45A5">
      <w:pPr>
        <w:pStyle w:val="TDC2"/>
        <w:tabs>
          <w:tab w:val="left" w:pos="880"/>
          <w:tab w:val="right" w:leader="dot" w:pos="8776"/>
        </w:tabs>
        <w:rPr>
          <w:rFonts w:eastAsiaTheme="minorEastAsia"/>
          <w:noProof/>
          <w:lang w:eastAsia="es-ES"/>
        </w:rPr>
      </w:pPr>
      <w:hyperlink w:anchor="_Toc72461687" w:history="1">
        <w:r w:rsidR="001F1044" w:rsidRPr="000936C4">
          <w:rPr>
            <w:rStyle w:val="Hipervnculo"/>
            <w:noProof/>
          </w:rPr>
          <w:t>2.2.</w:t>
        </w:r>
        <w:r w:rsidR="001F1044">
          <w:rPr>
            <w:rFonts w:eastAsiaTheme="minorEastAsia"/>
            <w:noProof/>
            <w:lang w:eastAsia="es-ES"/>
          </w:rPr>
          <w:tab/>
        </w:r>
        <w:r w:rsidR="001F1044" w:rsidRPr="000936C4">
          <w:rPr>
            <w:rStyle w:val="Hipervnculo"/>
            <w:noProof/>
          </w:rPr>
          <w:t>Recursos hardware.</w:t>
        </w:r>
        <w:r w:rsidR="001F1044">
          <w:rPr>
            <w:noProof/>
            <w:webHidden/>
          </w:rPr>
          <w:tab/>
        </w:r>
        <w:r w:rsidR="006F67A5">
          <w:rPr>
            <w:noProof/>
            <w:webHidden/>
          </w:rPr>
          <w:fldChar w:fldCharType="begin"/>
        </w:r>
        <w:r w:rsidR="001F1044">
          <w:rPr>
            <w:noProof/>
            <w:webHidden/>
          </w:rPr>
          <w:instrText xml:space="preserve"> PAGEREF _Toc72461687 \h </w:instrText>
        </w:r>
        <w:r w:rsidR="006F67A5">
          <w:rPr>
            <w:noProof/>
            <w:webHidden/>
          </w:rPr>
        </w:r>
        <w:r w:rsidR="006F67A5">
          <w:rPr>
            <w:noProof/>
            <w:webHidden/>
          </w:rPr>
          <w:fldChar w:fldCharType="separate"/>
        </w:r>
        <w:r w:rsidR="00172D4F">
          <w:rPr>
            <w:noProof/>
            <w:webHidden/>
          </w:rPr>
          <w:t>8</w:t>
        </w:r>
        <w:r w:rsidR="006F67A5">
          <w:rPr>
            <w:noProof/>
            <w:webHidden/>
          </w:rPr>
          <w:fldChar w:fldCharType="end"/>
        </w:r>
      </w:hyperlink>
    </w:p>
    <w:p w14:paraId="15C456CF" w14:textId="4468DD28" w:rsidR="001F1044" w:rsidRDefault="000A45A5">
      <w:pPr>
        <w:pStyle w:val="TDC2"/>
        <w:tabs>
          <w:tab w:val="left" w:pos="880"/>
          <w:tab w:val="right" w:leader="dot" w:pos="8776"/>
        </w:tabs>
        <w:rPr>
          <w:rFonts w:eastAsiaTheme="minorEastAsia"/>
          <w:noProof/>
          <w:lang w:eastAsia="es-ES"/>
        </w:rPr>
      </w:pPr>
      <w:hyperlink w:anchor="_Toc72461688" w:history="1">
        <w:r w:rsidR="001F1044" w:rsidRPr="000936C4">
          <w:rPr>
            <w:rStyle w:val="Hipervnculo"/>
            <w:noProof/>
          </w:rPr>
          <w:t>2.3.</w:t>
        </w:r>
        <w:r w:rsidR="001F1044">
          <w:rPr>
            <w:rFonts w:eastAsiaTheme="minorEastAsia"/>
            <w:noProof/>
            <w:lang w:eastAsia="es-ES"/>
          </w:rPr>
          <w:tab/>
        </w:r>
        <w:r w:rsidR="001F1044" w:rsidRPr="000936C4">
          <w:rPr>
            <w:rStyle w:val="Hipervnculo"/>
            <w:noProof/>
          </w:rPr>
          <w:t>Recursos software.</w:t>
        </w:r>
        <w:r w:rsidR="001F1044">
          <w:rPr>
            <w:noProof/>
            <w:webHidden/>
          </w:rPr>
          <w:tab/>
        </w:r>
        <w:r w:rsidR="006F67A5">
          <w:rPr>
            <w:noProof/>
            <w:webHidden/>
          </w:rPr>
          <w:fldChar w:fldCharType="begin"/>
        </w:r>
        <w:r w:rsidR="001F1044">
          <w:rPr>
            <w:noProof/>
            <w:webHidden/>
          </w:rPr>
          <w:instrText xml:space="preserve"> PAGEREF _Toc72461688 \h </w:instrText>
        </w:r>
        <w:r w:rsidR="006F67A5">
          <w:rPr>
            <w:noProof/>
            <w:webHidden/>
          </w:rPr>
        </w:r>
        <w:r w:rsidR="006F67A5">
          <w:rPr>
            <w:noProof/>
            <w:webHidden/>
          </w:rPr>
          <w:fldChar w:fldCharType="separate"/>
        </w:r>
        <w:r w:rsidR="00172D4F">
          <w:rPr>
            <w:noProof/>
            <w:webHidden/>
          </w:rPr>
          <w:t>8</w:t>
        </w:r>
        <w:r w:rsidR="006F67A5">
          <w:rPr>
            <w:noProof/>
            <w:webHidden/>
          </w:rPr>
          <w:fldChar w:fldCharType="end"/>
        </w:r>
      </w:hyperlink>
    </w:p>
    <w:p w14:paraId="28431386" w14:textId="42B87D37" w:rsidR="001F1044" w:rsidRDefault="000A45A5">
      <w:pPr>
        <w:pStyle w:val="TDC1"/>
        <w:tabs>
          <w:tab w:val="right" w:leader="dot" w:pos="8776"/>
        </w:tabs>
        <w:rPr>
          <w:rFonts w:eastAsiaTheme="minorEastAsia"/>
          <w:noProof/>
          <w:lang w:eastAsia="es-ES"/>
        </w:rPr>
      </w:pPr>
      <w:hyperlink w:anchor="_Toc72461689" w:history="1">
        <w:r w:rsidR="001F1044" w:rsidRPr="000936C4">
          <w:rPr>
            <w:rStyle w:val="Hipervnculo"/>
            <w:noProof/>
          </w:rPr>
          <w:t>3. Planificación</w:t>
        </w:r>
        <w:r w:rsidR="001F1044">
          <w:rPr>
            <w:noProof/>
            <w:webHidden/>
          </w:rPr>
          <w:tab/>
        </w:r>
        <w:r w:rsidR="006F67A5">
          <w:rPr>
            <w:noProof/>
            <w:webHidden/>
          </w:rPr>
          <w:fldChar w:fldCharType="begin"/>
        </w:r>
        <w:r w:rsidR="001F1044">
          <w:rPr>
            <w:noProof/>
            <w:webHidden/>
          </w:rPr>
          <w:instrText xml:space="preserve"> PAGEREF _Toc72461689 \h </w:instrText>
        </w:r>
        <w:r w:rsidR="006F67A5">
          <w:rPr>
            <w:noProof/>
            <w:webHidden/>
          </w:rPr>
        </w:r>
        <w:r w:rsidR="006F67A5">
          <w:rPr>
            <w:noProof/>
            <w:webHidden/>
          </w:rPr>
          <w:fldChar w:fldCharType="separate"/>
        </w:r>
        <w:r w:rsidR="00172D4F">
          <w:rPr>
            <w:noProof/>
            <w:webHidden/>
          </w:rPr>
          <w:t>9</w:t>
        </w:r>
        <w:r w:rsidR="006F67A5">
          <w:rPr>
            <w:noProof/>
            <w:webHidden/>
          </w:rPr>
          <w:fldChar w:fldCharType="end"/>
        </w:r>
      </w:hyperlink>
    </w:p>
    <w:p w14:paraId="3050CABB" w14:textId="6F9BF05A" w:rsidR="001F1044" w:rsidRDefault="000A45A5">
      <w:pPr>
        <w:pStyle w:val="TDC2"/>
        <w:tabs>
          <w:tab w:val="left" w:pos="880"/>
          <w:tab w:val="right" w:leader="dot" w:pos="8776"/>
        </w:tabs>
        <w:rPr>
          <w:rFonts w:eastAsiaTheme="minorEastAsia"/>
          <w:noProof/>
          <w:lang w:eastAsia="es-ES"/>
        </w:rPr>
      </w:pPr>
      <w:hyperlink w:anchor="_Toc72461690" w:history="1">
        <w:r w:rsidR="001F1044" w:rsidRPr="000936C4">
          <w:rPr>
            <w:rStyle w:val="Hipervnculo"/>
            <w:noProof/>
          </w:rPr>
          <w:t>3.1.</w:t>
        </w:r>
        <w:r w:rsidR="001F1044">
          <w:rPr>
            <w:rFonts w:eastAsiaTheme="minorEastAsia"/>
            <w:noProof/>
            <w:lang w:eastAsia="es-ES"/>
          </w:rPr>
          <w:tab/>
        </w:r>
        <w:r w:rsidR="001F1044" w:rsidRPr="000936C4">
          <w:rPr>
            <w:rStyle w:val="Hipervnculo"/>
            <w:noProof/>
          </w:rPr>
          <w:t>Metodología para el diseño del proyecto.</w:t>
        </w:r>
        <w:r w:rsidR="001F1044">
          <w:rPr>
            <w:noProof/>
            <w:webHidden/>
          </w:rPr>
          <w:tab/>
        </w:r>
        <w:r w:rsidR="006F67A5">
          <w:rPr>
            <w:noProof/>
            <w:webHidden/>
          </w:rPr>
          <w:fldChar w:fldCharType="begin"/>
        </w:r>
        <w:r w:rsidR="001F1044">
          <w:rPr>
            <w:noProof/>
            <w:webHidden/>
          </w:rPr>
          <w:instrText xml:space="preserve"> PAGEREF _Toc72461690 \h </w:instrText>
        </w:r>
        <w:r w:rsidR="006F67A5">
          <w:rPr>
            <w:noProof/>
            <w:webHidden/>
          </w:rPr>
        </w:r>
        <w:r w:rsidR="006F67A5">
          <w:rPr>
            <w:noProof/>
            <w:webHidden/>
          </w:rPr>
          <w:fldChar w:fldCharType="separate"/>
        </w:r>
        <w:r w:rsidR="00172D4F">
          <w:rPr>
            <w:noProof/>
            <w:webHidden/>
          </w:rPr>
          <w:t>9</w:t>
        </w:r>
        <w:r w:rsidR="006F67A5">
          <w:rPr>
            <w:noProof/>
            <w:webHidden/>
          </w:rPr>
          <w:fldChar w:fldCharType="end"/>
        </w:r>
      </w:hyperlink>
    </w:p>
    <w:p w14:paraId="267E339D" w14:textId="3237D7ED" w:rsidR="001F1044" w:rsidRDefault="000A45A5">
      <w:pPr>
        <w:pStyle w:val="TDC2"/>
        <w:tabs>
          <w:tab w:val="left" w:pos="880"/>
          <w:tab w:val="right" w:leader="dot" w:pos="8776"/>
        </w:tabs>
        <w:rPr>
          <w:rFonts w:eastAsiaTheme="minorEastAsia"/>
          <w:noProof/>
          <w:lang w:eastAsia="es-ES"/>
        </w:rPr>
      </w:pPr>
      <w:hyperlink w:anchor="_Toc72461691" w:history="1">
        <w:r w:rsidR="001F1044" w:rsidRPr="000936C4">
          <w:rPr>
            <w:rStyle w:val="Hipervnculo"/>
            <w:noProof/>
          </w:rPr>
          <w:t>3.2.</w:t>
        </w:r>
        <w:r w:rsidR="001F1044">
          <w:rPr>
            <w:rFonts w:eastAsiaTheme="minorEastAsia"/>
            <w:noProof/>
            <w:lang w:eastAsia="es-ES"/>
          </w:rPr>
          <w:tab/>
        </w:r>
        <w:r w:rsidR="001F1044" w:rsidRPr="000936C4">
          <w:rPr>
            <w:rStyle w:val="Hipervnculo"/>
            <w:noProof/>
          </w:rPr>
          <w:t>Tabla de actividades, cálculo de tiempos y diagrama de Gantt</w:t>
        </w:r>
        <w:r w:rsidR="001F1044">
          <w:rPr>
            <w:noProof/>
            <w:webHidden/>
          </w:rPr>
          <w:tab/>
        </w:r>
        <w:r w:rsidR="006F67A5">
          <w:rPr>
            <w:noProof/>
            <w:webHidden/>
          </w:rPr>
          <w:fldChar w:fldCharType="begin"/>
        </w:r>
        <w:r w:rsidR="001F1044">
          <w:rPr>
            <w:noProof/>
            <w:webHidden/>
          </w:rPr>
          <w:instrText xml:space="preserve"> PAGEREF _Toc72461691 \h </w:instrText>
        </w:r>
        <w:r w:rsidR="006F67A5">
          <w:rPr>
            <w:noProof/>
            <w:webHidden/>
          </w:rPr>
        </w:r>
        <w:r w:rsidR="006F67A5">
          <w:rPr>
            <w:noProof/>
            <w:webHidden/>
          </w:rPr>
          <w:fldChar w:fldCharType="separate"/>
        </w:r>
        <w:r w:rsidR="00172D4F">
          <w:rPr>
            <w:noProof/>
            <w:webHidden/>
          </w:rPr>
          <w:t>9</w:t>
        </w:r>
        <w:r w:rsidR="006F67A5">
          <w:rPr>
            <w:noProof/>
            <w:webHidden/>
          </w:rPr>
          <w:fldChar w:fldCharType="end"/>
        </w:r>
      </w:hyperlink>
    </w:p>
    <w:p w14:paraId="528ED30B" w14:textId="380F98C9" w:rsidR="001F1044" w:rsidRDefault="000A45A5">
      <w:pPr>
        <w:pStyle w:val="TDC2"/>
        <w:tabs>
          <w:tab w:val="left" w:pos="880"/>
          <w:tab w:val="right" w:leader="dot" w:pos="8776"/>
        </w:tabs>
        <w:rPr>
          <w:rFonts w:eastAsiaTheme="minorEastAsia"/>
          <w:noProof/>
          <w:lang w:eastAsia="es-ES"/>
        </w:rPr>
      </w:pPr>
      <w:hyperlink w:anchor="_Toc72461692" w:history="1">
        <w:r w:rsidR="001F1044" w:rsidRPr="000936C4">
          <w:rPr>
            <w:rStyle w:val="Hipervnculo"/>
            <w:noProof/>
          </w:rPr>
          <w:t>3.3.</w:t>
        </w:r>
        <w:r w:rsidR="001F1044">
          <w:rPr>
            <w:rFonts w:eastAsiaTheme="minorEastAsia"/>
            <w:noProof/>
            <w:lang w:eastAsia="es-ES"/>
          </w:rPr>
          <w:tab/>
        </w:r>
        <w:r w:rsidR="001F1044" w:rsidRPr="000936C4">
          <w:rPr>
            <w:rStyle w:val="Hipervnculo"/>
            <w:noProof/>
          </w:rPr>
          <w:t>Secuencia de desarrollo del proyecto</w:t>
        </w:r>
        <w:r w:rsidR="001F1044">
          <w:rPr>
            <w:noProof/>
            <w:webHidden/>
          </w:rPr>
          <w:tab/>
        </w:r>
        <w:r w:rsidR="006F67A5">
          <w:rPr>
            <w:noProof/>
            <w:webHidden/>
          </w:rPr>
          <w:fldChar w:fldCharType="begin"/>
        </w:r>
        <w:r w:rsidR="001F1044">
          <w:rPr>
            <w:noProof/>
            <w:webHidden/>
          </w:rPr>
          <w:instrText xml:space="preserve"> PAGEREF _Toc72461692 \h </w:instrText>
        </w:r>
        <w:r w:rsidR="006F67A5">
          <w:rPr>
            <w:noProof/>
            <w:webHidden/>
          </w:rPr>
        </w:r>
        <w:r w:rsidR="006F67A5">
          <w:rPr>
            <w:noProof/>
            <w:webHidden/>
          </w:rPr>
          <w:fldChar w:fldCharType="separate"/>
        </w:r>
        <w:r w:rsidR="00172D4F">
          <w:rPr>
            <w:noProof/>
            <w:webHidden/>
          </w:rPr>
          <w:t>10</w:t>
        </w:r>
        <w:r w:rsidR="006F67A5">
          <w:rPr>
            <w:noProof/>
            <w:webHidden/>
          </w:rPr>
          <w:fldChar w:fldCharType="end"/>
        </w:r>
      </w:hyperlink>
    </w:p>
    <w:p w14:paraId="4C433200" w14:textId="494422C7" w:rsidR="001F1044" w:rsidRDefault="000A45A5">
      <w:pPr>
        <w:pStyle w:val="TDC1"/>
        <w:tabs>
          <w:tab w:val="right" w:leader="dot" w:pos="8776"/>
        </w:tabs>
        <w:rPr>
          <w:rFonts w:eastAsiaTheme="minorEastAsia"/>
          <w:noProof/>
          <w:lang w:eastAsia="es-ES"/>
        </w:rPr>
      </w:pPr>
      <w:hyperlink w:anchor="_Toc72461693" w:history="1">
        <w:r w:rsidR="001F1044" w:rsidRPr="000936C4">
          <w:rPr>
            <w:rStyle w:val="Hipervnculo"/>
            <w:noProof/>
          </w:rPr>
          <w:t>4. Desarrollo del proyecto</w:t>
        </w:r>
        <w:r w:rsidR="001F1044">
          <w:rPr>
            <w:noProof/>
            <w:webHidden/>
          </w:rPr>
          <w:tab/>
        </w:r>
        <w:r w:rsidR="006F67A5">
          <w:rPr>
            <w:noProof/>
            <w:webHidden/>
          </w:rPr>
          <w:fldChar w:fldCharType="begin"/>
        </w:r>
        <w:r w:rsidR="001F1044">
          <w:rPr>
            <w:noProof/>
            <w:webHidden/>
          </w:rPr>
          <w:instrText xml:space="preserve"> PAGEREF _Toc72461693 \h </w:instrText>
        </w:r>
        <w:r w:rsidR="006F67A5">
          <w:rPr>
            <w:noProof/>
            <w:webHidden/>
          </w:rPr>
        </w:r>
        <w:r w:rsidR="006F67A5">
          <w:rPr>
            <w:noProof/>
            <w:webHidden/>
          </w:rPr>
          <w:fldChar w:fldCharType="separate"/>
        </w:r>
        <w:r w:rsidR="00172D4F">
          <w:rPr>
            <w:noProof/>
            <w:webHidden/>
          </w:rPr>
          <w:t>16</w:t>
        </w:r>
        <w:r w:rsidR="006F67A5">
          <w:rPr>
            <w:noProof/>
            <w:webHidden/>
          </w:rPr>
          <w:fldChar w:fldCharType="end"/>
        </w:r>
      </w:hyperlink>
    </w:p>
    <w:p w14:paraId="48E1FE25" w14:textId="7E7CD17F" w:rsidR="001F1044" w:rsidRDefault="000A45A5">
      <w:pPr>
        <w:pStyle w:val="TDC2"/>
        <w:tabs>
          <w:tab w:val="left" w:pos="880"/>
          <w:tab w:val="right" w:leader="dot" w:pos="8776"/>
        </w:tabs>
        <w:rPr>
          <w:rFonts w:eastAsiaTheme="minorEastAsia"/>
          <w:noProof/>
          <w:lang w:eastAsia="es-ES"/>
        </w:rPr>
      </w:pPr>
      <w:hyperlink w:anchor="_Toc72461694" w:history="1">
        <w:r w:rsidR="001F1044" w:rsidRPr="000936C4">
          <w:rPr>
            <w:rStyle w:val="Hipervnculo"/>
            <w:noProof/>
          </w:rPr>
          <w:t>4.1.</w:t>
        </w:r>
        <w:r w:rsidR="001F1044">
          <w:rPr>
            <w:rFonts w:eastAsiaTheme="minorEastAsia"/>
            <w:noProof/>
            <w:lang w:eastAsia="es-ES"/>
          </w:rPr>
          <w:tab/>
        </w:r>
        <w:r w:rsidR="001F1044" w:rsidRPr="000936C4">
          <w:rPr>
            <w:rStyle w:val="Hipervnculo"/>
            <w:noProof/>
          </w:rPr>
          <w:t>Secuencia real del desarrollo del proyecto</w:t>
        </w:r>
        <w:r w:rsidR="001F1044">
          <w:rPr>
            <w:noProof/>
            <w:webHidden/>
          </w:rPr>
          <w:tab/>
        </w:r>
        <w:r w:rsidR="006F67A5">
          <w:rPr>
            <w:noProof/>
            <w:webHidden/>
          </w:rPr>
          <w:fldChar w:fldCharType="begin"/>
        </w:r>
        <w:r w:rsidR="001F1044">
          <w:rPr>
            <w:noProof/>
            <w:webHidden/>
          </w:rPr>
          <w:instrText xml:space="preserve"> PAGEREF _Toc72461694 \h </w:instrText>
        </w:r>
        <w:r w:rsidR="006F67A5">
          <w:rPr>
            <w:noProof/>
            <w:webHidden/>
          </w:rPr>
        </w:r>
        <w:r w:rsidR="006F67A5">
          <w:rPr>
            <w:noProof/>
            <w:webHidden/>
          </w:rPr>
          <w:fldChar w:fldCharType="separate"/>
        </w:r>
        <w:r w:rsidR="00172D4F">
          <w:rPr>
            <w:noProof/>
            <w:webHidden/>
          </w:rPr>
          <w:t>16</w:t>
        </w:r>
        <w:r w:rsidR="006F67A5">
          <w:rPr>
            <w:noProof/>
            <w:webHidden/>
          </w:rPr>
          <w:fldChar w:fldCharType="end"/>
        </w:r>
      </w:hyperlink>
    </w:p>
    <w:p w14:paraId="20DFAA9C" w14:textId="1D173252" w:rsidR="001F1044" w:rsidRDefault="000A45A5">
      <w:pPr>
        <w:pStyle w:val="TDC2"/>
        <w:tabs>
          <w:tab w:val="left" w:pos="880"/>
          <w:tab w:val="right" w:leader="dot" w:pos="8776"/>
        </w:tabs>
        <w:rPr>
          <w:rFonts w:eastAsiaTheme="minorEastAsia"/>
          <w:noProof/>
          <w:lang w:eastAsia="es-ES"/>
        </w:rPr>
      </w:pPr>
      <w:hyperlink w:anchor="_Toc72461695" w:history="1">
        <w:r w:rsidR="001F1044" w:rsidRPr="000936C4">
          <w:rPr>
            <w:rStyle w:val="Hipervnculo"/>
            <w:noProof/>
          </w:rPr>
          <w:t>4.2.</w:t>
        </w:r>
        <w:r w:rsidR="001F1044">
          <w:rPr>
            <w:rFonts w:eastAsiaTheme="minorEastAsia"/>
            <w:noProof/>
            <w:lang w:eastAsia="es-ES"/>
          </w:rPr>
          <w:tab/>
        </w:r>
        <w:r w:rsidR="001F1044" w:rsidRPr="000936C4">
          <w:rPr>
            <w:rStyle w:val="Hipervnculo"/>
            <w:noProof/>
          </w:rPr>
          <w:t>Diagrama relacional. Diagramas de clases.</w:t>
        </w:r>
        <w:r w:rsidR="001F1044">
          <w:rPr>
            <w:noProof/>
            <w:webHidden/>
          </w:rPr>
          <w:tab/>
        </w:r>
        <w:r w:rsidR="006F67A5">
          <w:rPr>
            <w:noProof/>
            <w:webHidden/>
          </w:rPr>
          <w:fldChar w:fldCharType="begin"/>
        </w:r>
        <w:r w:rsidR="001F1044">
          <w:rPr>
            <w:noProof/>
            <w:webHidden/>
          </w:rPr>
          <w:instrText xml:space="preserve"> PAGEREF _Toc72461695 \h </w:instrText>
        </w:r>
        <w:r w:rsidR="006F67A5">
          <w:rPr>
            <w:noProof/>
            <w:webHidden/>
          </w:rPr>
        </w:r>
        <w:r w:rsidR="006F67A5">
          <w:rPr>
            <w:noProof/>
            <w:webHidden/>
          </w:rPr>
          <w:fldChar w:fldCharType="separate"/>
        </w:r>
        <w:r w:rsidR="00172D4F">
          <w:rPr>
            <w:noProof/>
            <w:webHidden/>
          </w:rPr>
          <w:t>16</w:t>
        </w:r>
        <w:r w:rsidR="006F67A5">
          <w:rPr>
            <w:noProof/>
            <w:webHidden/>
          </w:rPr>
          <w:fldChar w:fldCharType="end"/>
        </w:r>
      </w:hyperlink>
    </w:p>
    <w:p w14:paraId="3FA0DBFE" w14:textId="71F81DE9" w:rsidR="001F1044" w:rsidRDefault="000A45A5">
      <w:pPr>
        <w:pStyle w:val="TDC3"/>
        <w:tabs>
          <w:tab w:val="left" w:pos="1320"/>
          <w:tab w:val="right" w:leader="dot" w:pos="8776"/>
        </w:tabs>
        <w:rPr>
          <w:rFonts w:eastAsiaTheme="minorEastAsia"/>
          <w:noProof/>
          <w:lang w:eastAsia="es-ES"/>
        </w:rPr>
      </w:pPr>
      <w:hyperlink w:anchor="_Toc72461696" w:history="1">
        <w:r w:rsidR="001F1044" w:rsidRPr="000936C4">
          <w:rPr>
            <w:rStyle w:val="Hipervnculo"/>
            <w:noProof/>
          </w:rPr>
          <w:t>4.2.1.</w:t>
        </w:r>
        <w:r w:rsidR="001F1044">
          <w:rPr>
            <w:rFonts w:eastAsiaTheme="minorEastAsia"/>
            <w:noProof/>
            <w:lang w:eastAsia="es-ES"/>
          </w:rPr>
          <w:tab/>
        </w:r>
        <w:r w:rsidR="001F1044" w:rsidRPr="000936C4">
          <w:rPr>
            <w:rStyle w:val="Hipervnculo"/>
            <w:noProof/>
          </w:rPr>
          <w:t>Diagrama de clases</w:t>
        </w:r>
        <w:r w:rsidR="001F1044">
          <w:rPr>
            <w:noProof/>
            <w:webHidden/>
          </w:rPr>
          <w:tab/>
        </w:r>
        <w:r w:rsidR="006F67A5">
          <w:rPr>
            <w:noProof/>
            <w:webHidden/>
          </w:rPr>
          <w:fldChar w:fldCharType="begin"/>
        </w:r>
        <w:r w:rsidR="001F1044">
          <w:rPr>
            <w:noProof/>
            <w:webHidden/>
          </w:rPr>
          <w:instrText xml:space="preserve"> PAGEREF _Toc72461696 \h </w:instrText>
        </w:r>
        <w:r w:rsidR="006F67A5">
          <w:rPr>
            <w:noProof/>
            <w:webHidden/>
          </w:rPr>
        </w:r>
        <w:r w:rsidR="006F67A5">
          <w:rPr>
            <w:noProof/>
            <w:webHidden/>
          </w:rPr>
          <w:fldChar w:fldCharType="separate"/>
        </w:r>
        <w:r w:rsidR="00172D4F">
          <w:rPr>
            <w:noProof/>
            <w:webHidden/>
          </w:rPr>
          <w:t>16</w:t>
        </w:r>
        <w:r w:rsidR="006F67A5">
          <w:rPr>
            <w:noProof/>
            <w:webHidden/>
          </w:rPr>
          <w:fldChar w:fldCharType="end"/>
        </w:r>
      </w:hyperlink>
    </w:p>
    <w:p w14:paraId="19247764" w14:textId="62081A57" w:rsidR="001F1044" w:rsidRDefault="000A45A5">
      <w:pPr>
        <w:pStyle w:val="TDC3"/>
        <w:tabs>
          <w:tab w:val="left" w:pos="1320"/>
          <w:tab w:val="right" w:leader="dot" w:pos="8776"/>
        </w:tabs>
        <w:rPr>
          <w:rFonts w:eastAsiaTheme="minorEastAsia"/>
          <w:noProof/>
          <w:lang w:eastAsia="es-ES"/>
        </w:rPr>
      </w:pPr>
      <w:hyperlink w:anchor="_Toc72461697" w:history="1">
        <w:r w:rsidR="001F1044" w:rsidRPr="000936C4">
          <w:rPr>
            <w:rStyle w:val="Hipervnculo"/>
            <w:noProof/>
          </w:rPr>
          <w:t>4.2.2.</w:t>
        </w:r>
        <w:r w:rsidR="001F1044">
          <w:rPr>
            <w:rFonts w:eastAsiaTheme="minorEastAsia"/>
            <w:noProof/>
            <w:lang w:eastAsia="es-ES"/>
          </w:rPr>
          <w:tab/>
        </w:r>
        <w:r w:rsidR="001F1044" w:rsidRPr="000936C4">
          <w:rPr>
            <w:rStyle w:val="Hipervnculo"/>
            <w:noProof/>
          </w:rPr>
          <w:t>Diagrama BD</w:t>
        </w:r>
        <w:r w:rsidR="001F1044">
          <w:rPr>
            <w:noProof/>
            <w:webHidden/>
          </w:rPr>
          <w:tab/>
        </w:r>
        <w:r w:rsidR="006F67A5">
          <w:rPr>
            <w:noProof/>
            <w:webHidden/>
          </w:rPr>
          <w:fldChar w:fldCharType="begin"/>
        </w:r>
        <w:r w:rsidR="001F1044">
          <w:rPr>
            <w:noProof/>
            <w:webHidden/>
          </w:rPr>
          <w:instrText xml:space="preserve"> PAGEREF _Toc72461697 \h </w:instrText>
        </w:r>
        <w:r w:rsidR="006F67A5">
          <w:rPr>
            <w:noProof/>
            <w:webHidden/>
          </w:rPr>
        </w:r>
        <w:r w:rsidR="006F67A5">
          <w:rPr>
            <w:noProof/>
            <w:webHidden/>
          </w:rPr>
          <w:fldChar w:fldCharType="separate"/>
        </w:r>
        <w:r w:rsidR="00172D4F">
          <w:rPr>
            <w:noProof/>
            <w:webHidden/>
          </w:rPr>
          <w:t>23</w:t>
        </w:r>
        <w:r w:rsidR="006F67A5">
          <w:rPr>
            <w:noProof/>
            <w:webHidden/>
          </w:rPr>
          <w:fldChar w:fldCharType="end"/>
        </w:r>
      </w:hyperlink>
    </w:p>
    <w:p w14:paraId="2705022F" w14:textId="2A3229A0" w:rsidR="001F1044" w:rsidRDefault="000A45A5">
      <w:pPr>
        <w:pStyle w:val="TDC2"/>
        <w:tabs>
          <w:tab w:val="left" w:pos="880"/>
          <w:tab w:val="right" w:leader="dot" w:pos="8776"/>
        </w:tabs>
        <w:rPr>
          <w:rFonts w:eastAsiaTheme="minorEastAsia"/>
          <w:noProof/>
          <w:lang w:eastAsia="es-ES"/>
        </w:rPr>
      </w:pPr>
      <w:hyperlink w:anchor="_Toc72461698" w:history="1">
        <w:r w:rsidR="001F1044" w:rsidRPr="000936C4">
          <w:rPr>
            <w:rStyle w:val="Hipervnculo"/>
            <w:noProof/>
          </w:rPr>
          <w:t>4.3.</w:t>
        </w:r>
        <w:r w:rsidR="001F1044">
          <w:rPr>
            <w:rFonts w:eastAsiaTheme="minorEastAsia"/>
            <w:noProof/>
            <w:lang w:eastAsia="es-ES"/>
          </w:rPr>
          <w:tab/>
        </w:r>
        <w:r w:rsidR="001F1044" w:rsidRPr="000936C4">
          <w:rPr>
            <w:rStyle w:val="Hipervnculo"/>
            <w:noProof/>
          </w:rPr>
          <w:t>Interacción con el usuario</w:t>
        </w:r>
        <w:r w:rsidR="001F1044">
          <w:rPr>
            <w:noProof/>
            <w:webHidden/>
          </w:rPr>
          <w:tab/>
        </w:r>
        <w:r w:rsidR="006F67A5">
          <w:rPr>
            <w:noProof/>
            <w:webHidden/>
          </w:rPr>
          <w:fldChar w:fldCharType="begin"/>
        </w:r>
        <w:r w:rsidR="001F1044">
          <w:rPr>
            <w:noProof/>
            <w:webHidden/>
          </w:rPr>
          <w:instrText xml:space="preserve"> PAGEREF _Toc72461698 \h </w:instrText>
        </w:r>
        <w:r w:rsidR="006F67A5">
          <w:rPr>
            <w:noProof/>
            <w:webHidden/>
          </w:rPr>
        </w:r>
        <w:r w:rsidR="006F67A5">
          <w:rPr>
            <w:noProof/>
            <w:webHidden/>
          </w:rPr>
          <w:fldChar w:fldCharType="separate"/>
        </w:r>
        <w:r w:rsidR="00172D4F">
          <w:rPr>
            <w:noProof/>
            <w:webHidden/>
          </w:rPr>
          <w:t>23</w:t>
        </w:r>
        <w:r w:rsidR="006F67A5">
          <w:rPr>
            <w:noProof/>
            <w:webHidden/>
          </w:rPr>
          <w:fldChar w:fldCharType="end"/>
        </w:r>
      </w:hyperlink>
    </w:p>
    <w:p w14:paraId="06318A29" w14:textId="2A6728A3" w:rsidR="001F1044" w:rsidRDefault="000A45A5">
      <w:pPr>
        <w:pStyle w:val="TDC3"/>
        <w:tabs>
          <w:tab w:val="left" w:pos="1320"/>
          <w:tab w:val="right" w:leader="dot" w:pos="8776"/>
        </w:tabs>
        <w:rPr>
          <w:rFonts w:eastAsiaTheme="minorEastAsia"/>
          <w:noProof/>
          <w:lang w:eastAsia="es-ES"/>
        </w:rPr>
      </w:pPr>
      <w:hyperlink w:anchor="_Toc72461699" w:history="1">
        <w:r w:rsidR="001F1044" w:rsidRPr="000936C4">
          <w:rPr>
            <w:rStyle w:val="Hipervnculo"/>
            <w:noProof/>
          </w:rPr>
          <w:t>4.3.1</w:t>
        </w:r>
        <w:r w:rsidR="001F1044">
          <w:rPr>
            <w:rFonts w:eastAsiaTheme="minorEastAsia"/>
            <w:noProof/>
            <w:lang w:eastAsia="es-ES"/>
          </w:rPr>
          <w:tab/>
        </w:r>
        <w:r w:rsidR="001F1044" w:rsidRPr="000936C4">
          <w:rPr>
            <w:rStyle w:val="Hipervnculo"/>
            <w:noProof/>
          </w:rPr>
          <w:t>Casos de uso</w:t>
        </w:r>
        <w:r w:rsidR="001F1044">
          <w:rPr>
            <w:noProof/>
            <w:webHidden/>
          </w:rPr>
          <w:tab/>
        </w:r>
        <w:r w:rsidR="006F67A5">
          <w:rPr>
            <w:noProof/>
            <w:webHidden/>
          </w:rPr>
          <w:fldChar w:fldCharType="begin"/>
        </w:r>
        <w:r w:rsidR="001F1044">
          <w:rPr>
            <w:noProof/>
            <w:webHidden/>
          </w:rPr>
          <w:instrText xml:space="preserve"> PAGEREF _Toc72461699 \h </w:instrText>
        </w:r>
        <w:r w:rsidR="006F67A5">
          <w:rPr>
            <w:noProof/>
            <w:webHidden/>
          </w:rPr>
        </w:r>
        <w:r w:rsidR="006F67A5">
          <w:rPr>
            <w:noProof/>
            <w:webHidden/>
          </w:rPr>
          <w:fldChar w:fldCharType="separate"/>
        </w:r>
        <w:r w:rsidR="00172D4F">
          <w:rPr>
            <w:noProof/>
            <w:webHidden/>
          </w:rPr>
          <w:t>23</w:t>
        </w:r>
        <w:r w:rsidR="006F67A5">
          <w:rPr>
            <w:noProof/>
            <w:webHidden/>
          </w:rPr>
          <w:fldChar w:fldCharType="end"/>
        </w:r>
      </w:hyperlink>
    </w:p>
    <w:p w14:paraId="358E0C81" w14:textId="46FE538F" w:rsidR="001F1044" w:rsidRDefault="000A45A5">
      <w:pPr>
        <w:pStyle w:val="TDC3"/>
        <w:tabs>
          <w:tab w:val="left" w:pos="1320"/>
          <w:tab w:val="right" w:leader="dot" w:pos="8776"/>
        </w:tabs>
        <w:rPr>
          <w:rFonts w:eastAsiaTheme="minorEastAsia"/>
          <w:noProof/>
          <w:lang w:eastAsia="es-ES"/>
        </w:rPr>
      </w:pPr>
      <w:hyperlink w:anchor="_Toc72461700" w:history="1">
        <w:r w:rsidR="001F1044" w:rsidRPr="000936C4">
          <w:rPr>
            <w:rStyle w:val="Hipervnculo"/>
            <w:noProof/>
          </w:rPr>
          <w:t>4.3.2.</w:t>
        </w:r>
        <w:r w:rsidR="001F1044">
          <w:rPr>
            <w:rFonts w:eastAsiaTheme="minorEastAsia"/>
            <w:noProof/>
            <w:lang w:eastAsia="es-ES"/>
          </w:rPr>
          <w:tab/>
        </w:r>
        <w:r w:rsidR="001F1044" w:rsidRPr="000936C4">
          <w:rPr>
            <w:rStyle w:val="Hipervnculo"/>
            <w:noProof/>
          </w:rPr>
          <w:t>Diseño de la interfaz.</w:t>
        </w:r>
        <w:r w:rsidR="001F1044">
          <w:rPr>
            <w:noProof/>
            <w:webHidden/>
          </w:rPr>
          <w:tab/>
        </w:r>
        <w:r w:rsidR="006F67A5">
          <w:rPr>
            <w:noProof/>
            <w:webHidden/>
          </w:rPr>
          <w:fldChar w:fldCharType="begin"/>
        </w:r>
        <w:r w:rsidR="001F1044">
          <w:rPr>
            <w:noProof/>
            <w:webHidden/>
          </w:rPr>
          <w:instrText xml:space="preserve"> PAGEREF _Toc72461700 \h </w:instrText>
        </w:r>
        <w:r w:rsidR="006F67A5">
          <w:rPr>
            <w:noProof/>
            <w:webHidden/>
          </w:rPr>
        </w:r>
        <w:r w:rsidR="006F67A5">
          <w:rPr>
            <w:noProof/>
            <w:webHidden/>
          </w:rPr>
          <w:fldChar w:fldCharType="separate"/>
        </w:r>
        <w:r w:rsidR="00172D4F">
          <w:rPr>
            <w:noProof/>
            <w:webHidden/>
          </w:rPr>
          <w:t>26</w:t>
        </w:r>
        <w:r w:rsidR="006F67A5">
          <w:rPr>
            <w:noProof/>
            <w:webHidden/>
          </w:rPr>
          <w:fldChar w:fldCharType="end"/>
        </w:r>
      </w:hyperlink>
    </w:p>
    <w:p w14:paraId="258280E3" w14:textId="7941E285" w:rsidR="001F1044" w:rsidRDefault="000A45A5">
      <w:pPr>
        <w:pStyle w:val="TDC5"/>
        <w:tabs>
          <w:tab w:val="right" w:leader="dot" w:pos="8776"/>
        </w:tabs>
        <w:rPr>
          <w:rFonts w:eastAsiaTheme="minorEastAsia"/>
          <w:noProof/>
          <w:lang w:eastAsia="es-ES"/>
        </w:rPr>
      </w:pPr>
      <w:hyperlink w:anchor="_Toc72461701" w:history="1">
        <w:r w:rsidR="001F1044" w:rsidRPr="000936C4">
          <w:rPr>
            <w:rStyle w:val="Hipervnculo"/>
            <w:noProof/>
          </w:rPr>
          <w:t>Áreas</w:t>
        </w:r>
        <w:r w:rsidR="001F1044">
          <w:rPr>
            <w:noProof/>
            <w:webHidden/>
          </w:rPr>
          <w:tab/>
        </w:r>
        <w:r w:rsidR="006F67A5">
          <w:rPr>
            <w:noProof/>
            <w:webHidden/>
          </w:rPr>
          <w:fldChar w:fldCharType="begin"/>
        </w:r>
        <w:r w:rsidR="001F1044">
          <w:rPr>
            <w:noProof/>
            <w:webHidden/>
          </w:rPr>
          <w:instrText xml:space="preserve"> PAGEREF _Toc72461701 \h </w:instrText>
        </w:r>
        <w:r w:rsidR="006F67A5">
          <w:rPr>
            <w:noProof/>
            <w:webHidden/>
          </w:rPr>
        </w:r>
        <w:r w:rsidR="006F67A5">
          <w:rPr>
            <w:noProof/>
            <w:webHidden/>
          </w:rPr>
          <w:fldChar w:fldCharType="separate"/>
        </w:r>
        <w:r w:rsidR="00172D4F">
          <w:rPr>
            <w:noProof/>
            <w:webHidden/>
          </w:rPr>
          <w:t>27</w:t>
        </w:r>
        <w:r w:rsidR="006F67A5">
          <w:rPr>
            <w:noProof/>
            <w:webHidden/>
          </w:rPr>
          <w:fldChar w:fldCharType="end"/>
        </w:r>
      </w:hyperlink>
    </w:p>
    <w:p w14:paraId="1A975E02" w14:textId="4EF733F6" w:rsidR="001F1044" w:rsidRDefault="000A45A5">
      <w:pPr>
        <w:pStyle w:val="TDC5"/>
        <w:tabs>
          <w:tab w:val="right" w:leader="dot" w:pos="8776"/>
        </w:tabs>
        <w:rPr>
          <w:rFonts w:eastAsiaTheme="minorEastAsia"/>
          <w:noProof/>
          <w:lang w:eastAsia="es-ES"/>
        </w:rPr>
      </w:pPr>
      <w:hyperlink w:anchor="_Toc72461702" w:history="1">
        <w:r w:rsidR="001F1044" w:rsidRPr="000936C4">
          <w:rPr>
            <w:rStyle w:val="Hipervnculo"/>
            <w:noProof/>
          </w:rPr>
          <w:t>Funcionalidades botones</w:t>
        </w:r>
        <w:r w:rsidR="001F1044">
          <w:rPr>
            <w:noProof/>
            <w:webHidden/>
          </w:rPr>
          <w:tab/>
        </w:r>
        <w:r w:rsidR="006F67A5">
          <w:rPr>
            <w:noProof/>
            <w:webHidden/>
          </w:rPr>
          <w:fldChar w:fldCharType="begin"/>
        </w:r>
        <w:r w:rsidR="001F1044">
          <w:rPr>
            <w:noProof/>
            <w:webHidden/>
          </w:rPr>
          <w:instrText xml:space="preserve"> PAGEREF _Toc72461702 \h </w:instrText>
        </w:r>
        <w:r w:rsidR="006F67A5">
          <w:rPr>
            <w:noProof/>
            <w:webHidden/>
          </w:rPr>
        </w:r>
        <w:r w:rsidR="006F67A5">
          <w:rPr>
            <w:noProof/>
            <w:webHidden/>
          </w:rPr>
          <w:fldChar w:fldCharType="separate"/>
        </w:r>
        <w:r w:rsidR="00172D4F">
          <w:rPr>
            <w:noProof/>
            <w:webHidden/>
          </w:rPr>
          <w:t>34</w:t>
        </w:r>
        <w:r w:rsidR="006F67A5">
          <w:rPr>
            <w:noProof/>
            <w:webHidden/>
          </w:rPr>
          <w:fldChar w:fldCharType="end"/>
        </w:r>
      </w:hyperlink>
    </w:p>
    <w:p w14:paraId="3BFE2887" w14:textId="6B5CC54D" w:rsidR="001F1044" w:rsidRDefault="000A45A5">
      <w:pPr>
        <w:pStyle w:val="TDC2"/>
        <w:tabs>
          <w:tab w:val="left" w:pos="880"/>
          <w:tab w:val="right" w:leader="dot" w:pos="8776"/>
        </w:tabs>
        <w:rPr>
          <w:rFonts w:eastAsiaTheme="minorEastAsia"/>
          <w:noProof/>
          <w:lang w:eastAsia="es-ES"/>
        </w:rPr>
      </w:pPr>
      <w:hyperlink w:anchor="_Toc72461703" w:history="1">
        <w:r w:rsidR="001F1044" w:rsidRPr="000936C4">
          <w:rPr>
            <w:rStyle w:val="Hipervnculo"/>
            <w:noProof/>
          </w:rPr>
          <w:t>4.4</w:t>
        </w:r>
        <w:r w:rsidR="001F1044">
          <w:rPr>
            <w:rFonts w:eastAsiaTheme="minorEastAsia"/>
            <w:noProof/>
            <w:lang w:eastAsia="es-ES"/>
          </w:rPr>
          <w:tab/>
        </w:r>
        <w:r w:rsidR="001F1044" w:rsidRPr="000936C4">
          <w:rPr>
            <w:rStyle w:val="Hipervnculo"/>
            <w:noProof/>
          </w:rPr>
          <w:t>Código fuente.</w:t>
        </w:r>
        <w:r w:rsidR="001F1044">
          <w:rPr>
            <w:noProof/>
            <w:webHidden/>
          </w:rPr>
          <w:tab/>
        </w:r>
        <w:r w:rsidR="006F67A5">
          <w:rPr>
            <w:noProof/>
            <w:webHidden/>
          </w:rPr>
          <w:fldChar w:fldCharType="begin"/>
        </w:r>
        <w:r w:rsidR="001F1044">
          <w:rPr>
            <w:noProof/>
            <w:webHidden/>
          </w:rPr>
          <w:instrText xml:space="preserve"> PAGEREF _Toc72461703 \h </w:instrText>
        </w:r>
        <w:r w:rsidR="006F67A5">
          <w:rPr>
            <w:noProof/>
            <w:webHidden/>
          </w:rPr>
        </w:r>
        <w:r w:rsidR="006F67A5">
          <w:rPr>
            <w:noProof/>
            <w:webHidden/>
          </w:rPr>
          <w:fldChar w:fldCharType="separate"/>
        </w:r>
        <w:r w:rsidR="00172D4F">
          <w:rPr>
            <w:noProof/>
            <w:webHidden/>
          </w:rPr>
          <w:t>35</w:t>
        </w:r>
        <w:r w:rsidR="006F67A5">
          <w:rPr>
            <w:noProof/>
            <w:webHidden/>
          </w:rPr>
          <w:fldChar w:fldCharType="end"/>
        </w:r>
      </w:hyperlink>
    </w:p>
    <w:p w14:paraId="2065868E" w14:textId="5BAA6021" w:rsidR="001F1044" w:rsidRDefault="000A45A5">
      <w:pPr>
        <w:pStyle w:val="TDC5"/>
        <w:tabs>
          <w:tab w:val="right" w:leader="dot" w:pos="8776"/>
        </w:tabs>
        <w:rPr>
          <w:rFonts w:eastAsiaTheme="minorEastAsia"/>
          <w:noProof/>
          <w:lang w:eastAsia="es-ES"/>
        </w:rPr>
      </w:pPr>
      <w:hyperlink w:anchor="_Toc72461704" w:history="1">
        <w:r w:rsidR="001F1044" w:rsidRPr="000936C4">
          <w:rPr>
            <w:rStyle w:val="Hipervnculo"/>
            <w:noProof/>
          </w:rPr>
          <w:t>Datos genéricos</w:t>
        </w:r>
        <w:r w:rsidR="001F1044">
          <w:rPr>
            <w:noProof/>
            <w:webHidden/>
          </w:rPr>
          <w:tab/>
        </w:r>
        <w:r w:rsidR="006F67A5">
          <w:rPr>
            <w:noProof/>
            <w:webHidden/>
          </w:rPr>
          <w:fldChar w:fldCharType="begin"/>
        </w:r>
        <w:r w:rsidR="001F1044">
          <w:rPr>
            <w:noProof/>
            <w:webHidden/>
          </w:rPr>
          <w:instrText xml:space="preserve"> PAGEREF _Toc72461704 \h </w:instrText>
        </w:r>
        <w:r w:rsidR="006F67A5">
          <w:rPr>
            <w:noProof/>
            <w:webHidden/>
          </w:rPr>
        </w:r>
        <w:r w:rsidR="006F67A5">
          <w:rPr>
            <w:noProof/>
            <w:webHidden/>
          </w:rPr>
          <w:fldChar w:fldCharType="separate"/>
        </w:r>
        <w:r w:rsidR="00172D4F">
          <w:rPr>
            <w:noProof/>
            <w:webHidden/>
          </w:rPr>
          <w:t>35</w:t>
        </w:r>
        <w:r w:rsidR="006F67A5">
          <w:rPr>
            <w:noProof/>
            <w:webHidden/>
          </w:rPr>
          <w:fldChar w:fldCharType="end"/>
        </w:r>
      </w:hyperlink>
    </w:p>
    <w:p w14:paraId="71E7C24F" w14:textId="7695D3BF" w:rsidR="001F1044" w:rsidRDefault="000A45A5">
      <w:pPr>
        <w:pStyle w:val="TDC5"/>
        <w:tabs>
          <w:tab w:val="right" w:leader="dot" w:pos="8776"/>
        </w:tabs>
        <w:rPr>
          <w:rFonts w:eastAsiaTheme="minorEastAsia"/>
          <w:noProof/>
          <w:lang w:eastAsia="es-ES"/>
        </w:rPr>
      </w:pPr>
      <w:hyperlink w:anchor="_Toc72461705" w:history="1">
        <w:r w:rsidR="001F1044" w:rsidRPr="000936C4">
          <w:rPr>
            <w:rStyle w:val="Hipervnculo"/>
            <w:noProof/>
          </w:rPr>
          <w:t>Estructura de la aplicación</w:t>
        </w:r>
        <w:r w:rsidR="001F1044">
          <w:rPr>
            <w:noProof/>
            <w:webHidden/>
          </w:rPr>
          <w:tab/>
        </w:r>
        <w:r w:rsidR="006F67A5">
          <w:rPr>
            <w:noProof/>
            <w:webHidden/>
          </w:rPr>
          <w:fldChar w:fldCharType="begin"/>
        </w:r>
        <w:r w:rsidR="001F1044">
          <w:rPr>
            <w:noProof/>
            <w:webHidden/>
          </w:rPr>
          <w:instrText xml:space="preserve"> PAGEREF _Toc72461705 \h </w:instrText>
        </w:r>
        <w:r w:rsidR="006F67A5">
          <w:rPr>
            <w:noProof/>
            <w:webHidden/>
          </w:rPr>
        </w:r>
        <w:r w:rsidR="006F67A5">
          <w:rPr>
            <w:noProof/>
            <w:webHidden/>
          </w:rPr>
          <w:fldChar w:fldCharType="separate"/>
        </w:r>
        <w:r w:rsidR="00172D4F">
          <w:rPr>
            <w:noProof/>
            <w:webHidden/>
          </w:rPr>
          <w:t>35</w:t>
        </w:r>
        <w:r w:rsidR="006F67A5">
          <w:rPr>
            <w:noProof/>
            <w:webHidden/>
          </w:rPr>
          <w:fldChar w:fldCharType="end"/>
        </w:r>
      </w:hyperlink>
    </w:p>
    <w:p w14:paraId="631650E6" w14:textId="48B0E9C8" w:rsidR="001F1044" w:rsidRDefault="000A45A5">
      <w:pPr>
        <w:pStyle w:val="TDC1"/>
        <w:tabs>
          <w:tab w:val="right" w:leader="dot" w:pos="8776"/>
        </w:tabs>
        <w:rPr>
          <w:rFonts w:eastAsiaTheme="minorEastAsia"/>
          <w:noProof/>
          <w:lang w:eastAsia="es-ES"/>
        </w:rPr>
      </w:pPr>
      <w:hyperlink w:anchor="_Toc72461706" w:history="1">
        <w:r w:rsidR="001F1044" w:rsidRPr="000936C4">
          <w:rPr>
            <w:rStyle w:val="Hipervnculo"/>
            <w:noProof/>
          </w:rPr>
          <w:t>5. Fase de pruebas</w:t>
        </w:r>
        <w:r w:rsidR="001F1044">
          <w:rPr>
            <w:noProof/>
            <w:webHidden/>
          </w:rPr>
          <w:tab/>
        </w:r>
        <w:r w:rsidR="006F67A5">
          <w:rPr>
            <w:noProof/>
            <w:webHidden/>
          </w:rPr>
          <w:fldChar w:fldCharType="begin"/>
        </w:r>
        <w:r w:rsidR="001F1044">
          <w:rPr>
            <w:noProof/>
            <w:webHidden/>
          </w:rPr>
          <w:instrText xml:space="preserve"> PAGEREF _Toc72461706 \h </w:instrText>
        </w:r>
        <w:r w:rsidR="006F67A5">
          <w:rPr>
            <w:noProof/>
            <w:webHidden/>
          </w:rPr>
        </w:r>
        <w:r w:rsidR="006F67A5">
          <w:rPr>
            <w:noProof/>
            <w:webHidden/>
          </w:rPr>
          <w:fldChar w:fldCharType="separate"/>
        </w:r>
        <w:r w:rsidR="00172D4F">
          <w:rPr>
            <w:noProof/>
            <w:webHidden/>
          </w:rPr>
          <w:t>39</w:t>
        </w:r>
        <w:r w:rsidR="006F67A5">
          <w:rPr>
            <w:noProof/>
            <w:webHidden/>
          </w:rPr>
          <w:fldChar w:fldCharType="end"/>
        </w:r>
      </w:hyperlink>
    </w:p>
    <w:p w14:paraId="6A2A7FAA" w14:textId="5C4183BC" w:rsidR="001F1044" w:rsidRDefault="000A45A5">
      <w:pPr>
        <w:pStyle w:val="TDC2"/>
        <w:tabs>
          <w:tab w:val="right" w:leader="dot" w:pos="8776"/>
        </w:tabs>
        <w:rPr>
          <w:rFonts w:eastAsiaTheme="minorEastAsia"/>
          <w:noProof/>
          <w:lang w:eastAsia="es-ES"/>
        </w:rPr>
      </w:pPr>
      <w:hyperlink w:anchor="_Toc72461707" w:history="1">
        <w:r w:rsidR="001F1044" w:rsidRPr="000936C4">
          <w:rPr>
            <w:rStyle w:val="Hipervnculo"/>
            <w:noProof/>
          </w:rPr>
          <w:t>5.1. Pruebas realizadas</w:t>
        </w:r>
        <w:r w:rsidR="001F1044">
          <w:rPr>
            <w:noProof/>
            <w:webHidden/>
          </w:rPr>
          <w:tab/>
        </w:r>
        <w:r w:rsidR="006F67A5">
          <w:rPr>
            <w:noProof/>
            <w:webHidden/>
          </w:rPr>
          <w:fldChar w:fldCharType="begin"/>
        </w:r>
        <w:r w:rsidR="001F1044">
          <w:rPr>
            <w:noProof/>
            <w:webHidden/>
          </w:rPr>
          <w:instrText xml:space="preserve"> PAGEREF _Toc72461707 \h </w:instrText>
        </w:r>
        <w:r w:rsidR="006F67A5">
          <w:rPr>
            <w:noProof/>
            <w:webHidden/>
          </w:rPr>
        </w:r>
        <w:r w:rsidR="006F67A5">
          <w:rPr>
            <w:noProof/>
            <w:webHidden/>
          </w:rPr>
          <w:fldChar w:fldCharType="separate"/>
        </w:r>
        <w:r w:rsidR="00172D4F">
          <w:rPr>
            <w:noProof/>
            <w:webHidden/>
          </w:rPr>
          <w:t>39</w:t>
        </w:r>
        <w:r w:rsidR="006F67A5">
          <w:rPr>
            <w:noProof/>
            <w:webHidden/>
          </w:rPr>
          <w:fldChar w:fldCharType="end"/>
        </w:r>
      </w:hyperlink>
    </w:p>
    <w:p w14:paraId="7B707D1D" w14:textId="1EAA23D9" w:rsidR="001F1044" w:rsidRDefault="000A45A5">
      <w:pPr>
        <w:pStyle w:val="TDC1"/>
        <w:tabs>
          <w:tab w:val="right" w:leader="dot" w:pos="8776"/>
        </w:tabs>
        <w:rPr>
          <w:rFonts w:eastAsiaTheme="minorEastAsia"/>
          <w:noProof/>
          <w:lang w:eastAsia="es-ES"/>
        </w:rPr>
      </w:pPr>
      <w:hyperlink w:anchor="_Toc72461708" w:history="1">
        <w:r w:rsidR="001F1044" w:rsidRPr="000936C4">
          <w:rPr>
            <w:rStyle w:val="Hipervnculo"/>
            <w:noProof/>
          </w:rPr>
          <w:t>6. Conclusiones finales:</w:t>
        </w:r>
        <w:r w:rsidR="001F1044">
          <w:rPr>
            <w:noProof/>
            <w:webHidden/>
          </w:rPr>
          <w:tab/>
        </w:r>
        <w:r w:rsidR="006F67A5">
          <w:rPr>
            <w:noProof/>
            <w:webHidden/>
          </w:rPr>
          <w:fldChar w:fldCharType="begin"/>
        </w:r>
        <w:r w:rsidR="001F1044">
          <w:rPr>
            <w:noProof/>
            <w:webHidden/>
          </w:rPr>
          <w:instrText xml:space="preserve"> PAGEREF _Toc72461708 \h </w:instrText>
        </w:r>
        <w:r w:rsidR="006F67A5">
          <w:rPr>
            <w:noProof/>
            <w:webHidden/>
          </w:rPr>
        </w:r>
        <w:r w:rsidR="006F67A5">
          <w:rPr>
            <w:noProof/>
            <w:webHidden/>
          </w:rPr>
          <w:fldChar w:fldCharType="separate"/>
        </w:r>
        <w:r w:rsidR="00172D4F">
          <w:rPr>
            <w:noProof/>
            <w:webHidden/>
          </w:rPr>
          <w:t>42</w:t>
        </w:r>
        <w:r w:rsidR="006F67A5">
          <w:rPr>
            <w:noProof/>
            <w:webHidden/>
          </w:rPr>
          <w:fldChar w:fldCharType="end"/>
        </w:r>
      </w:hyperlink>
    </w:p>
    <w:p w14:paraId="257CB201" w14:textId="0039593C" w:rsidR="001F1044" w:rsidRDefault="000A45A5">
      <w:pPr>
        <w:pStyle w:val="TDC2"/>
        <w:tabs>
          <w:tab w:val="right" w:leader="dot" w:pos="8776"/>
        </w:tabs>
        <w:rPr>
          <w:rFonts w:eastAsiaTheme="minorEastAsia"/>
          <w:noProof/>
          <w:lang w:eastAsia="es-ES"/>
        </w:rPr>
      </w:pPr>
      <w:hyperlink w:anchor="_Toc72461709" w:history="1">
        <w:r w:rsidR="001F1044" w:rsidRPr="000936C4">
          <w:rPr>
            <w:rStyle w:val="Hipervnculo"/>
            <w:noProof/>
          </w:rPr>
          <w:t>6.1. Reflexión de los resultados obtenidos.</w:t>
        </w:r>
        <w:r w:rsidR="001F1044">
          <w:rPr>
            <w:noProof/>
            <w:webHidden/>
          </w:rPr>
          <w:tab/>
        </w:r>
        <w:r w:rsidR="006F67A5">
          <w:rPr>
            <w:noProof/>
            <w:webHidden/>
          </w:rPr>
          <w:fldChar w:fldCharType="begin"/>
        </w:r>
        <w:r w:rsidR="001F1044">
          <w:rPr>
            <w:noProof/>
            <w:webHidden/>
          </w:rPr>
          <w:instrText xml:space="preserve"> PAGEREF _Toc72461709 \h </w:instrText>
        </w:r>
        <w:r w:rsidR="006F67A5">
          <w:rPr>
            <w:noProof/>
            <w:webHidden/>
          </w:rPr>
        </w:r>
        <w:r w:rsidR="006F67A5">
          <w:rPr>
            <w:noProof/>
            <w:webHidden/>
          </w:rPr>
          <w:fldChar w:fldCharType="separate"/>
        </w:r>
        <w:r w:rsidR="00172D4F">
          <w:rPr>
            <w:noProof/>
            <w:webHidden/>
          </w:rPr>
          <w:t>42</w:t>
        </w:r>
        <w:r w:rsidR="006F67A5">
          <w:rPr>
            <w:noProof/>
            <w:webHidden/>
          </w:rPr>
          <w:fldChar w:fldCharType="end"/>
        </w:r>
      </w:hyperlink>
    </w:p>
    <w:p w14:paraId="3BC59C91" w14:textId="12D8640D" w:rsidR="001F1044" w:rsidRDefault="000A45A5">
      <w:pPr>
        <w:pStyle w:val="TDC2"/>
        <w:tabs>
          <w:tab w:val="right" w:leader="dot" w:pos="8776"/>
        </w:tabs>
        <w:rPr>
          <w:rFonts w:eastAsiaTheme="minorEastAsia"/>
          <w:noProof/>
          <w:lang w:eastAsia="es-ES"/>
        </w:rPr>
      </w:pPr>
      <w:hyperlink w:anchor="_Toc72461710" w:history="1">
        <w:r w:rsidR="001F1044" w:rsidRPr="000936C4">
          <w:rPr>
            <w:rStyle w:val="Hipervnculo"/>
            <w:noProof/>
          </w:rPr>
          <w:t>6.2. Grado de cumplimiento de los objetivos fijados.</w:t>
        </w:r>
        <w:r w:rsidR="001F1044">
          <w:rPr>
            <w:noProof/>
            <w:webHidden/>
          </w:rPr>
          <w:tab/>
        </w:r>
        <w:r w:rsidR="006F67A5">
          <w:rPr>
            <w:noProof/>
            <w:webHidden/>
          </w:rPr>
          <w:fldChar w:fldCharType="begin"/>
        </w:r>
        <w:r w:rsidR="001F1044">
          <w:rPr>
            <w:noProof/>
            <w:webHidden/>
          </w:rPr>
          <w:instrText xml:space="preserve"> PAGEREF _Toc72461710 \h </w:instrText>
        </w:r>
        <w:r w:rsidR="006F67A5">
          <w:rPr>
            <w:noProof/>
            <w:webHidden/>
          </w:rPr>
        </w:r>
        <w:r w:rsidR="006F67A5">
          <w:rPr>
            <w:noProof/>
            <w:webHidden/>
          </w:rPr>
          <w:fldChar w:fldCharType="separate"/>
        </w:r>
        <w:r w:rsidR="00172D4F">
          <w:rPr>
            <w:noProof/>
            <w:webHidden/>
          </w:rPr>
          <w:t>42</w:t>
        </w:r>
        <w:r w:rsidR="006F67A5">
          <w:rPr>
            <w:noProof/>
            <w:webHidden/>
          </w:rPr>
          <w:fldChar w:fldCharType="end"/>
        </w:r>
      </w:hyperlink>
    </w:p>
    <w:p w14:paraId="2714361A" w14:textId="467EAFDC" w:rsidR="001F1044" w:rsidRDefault="000A45A5">
      <w:pPr>
        <w:pStyle w:val="TDC2"/>
        <w:tabs>
          <w:tab w:val="left" w:pos="880"/>
          <w:tab w:val="right" w:leader="dot" w:pos="8776"/>
        </w:tabs>
        <w:rPr>
          <w:rFonts w:eastAsiaTheme="minorEastAsia"/>
          <w:noProof/>
          <w:lang w:eastAsia="es-ES"/>
        </w:rPr>
      </w:pPr>
      <w:hyperlink w:anchor="_Toc72461711" w:history="1">
        <w:r w:rsidR="001F1044" w:rsidRPr="000936C4">
          <w:rPr>
            <w:rStyle w:val="Hipervnculo"/>
            <w:noProof/>
          </w:rPr>
          <w:t>6.3</w:t>
        </w:r>
        <w:r w:rsidR="001F1044">
          <w:rPr>
            <w:rFonts w:eastAsiaTheme="minorEastAsia"/>
            <w:noProof/>
            <w:lang w:eastAsia="es-ES"/>
          </w:rPr>
          <w:tab/>
        </w:r>
        <w:r w:rsidR="001F1044" w:rsidRPr="000936C4">
          <w:rPr>
            <w:rStyle w:val="Hipervnculo"/>
            <w:noProof/>
          </w:rPr>
          <w:t>Propuesta de modificaciones o ampliaciones futuras del sistema</w:t>
        </w:r>
        <w:r w:rsidR="001F1044">
          <w:rPr>
            <w:noProof/>
            <w:webHidden/>
          </w:rPr>
          <w:tab/>
        </w:r>
        <w:r w:rsidR="006F67A5">
          <w:rPr>
            <w:noProof/>
            <w:webHidden/>
          </w:rPr>
          <w:fldChar w:fldCharType="begin"/>
        </w:r>
        <w:r w:rsidR="001F1044">
          <w:rPr>
            <w:noProof/>
            <w:webHidden/>
          </w:rPr>
          <w:instrText xml:space="preserve"> PAGEREF _Toc72461711 \h </w:instrText>
        </w:r>
        <w:r w:rsidR="006F67A5">
          <w:rPr>
            <w:noProof/>
            <w:webHidden/>
          </w:rPr>
        </w:r>
        <w:r w:rsidR="006F67A5">
          <w:rPr>
            <w:noProof/>
            <w:webHidden/>
          </w:rPr>
          <w:fldChar w:fldCharType="separate"/>
        </w:r>
        <w:r w:rsidR="00172D4F">
          <w:rPr>
            <w:noProof/>
            <w:webHidden/>
          </w:rPr>
          <w:t>42</w:t>
        </w:r>
        <w:r w:rsidR="006F67A5">
          <w:rPr>
            <w:noProof/>
            <w:webHidden/>
          </w:rPr>
          <w:fldChar w:fldCharType="end"/>
        </w:r>
      </w:hyperlink>
    </w:p>
    <w:p w14:paraId="4D6C4B9A" w14:textId="36F72BA3" w:rsidR="001F1044" w:rsidRDefault="000A45A5">
      <w:pPr>
        <w:pStyle w:val="TDC1"/>
        <w:tabs>
          <w:tab w:val="right" w:leader="dot" w:pos="8776"/>
        </w:tabs>
        <w:rPr>
          <w:rFonts w:eastAsiaTheme="minorEastAsia"/>
          <w:noProof/>
          <w:lang w:eastAsia="es-ES"/>
        </w:rPr>
      </w:pPr>
      <w:hyperlink w:anchor="_Toc72461712" w:history="1">
        <w:r w:rsidR="001F1044" w:rsidRPr="000936C4">
          <w:rPr>
            <w:rStyle w:val="Hipervnculo"/>
            <w:noProof/>
          </w:rPr>
          <w:t>7. Dificultades y problemas fundamentales encontrados.</w:t>
        </w:r>
        <w:r w:rsidR="001F1044">
          <w:rPr>
            <w:noProof/>
            <w:webHidden/>
          </w:rPr>
          <w:tab/>
        </w:r>
        <w:r w:rsidR="006F67A5">
          <w:rPr>
            <w:noProof/>
            <w:webHidden/>
          </w:rPr>
          <w:fldChar w:fldCharType="begin"/>
        </w:r>
        <w:r w:rsidR="001F1044">
          <w:rPr>
            <w:noProof/>
            <w:webHidden/>
          </w:rPr>
          <w:instrText xml:space="preserve"> PAGEREF _Toc72461712 \h </w:instrText>
        </w:r>
        <w:r w:rsidR="006F67A5">
          <w:rPr>
            <w:noProof/>
            <w:webHidden/>
          </w:rPr>
        </w:r>
        <w:r w:rsidR="006F67A5">
          <w:rPr>
            <w:noProof/>
            <w:webHidden/>
          </w:rPr>
          <w:fldChar w:fldCharType="separate"/>
        </w:r>
        <w:r w:rsidR="00172D4F">
          <w:rPr>
            <w:noProof/>
            <w:webHidden/>
          </w:rPr>
          <w:t>44</w:t>
        </w:r>
        <w:r w:rsidR="006F67A5">
          <w:rPr>
            <w:noProof/>
            <w:webHidden/>
          </w:rPr>
          <w:fldChar w:fldCharType="end"/>
        </w:r>
      </w:hyperlink>
    </w:p>
    <w:p w14:paraId="4E9D29B6" w14:textId="38A5B0BE" w:rsidR="001F1044" w:rsidRDefault="000A45A5">
      <w:pPr>
        <w:pStyle w:val="TDC1"/>
        <w:tabs>
          <w:tab w:val="right" w:leader="dot" w:pos="8776"/>
        </w:tabs>
        <w:rPr>
          <w:rFonts w:eastAsiaTheme="minorEastAsia"/>
          <w:noProof/>
          <w:lang w:eastAsia="es-ES"/>
        </w:rPr>
      </w:pPr>
      <w:hyperlink w:anchor="_Toc72461713" w:history="1">
        <w:r w:rsidR="001F1044" w:rsidRPr="000936C4">
          <w:rPr>
            <w:rStyle w:val="Hipervnculo"/>
            <w:noProof/>
          </w:rPr>
          <w:t>8. Documentación del sistema desarrollado</w:t>
        </w:r>
        <w:r w:rsidR="001F1044">
          <w:rPr>
            <w:noProof/>
            <w:webHidden/>
          </w:rPr>
          <w:tab/>
        </w:r>
        <w:r w:rsidR="006F67A5">
          <w:rPr>
            <w:noProof/>
            <w:webHidden/>
          </w:rPr>
          <w:fldChar w:fldCharType="begin"/>
        </w:r>
        <w:r w:rsidR="001F1044">
          <w:rPr>
            <w:noProof/>
            <w:webHidden/>
          </w:rPr>
          <w:instrText xml:space="preserve"> PAGEREF _Toc72461713 \h </w:instrText>
        </w:r>
        <w:r w:rsidR="006F67A5">
          <w:rPr>
            <w:noProof/>
            <w:webHidden/>
          </w:rPr>
        </w:r>
        <w:r w:rsidR="006F67A5">
          <w:rPr>
            <w:noProof/>
            <w:webHidden/>
          </w:rPr>
          <w:fldChar w:fldCharType="separate"/>
        </w:r>
        <w:r w:rsidR="00172D4F">
          <w:rPr>
            <w:noProof/>
            <w:webHidden/>
          </w:rPr>
          <w:t>45</w:t>
        </w:r>
        <w:r w:rsidR="006F67A5">
          <w:rPr>
            <w:noProof/>
            <w:webHidden/>
          </w:rPr>
          <w:fldChar w:fldCharType="end"/>
        </w:r>
      </w:hyperlink>
    </w:p>
    <w:p w14:paraId="7E5611FE" w14:textId="34871672" w:rsidR="001F1044" w:rsidRDefault="000A45A5">
      <w:pPr>
        <w:pStyle w:val="TDC2"/>
        <w:tabs>
          <w:tab w:val="left" w:pos="880"/>
          <w:tab w:val="right" w:leader="dot" w:pos="8776"/>
        </w:tabs>
        <w:rPr>
          <w:rFonts w:eastAsiaTheme="minorEastAsia"/>
          <w:noProof/>
          <w:lang w:eastAsia="es-ES"/>
        </w:rPr>
      </w:pPr>
      <w:hyperlink w:anchor="_Toc72461714" w:history="1">
        <w:r w:rsidR="001F1044" w:rsidRPr="000936C4">
          <w:rPr>
            <w:rStyle w:val="Hipervnculo"/>
            <w:noProof/>
          </w:rPr>
          <w:t>8.3</w:t>
        </w:r>
        <w:r w:rsidR="001F1044">
          <w:rPr>
            <w:rFonts w:eastAsiaTheme="minorEastAsia"/>
            <w:noProof/>
            <w:lang w:eastAsia="es-ES"/>
          </w:rPr>
          <w:tab/>
        </w:r>
        <w:r w:rsidR="001F1044" w:rsidRPr="000936C4">
          <w:rPr>
            <w:rStyle w:val="Hipervnculo"/>
            <w:noProof/>
          </w:rPr>
          <w:t>Manual de instalación.</w:t>
        </w:r>
        <w:r w:rsidR="001F1044">
          <w:rPr>
            <w:noProof/>
            <w:webHidden/>
          </w:rPr>
          <w:tab/>
        </w:r>
        <w:r w:rsidR="006F67A5">
          <w:rPr>
            <w:noProof/>
            <w:webHidden/>
          </w:rPr>
          <w:fldChar w:fldCharType="begin"/>
        </w:r>
        <w:r w:rsidR="001F1044">
          <w:rPr>
            <w:noProof/>
            <w:webHidden/>
          </w:rPr>
          <w:instrText xml:space="preserve"> PAGEREF _Toc72461714 \h </w:instrText>
        </w:r>
        <w:r w:rsidR="006F67A5">
          <w:rPr>
            <w:noProof/>
            <w:webHidden/>
          </w:rPr>
        </w:r>
        <w:r w:rsidR="006F67A5">
          <w:rPr>
            <w:noProof/>
            <w:webHidden/>
          </w:rPr>
          <w:fldChar w:fldCharType="separate"/>
        </w:r>
        <w:r w:rsidR="00172D4F">
          <w:rPr>
            <w:noProof/>
            <w:webHidden/>
          </w:rPr>
          <w:t>45</w:t>
        </w:r>
        <w:r w:rsidR="006F67A5">
          <w:rPr>
            <w:noProof/>
            <w:webHidden/>
          </w:rPr>
          <w:fldChar w:fldCharType="end"/>
        </w:r>
      </w:hyperlink>
    </w:p>
    <w:p w14:paraId="46FD262C" w14:textId="49686C2A" w:rsidR="001F1044" w:rsidRDefault="000A45A5">
      <w:pPr>
        <w:pStyle w:val="TDC2"/>
        <w:tabs>
          <w:tab w:val="left" w:pos="880"/>
          <w:tab w:val="right" w:leader="dot" w:pos="8776"/>
        </w:tabs>
        <w:rPr>
          <w:rFonts w:eastAsiaTheme="minorEastAsia"/>
          <w:noProof/>
          <w:lang w:eastAsia="es-ES"/>
        </w:rPr>
      </w:pPr>
      <w:hyperlink w:anchor="_Toc72461715" w:history="1">
        <w:r w:rsidR="001F1044" w:rsidRPr="000936C4">
          <w:rPr>
            <w:rStyle w:val="Hipervnculo"/>
            <w:noProof/>
          </w:rPr>
          <w:t>8.4</w:t>
        </w:r>
        <w:r w:rsidR="001F1044">
          <w:rPr>
            <w:rFonts w:eastAsiaTheme="minorEastAsia"/>
            <w:noProof/>
            <w:lang w:eastAsia="es-ES"/>
          </w:rPr>
          <w:tab/>
        </w:r>
        <w:r w:rsidR="001F1044" w:rsidRPr="000936C4">
          <w:rPr>
            <w:rStyle w:val="Hipervnculo"/>
            <w:noProof/>
          </w:rPr>
          <w:t>Manual de uso.</w:t>
        </w:r>
        <w:r w:rsidR="001F1044">
          <w:rPr>
            <w:noProof/>
            <w:webHidden/>
          </w:rPr>
          <w:tab/>
        </w:r>
        <w:r w:rsidR="006F67A5">
          <w:rPr>
            <w:noProof/>
            <w:webHidden/>
          </w:rPr>
          <w:fldChar w:fldCharType="begin"/>
        </w:r>
        <w:r w:rsidR="001F1044">
          <w:rPr>
            <w:noProof/>
            <w:webHidden/>
          </w:rPr>
          <w:instrText xml:space="preserve"> PAGEREF _Toc72461715 \h </w:instrText>
        </w:r>
        <w:r w:rsidR="006F67A5">
          <w:rPr>
            <w:noProof/>
            <w:webHidden/>
          </w:rPr>
        </w:r>
        <w:r w:rsidR="006F67A5">
          <w:rPr>
            <w:noProof/>
            <w:webHidden/>
          </w:rPr>
          <w:fldChar w:fldCharType="separate"/>
        </w:r>
        <w:r w:rsidR="00172D4F">
          <w:rPr>
            <w:noProof/>
            <w:webHidden/>
          </w:rPr>
          <w:t>45</w:t>
        </w:r>
        <w:r w:rsidR="006F67A5">
          <w:rPr>
            <w:noProof/>
            <w:webHidden/>
          </w:rPr>
          <w:fldChar w:fldCharType="end"/>
        </w:r>
      </w:hyperlink>
    </w:p>
    <w:p w14:paraId="78AE4B36" w14:textId="18723FCA" w:rsidR="001F1044" w:rsidRDefault="000A45A5">
      <w:pPr>
        <w:pStyle w:val="TDC1"/>
        <w:tabs>
          <w:tab w:val="right" w:leader="dot" w:pos="8776"/>
        </w:tabs>
        <w:rPr>
          <w:rFonts w:eastAsiaTheme="minorEastAsia"/>
          <w:noProof/>
          <w:lang w:eastAsia="es-ES"/>
        </w:rPr>
      </w:pPr>
      <w:hyperlink w:anchor="_Toc72461716" w:history="1">
        <w:r w:rsidR="001F1044" w:rsidRPr="000936C4">
          <w:rPr>
            <w:rStyle w:val="Hipervnculo"/>
            <w:noProof/>
          </w:rPr>
          <w:t>9. Bibliografía:</w:t>
        </w:r>
        <w:r w:rsidR="001F1044">
          <w:rPr>
            <w:noProof/>
            <w:webHidden/>
          </w:rPr>
          <w:tab/>
        </w:r>
        <w:r w:rsidR="006F67A5">
          <w:rPr>
            <w:noProof/>
            <w:webHidden/>
          </w:rPr>
          <w:fldChar w:fldCharType="begin"/>
        </w:r>
        <w:r w:rsidR="001F1044">
          <w:rPr>
            <w:noProof/>
            <w:webHidden/>
          </w:rPr>
          <w:instrText xml:space="preserve"> PAGEREF _Toc72461716 \h </w:instrText>
        </w:r>
        <w:r w:rsidR="006F67A5">
          <w:rPr>
            <w:noProof/>
            <w:webHidden/>
          </w:rPr>
        </w:r>
        <w:r w:rsidR="006F67A5">
          <w:rPr>
            <w:noProof/>
            <w:webHidden/>
          </w:rPr>
          <w:fldChar w:fldCharType="separate"/>
        </w:r>
        <w:r w:rsidR="00172D4F">
          <w:rPr>
            <w:noProof/>
            <w:webHidden/>
          </w:rPr>
          <w:t>46</w:t>
        </w:r>
        <w:r w:rsidR="006F67A5">
          <w:rPr>
            <w:noProof/>
            <w:webHidden/>
          </w:rPr>
          <w:fldChar w:fldCharType="end"/>
        </w:r>
      </w:hyperlink>
    </w:p>
    <w:p w14:paraId="51883FAA" w14:textId="68097EFC" w:rsidR="001F1044" w:rsidRDefault="000A45A5">
      <w:pPr>
        <w:pStyle w:val="TDC2"/>
        <w:tabs>
          <w:tab w:val="left" w:pos="880"/>
          <w:tab w:val="right" w:leader="dot" w:pos="8776"/>
        </w:tabs>
        <w:rPr>
          <w:rFonts w:eastAsiaTheme="minorEastAsia"/>
          <w:noProof/>
          <w:lang w:eastAsia="es-ES"/>
        </w:rPr>
      </w:pPr>
      <w:hyperlink w:anchor="_Toc72461717" w:history="1">
        <w:r w:rsidR="001F1044" w:rsidRPr="000936C4">
          <w:rPr>
            <w:rStyle w:val="Hipervnculo"/>
            <w:noProof/>
          </w:rPr>
          <w:t>9.3</w:t>
        </w:r>
        <w:r w:rsidR="001F1044">
          <w:rPr>
            <w:rFonts w:eastAsiaTheme="minorEastAsia"/>
            <w:noProof/>
            <w:lang w:eastAsia="es-ES"/>
          </w:rPr>
          <w:tab/>
        </w:r>
        <w:r w:rsidR="001F1044" w:rsidRPr="000936C4">
          <w:rPr>
            <w:rStyle w:val="Hipervnculo"/>
            <w:noProof/>
          </w:rPr>
          <w:t>Incluirá toda la documentación consultada: libros, apuntes, páginas webs, foros, etc.</w:t>
        </w:r>
        <w:r w:rsidR="001F1044">
          <w:rPr>
            <w:noProof/>
            <w:webHidden/>
          </w:rPr>
          <w:tab/>
        </w:r>
        <w:r w:rsidR="006F67A5">
          <w:rPr>
            <w:noProof/>
            <w:webHidden/>
          </w:rPr>
          <w:fldChar w:fldCharType="begin"/>
        </w:r>
        <w:r w:rsidR="001F1044">
          <w:rPr>
            <w:noProof/>
            <w:webHidden/>
          </w:rPr>
          <w:instrText xml:space="preserve"> PAGEREF _Toc72461717 \h </w:instrText>
        </w:r>
        <w:r w:rsidR="006F67A5">
          <w:rPr>
            <w:noProof/>
            <w:webHidden/>
          </w:rPr>
        </w:r>
        <w:r w:rsidR="006F67A5">
          <w:rPr>
            <w:noProof/>
            <w:webHidden/>
          </w:rPr>
          <w:fldChar w:fldCharType="separate"/>
        </w:r>
        <w:r w:rsidR="00172D4F">
          <w:rPr>
            <w:noProof/>
            <w:webHidden/>
          </w:rPr>
          <w:t>46</w:t>
        </w:r>
        <w:r w:rsidR="006F67A5">
          <w:rPr>
            <w:noProof/>
            <w:webHidden/>
          </w:rPr>
          <w:fldChar w:fldCharType="end"/>
        </w:r>
      </w:hyperlink>
    </w:p>
    <w:p w14:paraId="72FF5012" w14:textId="37686F0C" w:rsidR="001F1044" w:rsidRDefault="000A45A5">
      <w:pPr>
        <w:pStyle w:val="TDC1"/>
        <w:tabs>
          <w:tab w:val="right" w:leader="dot" w:pos="8776"/>
        </w:tabs>
        <w:rPr>
          <w:rFonts w:eastAsiaTheme="minorEastAsia"/>
          <w:noProof/>
          <w:lang w:eastAsia="es-ES"/>
        </w:rPr>
      </w:pPr>
      <w:hyperlink w:anchor="_Toc72461718" w:history="1">
        <w:r w:rsidR="001F1044" w:rsidRPr="000936C4">
          <w:rPr>
            <w:rStyle w:val="Hipervnculo"/>
            <w:noProof/>
          </w:rPr>
          <w:t>10. Anexos.</w:t>
        </w:r>
        <w:r w:rsidR="001F1044">
          <w:rPr>
            <w:noProof/>
            <w:webHidden/>
          </w:rPr>
          <w:tab/>
        </w:r>
        <w:r w:rsidR="006F67A5">
          <w:rPr>
            <w:noProof/>
            <w:webHidden/>
          </w:rPr>
          <w:fldChar w:fldCharType="begin"/>
        </w:r>
        <w:r w:rsidR="001F1044">
          <w:rPr>
            <w:noProof/>
            <w:webHidden/>
          </w:rPr>
          <w:instrText xml:space="preserve"> PAGEREF _Toc72461718 \h </w:instrText>
        </w:r>
        <w:r w:rsidR="006F67A5">
          <w:rPr>
            <w:noProof/>
            <w:webHidden/>
          </w:rPr>
        </w:r>
        <w:r w:rsidR="006F67A5">
          <w:rPr>
            <w:noProof/>
            <w:webHidden/>
          </w:rPr>
          <w:fldChar w:fldCharType="separate"/>
        </w:r>
        <w:r w:rsidR="00172D4F">
          <w:rPr>
            <w:noProof/>
            <w:webHidden/>
          </w:rPr>
          <w:t>47</w:t>
        </w:r>
        <w:r w:rsidR="006F67A5">
          <w:rPr>
            <w:noProof/>
            <w:webHidden/>
          </w:rPr>
          <w:fldChar w:fldCharType="end"/>
        </w:r>
      </w:hyperlink>
    </w:p>
    <w:p w14:paraId="47AFB148" w14:textId="04DDCF28" w:rsidR="001F1044" w:rsidRDefault="000A45A5">
      <w:pPr>
        <w:pStyle w:val="TDC4"/>
        <w:tabs>
          <w:tab w:val="left" w:pos="1760"/>
          <w:tab w:val="right" w:leader="dot" w:pos="8776"/>
        </w:tabs>
        <w:rPr>
          <w:rFonts w:eastAsiaTheme="minorEastAsia"/>
          <w:noProof/>
          <w:lang w:eastAsia="es-ES"/>
        </w:rPr>
      </w:pPr>
      <w:hyperlink w:anchor="_Toc72461719" w:history="1">
        <w:r w:rsidR="001F1044" w:rsidRPr="000936C4">
          <w:rPr>
            <w:rStyle w:val="Hipervnculo"/>
            <w:noProof/>
          </w:rPr>
          <w:t>Anexo I.</w:t>
        </w:r>
        <w:r w:rsidR="001F1044">
          <w:rPr>
            <w:rFonts w:eastAsiaTheme="minorEastAsia"/>
            <w:noProof/>
            <w:lang w:eastAsia="es-ES"/>
          </w:rPr>
          <w:tab/>
        </w:r>
        <w:r w:rsidR="001F1044" w:rsidRPr="000936C4">
          <w:rPr>
            <w:rStyle w:val="Hipervnculo"/>
            <w:noProof/>
          </w:rPr>
          <w:t>Diagrama de Gantt.</w:t>
        </w:r>
        <w:r w:rsidR="001F1044">
          <w:rPr>
            <w:noProof/>
            <w:webHidden/>
          </w:rPr>
          <w:tab/>
        </w:r>
        <w:r w:rsidR="006F67A5">
          <w:rPr>
            <w:noProof/>
            <w:webHidden/>
          </w:rPr>
          <w:fldChar w:fldCharType="begin"/>
        </w:r>
        <w:r w:rsidR="001F1044">
          <w:rPr>
            <w:noProof/>
            <w:webHidden/>
          </w:rPr>
          <w:instrText xml:space="preserve"> PAGEREF _Toc72461719 \h </w:instrText>
        </w:r>
        <w:r w:rsidR="006F67A5">
          <w:rPr>
            <w:noProof/>
            <w:webHidden/>
          </w:rPr>
        </w:r>
        <w:r w:rsidR="006F67A5">
          <w:rPr>
            <w:noProof/>
            <w:webHidden/>
          </w:rPr>
          <w:fldChar w:fldCharType="separate"/>
        </w:r>
        <w:r w:rsidR="00172D4F">
          <w:rPr>
            <w:noProof/>
            <w:webHidden/>
          </w:rPr>
          <w:t>47</w:t>
        </w:r>
        <w:r w:rsidR="006F67A5">
          <w:rPr>
            <w:noProof/>
            <w:webHidden/>
          </w:rPr>
          <w:fldChar w:fldCharType="end"/>
        </w:r>
      </w:hyperlink>
    </w:p>
    <w:p w14:paraId="3A3102FB" w14:textId="3B63D93A" w:rsidR="001F1044" w:rsidRDefault="000A45A5">
      <w:pPr>
        <w:pStyle w:val="TDC4"/>
        <w:tabs>
          <w:tab w:val="left" w:pos="1760"/>
          <w:tab w:val="right" w:leader="dot" w:pos="8776"/>
        </w:tabs>
        <w:rPr>
          <w:rFonts w:eastAsiaTheme="minorEastAsia"/>
          <w:noProof/>
          <w:lang w:eastAsia="es-ES"/>
        </w:rPr>
      </w:pPr>
      <w:hyperlink w:anchor="_Toc72461720" w:history="1">
        <w:r w:rsidR="001F1044" w:rsidRPr="000936C4">
          <w:rPr>
            <w:rStyle w:val="Hipervnculo"/>
            <w:noProof/>
          </w:rPr>
          <w:t>Anexo II.</w:t>
        </w:r>
        <w:r w:rsidR="001F1044">
          <w:rPr>
            <w:rFonts w:eastAsiaTheme="minorEastAsia"/>
            <w:noProof/>
            <w:lang w:eastAsia="es-ES"/>
          </w:rPr>
          <w:tab/>
        </w:r>
        <w:r w:rsidR="001F1044" w:rsidRPr="000936C4">
          <w:rPr>
            <w:rStyle w:val="Hipervnculo"/>
            <w:noProof/>
          </w:rPr>
          <w:t>Casos de uso</w:t>
        </w:r>
        <w:r w:rsidR="001F1044">
          <w:rPr>
            <w:noProof/>
            <w:webHidden/>
          </w:rPr>
          <w:tab/>
        </w:r>
        <w:r w:rsidR="006F67A5">
          <w:rPr>
            <w:noProof/>
            <w:webHidden/>
          </w:rPr>
          <w:fldChar w:fldCharType="begin"/>
        </w:r>
        <w:r w:rsidR="001F1044">
          <w:rPr>
            <w:noProof/>
            <w:webHidden/>
          </w:rPr>
          <w:instrText xml:space="preserve"> PAGEREF _Toc72461720 \h </w:instrText>
        </w:r>
        <w:r w:rsidR="006F67A5">
          <w:rPr>
            <w:noProof/>
            <w:webHidden/>
          </w:rPr>
        </w:r>
        <w:r w:rsidR="006F67A5">
          <w:rPr>
            <w:noProof/>
            <w:webHidden/>
          </w:rPr>
          <w:fldChar w:fldCharType="separate"/>
        </w:r>
        <w:r w:rsidR="00172D4F">
          <w:rPr>
            <w:noProof/>
            <w:webHidden/>
          </w:rPr>
          <w:t>49</w:t>
        </w:r>
        <w:r w:rsidR="006F67A5">
          <w:rPr>
            <w:noProof/>
            <w:webHidden/>
          </w:rPr>
          <w:fldChar w:fldCharType="end"/>
        </w:r>
      </w:hyperlink>
    </w:p>
    <w:p w14:paraId="054C1946" w14:textId="64F9753A" w:rsidR="001F1044" w:rsidRDefault="000A45A5">
      <w:pPr>
        <w:pStyle w:val="TDC5"/>
        <w:tabs>
          <w:tab w:val="right" w:leader="dot" w:pos="8776"/>
        </w:tabs>
        <w:rPr>
          <w:rFonts w:eastAsiaTheme="minorEastAsia"/>
          <w:noProof/>
          <w:lang w:eastAsia="es-ES"/>
        </w:rPr>
      </w:pPr>
      <w:hyperlink w:anchor="_Toc72461721" w:history="1">
        <w:r w:rsidR="001F1044" w:rsidRPr="000936C4">
          <w:rPr>
            <w:rStyle w:val="Hipervnculo"/>
            <w:noProof/>
          </w:rPr>
          <w:t>Animales</w:t>
        </w:r>
        <w:r w:rsidR="001F1044">
          <w:rPr>
            <w:noProof/>
            <w:webHidden/>
          </w:rPr>
          <w:tab/>
        </w:r>
        <w:r w:rsidR="006F67A5">
          <w:rPr>
            <w:noProof/>
            <w:webHidden/>
          </w:rPr>
          <w:fldChar w:fldCharType="begin"/>
        </w:r>
        <w:r w:rsidR="001F1044">
          <w:rPr>
            <w:noProof/>
            <w:webHidden/>
          </w:rPr>
          <w:instrText xml:space="preserve"> PAGEREF _Toc72461721 \h </w:instrText>
        </w:r>
        <w:r w:rsidR="006F67A5">
          <w:rPr>
            <w:noProof/>
            <w:webHidden/>
          </w:rPr>
        </w:r>
        <w:r w:rsidR="006F67A5">
          <w:rPr>
            <w:noProof/>
            <w:webHidden/>
          </w:rPr>
          <w:fldChar w:fldCharType="separate"/>
        </w:r>
        <w:r w:rsidR="00172D4F">
          <w:rPr>
            <w:noProof/>
            <w:webHidden/>
          </w:rPr>
          <w:t>49</w:t>
        </w:r>
        <w:r w:rsidR="006F67A5">
          <w:rPr>
            <w:noProof/>
            <w:webHidden/>
          </w:rPr>
          <w:fldChar w:fldCharType="end"/>
        </w:r>
      </w:hyperlink>
    </w:p>
    <w:p w14:paraId="53724DD9" w14:textId="663D9E6E" w:rsidR="001F1044" w:rsidRDefault="000A45A5">
      <w:pPr>
        <w:pStyle w:val="TDC5"/>
        <w:tabs>
          <w:tab w:val="right" w:leader="dot" w:pos="8776"/>
        </w:tabs>
        <w:rPr>
          <w:rFonts w:eastAsiaTheme="minorEastAsia"/>
          <w:noProof/>
          <w:lang w:eastAsia="es-ES"/>
        </w:rPr>
      </w:pPr>
      <w:hyperlink w:anchor="_Toc72461722" w:history="1">
        <w:r w:rsidR="001F1044" w:rsidRPr="000936C4">
          <w:rPr>
            <w:rStyle w:val="Hipervnculo"/>
            <w:noProof/>
          </w:rPr>
          <w:t>Compraventa</w:t>
        </w:r>
        <w:r w:rsidR="001F1044">
          <w:rPr>
            <w:noProof/>
            <w:webHidden/>
          </w:rPr>
          <w:tab/>
        </w:r>
        <w:r w:rsidR="006F67A5">
          <w:rPr>
            <w:noProof/>
            <w:webHidden/>
          </w:rPr>
          <w:fldChar w:fldCharType="begin"/>
        </w:r>
        <w:r w:rsidR="001F1044">
          <w:rPr>
            <w:noProof/>
            <w:webHidden/>
          </w:rPr>
          <w:instrText xml:space="preserve"> PAGEREF _Toc72461722 \h </w:instrText>
        </w:r>
        <w:r w:rsidR="006F67A5">
          <w:rPr>
            <w:noProof/>
            <w:webHidden/>
          </w:rPr>
        </w:r>
        <w:r w:rsidR="006F67A5">
          <w:rPr>
            <w:noProof/>
            <w:webHidden/>
          </w:rPr>
          <w:fldChar w:fldCharType="separate"/>
        </w:r>
        <w:r w:rsidR="00172D4F">
          <w:rPr>
            <w:noProof/>
            <w:webHidden/>
          </w:rPr>
          <w:t>50</w:t>
        </w:r>
        <w:r w:rsidR="006F67A5">
          <w:rPr>
            <w:noProof/>
            <w:webHidden/>
          </w:rPr>
          <w:fldChar w:fldCharType="end"/>
        </w:r>
      </w:hyperlink>
    </w:p>
    <w:p w14:paraId="6321593E" w14:textId="76FC87AF" w:rsidR="001F1044" w:rsidRDefault="000A45A5">
      <w:pPr>
        <w:pStyle w:val="TDC5"/>
        <w:tabs>
          <w:tab w:val="right" w:leader="dot" w:pos="8776"/>
        </w:tabs>
        <w:rPr>
          <w:rFonts w:eastAsiaTheme="minorEastAsia"/>
          <w:noProof/>
          <w:lang w:eastAsia="es-ES"/>
        </w:rPr>
      </w:pPr>
      <w:hyperlink w:anchor="_Toc72461723" w:history="1">
        <w:r w:rsidR="001F1044" w:rsidRPr="000936C4">
          <w:rPr>
            <w:rStyle w:val="Hipervnculo"/>
            <w:noProof/>
          </w:rPr>
          <w:t>Crotales</w:t>
        </w:r>
        <w:r w:rsidR="001F1044">
          <w:rPr>
            <w:noProof/>
            <w:webHidden/>
          </w:rPr>
          <w:tab/>
        </w:r>
        <w:r w:rsidR="006F67A5">
          <w:rPr>
            <w:noProof/>
            <w:webHidden/>
          </w:rPr>
          <w:fldChar w:fldCharType="begin"/>
        </w:r>
        <w:r w:rsidR="001F1044">
          <w:rPr>
            <w:noProof/>
            <w:webHidden/>
          </w:rPr>
          <w:instrText xml:space="preserve"> PAGEREF _Toc72461723 \h </w:instrText>
        </w:r>
        <w:r w:rsidR="006F67A5">
          <w:rPr>
            <w:noProof/>
            <w:webHidden/>
          </w:rPr>
        </w:r>
        <w:r w:rsidR="006F67A5">
          <w:rPr>
            <w:noProof/>
            <w:webHidden/>
          </w:rPr>
          <w:fldChar w:fldCharType="separate"/>
        </w:r>
        <w:r w:rsidR="00172D4F">
          <w:rPr>
            <w:noProof/>
            <w:webHidden/>
          </w:rPr>
          <w:t>51</w:t>
        </w:r>
        <w:r w:rsidR="006F67A5">
          <w:rPr>
            <w:noProof/>
            <w:webHidden/>
          </w:rPr>
          <w:fldChar w:fldCharType="end"/>
        </w:r>
      </w:hyperlink>
    </w:p>
    <w:p w14:paraId="11699072" w14:textId="5CDD59FA" w:rsidR="001F1044" w:rsidRDefault="000A45A5">
      <w:pPr>
        <w:pStyle w:val="TDC5"/>
        <w:tabs>
          <w:tab w:val="right" w:leader="dot" w:pos="8776"/>
        </w:tabs>
        <w:rPr>
          <w:rFonts w:eastAsiaTheme="minorEastAsia"/>
          <w:noProof/>
          <w:lang w:eastAsia="es-ES"/>
        </w:rPr>
      </w:pPr>
      <w:hyperlink w:anchor="_Toc72461724" w:history="1">
        <w:r w:rsidR="001F1044" w:rsidRPr="000936C4">
          <w:rPr>
            <w:rStyle w:val="Hipervnculo"/>
            <w:noProof/>
          </w:rPr>
          <w:t>Datos</w:t>
        </w:r>
        <w:r w:rsidR="001F1044">
          <w:rPr>
            <w:noProof/>
            <w:webHidden/>
          </w:rPr>
          <w:tab/>
        </w:r>
        <w:r w:rsidR="006F67A5">
          <w:rPr>
            <w:noProof/>
            <w:webHidden/>
          </w:rPr>
          <w:fldChar w:fldCharType="begin"/>
        </w:r>
        <w:r w:rsidR="001F1044">
          <w:rPr>
            <w:noProof/>
            <w:webHidden/>
          </w:rPr>
          <w:instrText xml:space="preserve"> PAGEREF _Toc72461724 \h </w:instrText>
        </w:r>
        <w:r w:rsidR="006F67A5">
          <w:rPr>
            <w:noProof/>
            <w:webHidden/>
          </w:rPr>
        </w:r>
        <w:r w:rsidR="006F67A5">
          <w:rPr>
            <w:noProof/>
            <w:webHidden/>
          </w:rPr>
          <w:fldChar w:fldCharType="separate"/>
        </w:r>
        <w:r w:rsidR="00172D4F">
          <w:rPr>
            <w:noProof/>
            <w:webHidden/>
          </w:rPr>
          <w:t>51</w:t>
        </w:r>
        <w:r w:rsidR="006F67A5">
          <w:rPr>
            <w:noProof/>
            <w:webHidden/>
          </w:rPr>
          <w:fldChar w:fldCharType="end"/>
        </w:r>
      </w:hyperlink>
    </w:p>
    <w:p w14:paraId="19D70EA1" w14:textId="312EA629" w:rsidR="001F1044" w:rsidRDefault="000A45A5">
      <w:pPr>
        <w:pStyle w:val="TDC5"/>
        <w:tabs>
          <w:tab w:val="right" w:leader="dot" w:pos="8776"/>
        </w:tabs>
        <w:rPr>
          <w:rFonts w:eastAsiaTheme="minorEastAsia"/>
          <w:noProof/>
          <w:lang w:eastAsia="es-ES"/>
        </w:rPr>
      </w:pPr>
      <w:hyperlink w:anchor="_Toc72461725" w:history="1">
        <w:r w:rsidR="001F1044" w:rsidRPr="000936C4">
          <w:rPr>
            <w:rStyle w:val="Hipervnculo"/>
            <w:noProof/>
          </w:rPr>
          <w:t>Rebaño</w:t>
        </w:r>
        <w:r w:rsidR="001F1044">
          <w:rPr>
            <w:noProof/>
            <w:webHidden/>
          </w:rPr>
          <w:tab/>
        </w:r>
        <w:r w:rsidR="006F67A5">
          <w:rPr>
            <w:noProof/>
            <w:webHidden/>
          </w:rPr>
          <w:fldChar w:fldCharType="begin"/>
        </w:r>
        <w:r w:rsidR="001F1044">
          <w:rPr>
            <w:noProof/>
            <w:webHidden/>
          </w:rPr>
          <w:instrText xml:space="preserve"> PAGEREF _Toc72461725 \h </w:instrText>
        </w:r>
        <w:r w:rsidR="006F67A5">
          <w:rPr>
            <w:noProof/>
            <w:webHidden/>
          </w:rPr>
        </w:r>
        <w:r w:rsidR="006F67A5">
          <w:rPr>
            <w:noProof/>
            <w:webHidden/>
          </w:rPr>
          <w:fldChar w:fldCharType="separate"/>
        </w:r>
        <w:r w:rsidR="00172D4F">
          <w:rPr>
            <w:noProof/>
            <w:webHidden/>
          </w:rPr>
          <w:t>52</w:t>
        </w:r>
        <w:r w:rsidR="006F67A5">
          <w:rPr>
            <w:noProof/>
            <w:webHidden/>
          </w:rPr>
          <w:fldChar w:fldCharType="end"/>
        </w:r>
      </w:hyperlink>
    </w:p>
    <w:p w14:paraId="6A58E637" w14:textId="29A708D8" w:rsidR="001F1044" w:rsidRDefault="000A45A5">
      <w:pPr>
        <w:pStyle w:val="TDC5"/>
        <w:tabs>
          <w:tab w:val="right" w:leader="dot" w:pos="8776"/>
        </w:tabs>
        <w:rPr>
          <w:rFonts w:eastAsiaTheme="minorEastAsia"/>
          <w:noProof/>
          <w:lang w:eastAsia="es-ES"/>
        </w:rPr>
      </w:pPr>
      <w:hyperlink w:anchor="_Toc72461726" w:history="1">
        <w:r w:rsidR="001F1044" w:rsidRPr="000936C4">
          <w:rPr>
            <w:rStyle w:val="Hipervnculo"/>
            <w:noProof/>
          </w:rPr>
          <w:t>Veterinario</w:t>
        </w:r>
        <w:r w:rsidR="001F1044">
          <w:rPr>
            <w:noProof/>
            <w:webHidden/>
          </w:rPr>
          <w:tab/>
        </w:r>
        <w:r w:rsidR="006F67A5">
          <w:rPr>
            <w:noProof/>
            <w:webHidden/>
          </w:rPr>
          <w:fldChar w:fldCharType="begin"/>
        </w:r>
        <w:r w:rsidR="001F1044">
          <w:rPr>
            <w:noProof/>
            <w:webHidden/>
          </w:rPr>
          <w:instrText xml:space="preserve"> PAGEREF _Toc72461726 \h </w:instrText>
        </w:r>
        <w:r w:rsidR="006F67A5">
          <w:rPr>
            <w:noProof/>
            <w:webHidden/>
          </w:rPr>
        </w:r>
        <w:r w:rsidR="006F67A5">
          <w:rPr>
            <w:noProof/>
            <w:webHidden/>
          </w:rPr>
          <w:fldChar w:fldCharType="separate"/>
        </w:r>
        <w:r w:rsidR="00172D4F">
          <w:rPr>
            <w:noProof/>
            <w:webHidden/>
          </w:rPr>
          <w:t>52</w:t>
        </w:r>
        <w:r w:rsidR="006F67A5">
          <w:rPr>
            <w:noProof/>
            <w:webHidden/>
          </w:rPr>
          <w:fldChar w:fldCharType="end"/>
        </w:r>
      </w:hyperlink>
    </w:p>
    <w:p w14:paraId="6F84C0DE" w14:textId="2A1A93F5" w:rsidR="001F1044" w:rsidRDefault="000A45A5">
      <w:pPr>
        <w:pStyle w:val="TDC4"/>
        <w:tabs>
          <w:tab w:val="left" w:pos="1760"/>
          <w:tab w:val="right" w:leader="dot" w:pos="8776"/>
        </w:tabs>
        <w:rPr>
          <w:rFonts w:eastAsiaTheme="minorEastAsia"/>
          <w:noProof/>
          <w:lang w:eastAsia="es-ES"/>
        </w:rPr>
      </w:pPr>
      <w:hyperlink w:anchor="_Toc72461727" w:history="1">
        <w:r w:rsidR="001F1044" w:rsidRPr="000936C4">
          <w:rPr>
            <w:rStyle w:val="Hipervnculo"/>
            <w:noProof/>
          </w:rPr>
          <w:t>Anexo III.</w:t>
        </w:r>
        <w:r w:rsidR="001F1044">
          <w:rPr>
            <w:rFonts w:eastAsiaTheme="minorEastAsia"/>
            <w:noProof/>
            <w:lang w:eastAsia="es-ES"/>
          </w:rPr>
          <w:tab/>
        </w:r>
        <w:r w:rsidR="001F1044" w:rsidRPr="000936C4">
          <w:rPr>
            <w:rStyle w:val="Hipervnculo"/>
            <w:noProof/>
          </w:rPr>
          <w:t>Manual de instalación</w:t>
        </w:r>
        <w:r w:rsidR="001F1044">
          <w:rPr>
            <w:noProof/>
            <w:webHidden/>
          </w:rPr>
          <w:tab/>
        </w:r>
        <w:r w:rsidR="006F67A5">
          <w:rPr>
            <w:noProof/>
            <w:webHidden/>
          </w:rPr>
          <w:fldChar w:fldCharType="begin"/>
        </w:r>
        <w:r w:rsidR="001F1044">
          <w:rPr>
            <w:noProof/>
            <w:webHidden/>
          </w:rPr>
          <w:instrText xml:space="preserve"> PAGEREF _Toc72461727 \h </w:instrText>
        </w:r>
        <w:r w:rsidR="006F67A5">
          <w:rPr>
            <w:noProof/>
            <w:webHidden/>
          </w:rPr>
        </w:r>
        <w:r w:rsidR="006F67A5">
          <w:rPr>
            <w:noProof/>
            <w:webHidden/>
          </w:rPr>
          <w:fldChar w:fldCharType="separate"/>
        </w:r>
        <w:r w:rsidR="00172D4F">
          <w:rPr>
            <w:noProof/>
            <w:webHidden/>
          </w:rPr>
          <w:t>52</w:t>
        </w:r>
        <w:r w:rsidR="006F67A5">
          <w:rPr>
            <w:noProof/>
            <w:webHidden/>
          </w:rPr>
          <w:fldChar w:fldCharType="end"/>
        </w:r>
      </w:hyperlink>
    </w:p>
    <w:p w14:paraId="52E7EC46" w14:textId="2D4A00D0" w:rsidR="001F1044" w:rsidRDefault="000A45A5">
      <w:pPr>
        <w:pStyle w:val="TDC4"/>
        <w:tabs>
          <w:tab w:val="left" w:pos="1760"/>
          <w:tab w:val="right" w:leader="dot" w:pos="8776"/>
        </w:tabs>
        <w:rPr>
          <w:rFonts w:eastAsiaTheme="minorEastAsia"/>
          <w:noProof/>
          <w:lang w:eastAsia="es-ES"/>
        </w:rPr>
      </w:pPr>
      <w:hyperlink w:anchor="_Toc72461728" w:history="1">
        <w:r w:rsidR="001F1044" w:rsidRPr="000936C4">
          <w:rPr>
            <w:rStyle w:val="Hipervnculo"/>
            <w:noProof/>
          </w:rPr>
          <w:t>Anexo IV.</w:t>
        </w:r>
        <w:r w:rsidR="001F1044">
          <w:rPr>
            <w:rFonts w:eastAsiaTheme="minorEastAsia"/>
            <w:noProof/>
            <w:lang w:eastAsia="es-ES"/>
          </w:rPr>
          <w:tab/>
        </w:r>
        <w:r w:rsidR="001F1044" w:rsidRPr="000936C4">
          <w:rPr>
            <w:rStyle w:val="Hipervnculo"/>
            <w:noProof/>
          </w:rPr>
          <w:t>Manual de uso</w:t>
        </w:r>
        <w:r w:rsidR="001F1044">
          <w:rPr>
            <w:noProof/>
            <w:webHidden/>
          </w:rPr>
          <w:tab/>
        </w:r>
        <w:r w:rsidR="006F67A5">
          <w:rPr>
            <w:noProof/>
            <w:webHidden/>
          </w:rPr>
          <w:fldChar w:fldCharType="begin"/>
        </w:r>
        <w:r w:rsidR="001F1044">
          <w:rPr>
            <w:noProof/>
            <w:webHidden/>
          </w:rPr>
          <w:instrText xml:space="preserve"> PAGEREF _Toc72461728 \h </w:instrText>
        </w:r>
        <w:r w:rsidR="006F67A5">
          <w:rPr>
            <w:noProof/>
            <w:webHidden/>
          </w:rPr>
        </w:r>
        <w:r w:rsidR="006F67A5">
          <w:rPr>
            <w:noProof/>
            <w:webHidden/>
          </w:rPr>
          <w:fldChar w:fldCharType="separate"/>
        </w:r>
        <w:r w:rsidR="00172D4F">
          <w:rPr>
            <w:noProof/>
            <w:webHidden/>
          </w:rPr>
          <w:t>54</w:t>
        </w:r>
        <w:r w:rsidR="006F67A5">
          <w:rPr>
            <w:noProof/>
            <w:webHidden/>
          </w:rPr>
          <w:fldChar w:fldCharType="end"/>
        </w:r>
      </w:hyperlink>
    </w:p>
    <w:p w14:paraId="26601B5D" w14:textId="3176CEAC" w:rsidR="001F1044" w:rsidRDefault="000A45A5">
      <w:pPr>
        <w:pStyle w:val="TDC5"/>
        <w:tabs>
          <w:tab w:val="right" w:leader="dot" w:pos="8776"/>
        </w:tabs>
        <w:rPr>
          <w:rFonts w:eastAsiaTheme="minorEastAsia"/>
          <w:noProof/>
          <w:lang w:eastAsia="es-ES"/>
        </w:rPr>
      </w:pPr>
      <w:hyperlink w:anchor="_Toc72461729" w:history="1">
        <w:r w:rsidR="001F1044" w:rsidRPr="000936C4">
          <w:rPr>
            <w:rStyle w:val="Hipervnculo"/>
            <w:noProof/>
          </w:rPr>
          <w:t>¿Cómo acceder a las subáreas?</w:t>
        </w:r>
        <w:r w:rsidR="001F1044">
          <w:rPr>
            <w:noProof/>
            <w:webHidden/>
          </w:rPr>
          <w:tab/>
        </w:r>
        <w:r w:rsidR="006F67A5">
          <w:rPr>
            <w:noProof/>
            <w:webHidden/>
          </w:rPr>
          <w:fldChar w:fldCharType="begin"/>
        </w:r>
        <w:r w:rsidR="001F1044">
          <w:rPr>
            <w:noProof/>
            <w:webHidden/>
          </w:rPr>
          <w:instrText xml:space="preserve"> PAGEREF _Toc72461729 \h </w:instrText>
        </w:r>
        <w:r w:rsidR="006F67A5">
          <w:rPr>
            <w:noProof/>
            <w:webHidden/>
          </w:rPr>
        </w:r>
        <w:r w:rsidR="006F67A5">
          <w:rPr>
            <w:noProof/>
            <w:webHidden/>
          </w:rPr>
          <w:fldChar w:fldCharType="separate"/>
        </w:r>
        <w:r w:rsidR="00172D4F">
          <w:rPr>
            <w:noProof/>
            <w:webHidden/>
          </w:rPr>
          <w:t>54</w:t>
        </w:r>
        <w:r w:rsidR="006F67A5">
          <w:rPr>
            <w:noProof/>
            <w:webHidden/>
          </w:rPr>
          <w:fldChar w:fldCharType="end"/>
        </w:r>
      </w:hyperlink>
    </w:p>
    <w:p w14:paraId="500681C5" w14:textId="70AF91CC" w:rsidR="001F1044" w:rsidRDefault="000A45A5">
      <w:pPr>
        <w:pStyle w:val="TDC5"/>
        <w:tabs>
          <w:tab w:val="right" w:leader="dot" w:pos="8776"/>
        </w:tabs>
        <w:rPr>
          <w:rFonts w:eastAsiaTheme="minorEastAsia"/>
          <w:noProof/>
          <w:lang w:eastAsia="es-ES"/>
        </w:rPr>
      </w:pPr>
      <w:hyperlink w:anchor="_Toc72461730" w:history="1">
        <w:r w:rsidR="001F1044" w:rsidRPr="000936C4">
          <w:rPr>
            <w:rStyle w:val="Hipervnculo"/>
            <w:noProof/>
          </w:rPr>
          <w:t>¿Cómo añadir datos?</w:t>
        </w:r>
        <w:r w:rsidR="001F1044">
          <w:rPr>
            <w:noProof/>
            <w:webHidden/>
          </w:rPr>
          <w:tab/>
        </w:r>
        <w:r w:rsidR="006F67A5">
          <w:rPr>
            <w:noProof/>
            <w:webHidden/>
          </w:rPr>
          <w:fldChar w:fldCharType="begin"/>
        </w:r>
        <w:r w:rsidR="001F1044">
          <w:rPr>
            <w:noProof/>
            <w:webHidden/>
          </w:rPr>
          <w:instrText xml:space="preserve"> PAGEREF _Toc72461730 \h </w:instrText>
        </w:r>
        <w:r w:rsidR="006F67A5">
          <w:rPr>
            <w:noProof/>
            <w:webHidden/>
          </w:rPr>
        </w:r>
        <w:r w:rsidR="006F67A5">
          <w:rPr>
            <w:noProof/>
            <w:webHidden/>
          </w:rPr>
          <w:fldChar w:fldCharType="separate"/>
        </w:r>
        <w:r w:rsidR="00172D4F">
          <w:rPr>
            <w:noProof/>
            <w:webHidden/>
          </w:rPr>
          <w:t>55</w:t>
        </w:r>
        <w:r w:rsidR="006F67A5">
          <w:rPr>
            <w:noProof/>
            <w:webHidden/>
          </w:rPr>
          <w:fldChar w:fldCharType="end"/>
        </w:r>
      </w:hyperlink>
    </w:p>
    <w:p w14:paraId="24AD4B3E" w14:textId="3808D730" w:rsidR="001F1044" w:rsidRDefault="000A45A5">
      <w:pPr>
        <w:pStyle w:val="TDC5"/>
        <w:tabs>
          <w:tab w:val="right" w:leader="dot" w:pos="8776"/>
        </w:tabs>
        <w:rPr>
          <w:rFonts w:eastAsiaTheme="minorEastAsia"/>
          <w:noProof/>
          <w:lang w:eastAsia="es-ES"/>
        </w:rPr>
      </w:pPr>
      <w:hyperlink w:anchor="_Toc72461731" w:history="1">
        <w:r w:rsidR="001F1044" w:rsidRPr="000936C4">
          <w:rPr>
            <w:rStyle w:val="Hipervnculo"/>
            <w:noProof/>
          </w:rPr>
          <w:t>¿Cómo editar los datos?</w:t>
        </w:r>
        <w:r w:rsidR="001F1044">
          <w:rPr>
            <w:noProof/>
            <w:webHidden/>
          </w:rPr>
          <w:tab/>
        </w:r>
        <w:r w:rsidR="006F67A5">
          <w:rPr>
            <w:noProof/>
            <w:webHidden/>
          </w:rPr>
          <w:fldChar w:fldCharType="begin"/>
        </w:r>
        <w:r w:rsidR="001F1044">
          <w:rPr>
            <w:noProof/>
            <w:webHidden/>
          </w:rPr>
          <w:instrText xml:space="preserve"> PAGEREF _Toc72461731 \h </w:instrText>
        </w:r>
        <w:r w:rsidR="006F67A5">
          <w:rPr>
            <w:noProof/>
            <w:webHidden/>
          </w:rPr>
        </w:r>
        <w:r w:rsidR="006F67A5">
          <w:rPr>
            <w:noProof/>
            <w:webHidden/>
          </w:rPr>
          <w:fldChar w:fldCharType="separate"/>
        </w:r>
        <w:r w:rsidR="00172D4F">
          <w:rPr>
            <w:noProof/>
            <w:webHidden/>
          </w:rPr>
          <w:t>56</w:t>
        </w:r>
        <w:r w:rsidR="006F67A5">
          <w:rPr>
            <w:noProof/>
            <w:webHidden/>
          </w:rPr>
          <w:fldChar w:fldCharType="end"/>
        </w:r>
      </w:hyperlink>
    </w:p>
    <w:p w14:paraId="272C59D9" w14:textId="5845F3A1" w:rsidR="001F1044" w:rsidRDefault="000A45A5">
      <w:pPr>
        <w:pStyle w:val="TDC5"/>
        <w:tabs>
          <w:tab w:val="right" w:leader="dot" w:pos="8776"/>
        </w:tabs>
        <w:rPr>
          <w:rFonts w:eastAsiaTheme="minorEastAsia"/>
          <w:noProof/>
          <w:lang w:eastAsia="es-ES"/>
        </w:rPr>
      </w:pPr>
      <w:hyperlink w:anchor="_Toc72461732" w:history="1">
        <w:r w:rsidR="001F1044" w:rsidRPr="000936C4">
          <w:rPr>
            <w:rStyle w:val="Hipervnculo"/>
            <w:noProof/>
          </w:rPr>
          <w:t>¿Cómo eliminar los datos?</w:t>
        </w:r>
        <w:r w:rsidR="001F1044">
          <w:rPr>
            <w:noProof/>
            <w:webHidden/>
          </w:rPr>
          <w:tab/>
        </w:r>
        <w:r w:rsidR="006F67A5">
          <w:rPr>
            <w:noProof/>
            <w:webHidden/>
          </w:rPr>
          <w:fldChar w:fldCharType="begin"/>
        </w:r>
        <w:r w:rsidR="001F1044">
          <w:rPr>
            <w:noProof/>
            <w:webHidden/>
          </w:rPr>
          <w:instrText xml:space="preserve"> PAGEREF _Toc72461732 \h </w:instrText>
        </w:r>
        <w:r w:rsidR="006F67A5">
          <w:rPr>
            <w:noProof/>
            <w:webHidden/>
          </w:rPr>
        </w:r>
        <w:r w:rsidR="006F67A5">
          <w:rPr>
            <w:noProof/>
            <w:webHidden/>
          </w:rPr>
          <w:fldChar w:fldCharType="separate"/>
        </w:r>
        <w:r w:rsidR="00172D4F">
          <w:rPr>
            <w:noProof/>
            <w:webHidden/>
          </w:rPr>
          <w:t>56</w:t>
        </w:r>
        <w:r w:rsidR="006F67A5">
          <w:rPr>
            <w:noProof/>
            <w:webHidden/>
          </w:rPr>
          <w:fldChar w:fldCharType="end"/>
        </w:r>
      </w:hyperlink>
    </w:p>
    <w:p w14:paraId="6B7FA8E1" w14:textId="375B49A4" w:rsidR="001F1044" w:rsidRDefault="000A45A5">
      <w:pPr>
        <w:pStyle w:val="TDC5"/>
        <w:tabs>
          <w:tab w:val="right" w:leader="dot" w:pos="8776"/>
        </w:tabs>
        <w:rPr>
          <w:rFonts w:eastAsiaTheme="minorEastAsia"/>
          <w:noProof/>
          <w:lang w:eastAsia="es-ES"/>
        </w:rPr>
      </w:pPr>
      <w:hyperlink w:anchor="_Toc72461733" w:history="1">
        <w:r w:rsidR="001F1044" w:rsidRPr="000936C4">
          <w:rPr>
            <w:rStyle w:val="Hipervnculo"/>
            <w:noProof/>
          </w:rPr>
          <w:t>¿Cómo ver los datos guardados?</w:t>
        </w:r>
        <w:r w:rsidR="001F1044">
          <w:rPr>
            <w:noProof/>
            <w:webHidden/>
          </w:rPr>
          <w:tab/>
        </w:r>
        <w:r w:rsidR="006F67A5">
          <w:rPr>
            <w:noProof/>
            <w:webHidden/>
          </w:rPr>
          <w:fldChar w:fldCharType="begin"/>
        </w:r>
        <w:r w:rsidR="001F1044">
          <w:rPr>
            <w:noProof/>
            <w:webHidden/>
          </w:rPr>
          <w:instrText xml:space="preserve"> PAGEREF _Toc72461733 \h </w:instrText>
        </w:r>
        <w:r w:rsidR="006F67A5">
          <w:rPr>
            <w:noProof/>
            <w:webHidden/>
          </w:rPr>
        </w:r>
        <w:r w:rsidR="006F67A5">
          <w:rPr>
            <w:noProof/>
            <w:webHidden/>
          </w:rPr>
          <w:fldChar w:fldCharType="separate"/>
        </w:r>
        <w:r w:rsidR="00172D4F">
          <w:rPr>
            <w:noProof/>
            <w:webHidden/>
          </w:rPr>
          <w:t>56</w:t>
        </w:r>
        <w:r w:rsidR="006F67A5">
          <w:rPr>
            <w:noProof/>
            <w:webHidden/>
          </w:rPr>
          <w:fldChar w:fldCharType="end"/>
        </w:r>
      </w:hyperlink>
    </w:p>
    <w:p w14:paraId="1B7EB1C8" w14:textId="77777777" w:rsidR="003C3BD2" w:rsidRPr="003C3BD2" w:rsidRDefault="006F67A5" w:rsidP="003C3BD2">
      <w:pPr>
        <w:pStyle w:val="ENormal"/>
      </w:pPr>
      <w:r>
        <w:fldChar w:fldCharType="end"/>
      </w:r>
    </w:p>
    <w:p w14:paraId="66770AD0" w14:textId="77777777" w:rsidR="00683283" w:rsidRDefault="00683283" w:rsidP="003C3BD2">
      <w:pPr>
        <w:pStyle w:val="ETit1"/>
      </w:pPr>
      <w:bookmarkStart w:id="12" w:name="_Toc72190701"/>
      <w:bookmarkStart w:id="13" w:name="_Toc72461676"/>
      <w:r>
        <w:t>Listas de imágenes.</w:t>
      </w:r>
      <w:bookmarkEnd w:id="12"/>
      <w:bookmarkEnd w:id="13"/>
    </w:p>
    <w:p w14:paraId="7FE6C080" w14:textId="134955EC" w:rsidR="001F1044" w:rsidRDefault="006F67A5">
      <w:pPr>
        <w:pStyle w:val="Tabladeilustraciones"/>
        <w:tabs>
          <w:tab w:val="left" w:pos="440"/>
          <w:tab w:val="right" w:leader="dot" w:pos="8776"/>
        </w:tabs>
        <w:rPr>
          <w:rFonts w:eastAsiaTheme="minorEastAsia"/>
          <w:noProof/>
          <w:lang w:eastAsia="es-ES"/>
        </w:rPr>
      </w:pPr>
      <w:r>
        <w:fldChar w:fldCharType="begin"/>
      </w:r>
      <w:r w:rsidR="00CE1686">
        <w:instrText xml:space="preserve"> TOC \h \z \t "L_Imagenes" \c </w:instrText>
      </w:r>
      <w:r>
        <w:fldChar w:fldCharType="separate"/>
      </w:r>
      <w:hyperlink w:anchor="_Toc72461734" w:history="1">
        <w:r w:rsidR="001F1044" w:rsidRPr="00E241C0">
          <w:rPr>
            <w:rStyle w:val="Hipervnculo"/>
            <w:noProof/>
          </w:rPr>
          <w:t>i.</w:t>
        </w:r>
        <w:r w:rsidR="001F1044">
          <w:rPr>
            <w:rFonts w:eastAsiaTheme="minorEastAsia"/>
            <w:noProof/>
            <w:lang w:eastAsia="es-ES"/>
          </w:rPr>
          <w:tab/>
        </w:r>
        <w:r w:rsidR="001F1044" w:rsidRPr="00E241C0">
          <w:rPr>
            <w:rStyle w:val="Hipervnculo"/>
            <w:noProof/>
          </w:rPr>
          <w:t>Diagrama de Entidad-Relación.</w:t>
        </w:r>
        <w:r w:rsidR="001F1044">
          <w:rPr>
            <w:noProof/>
            <w:webHidden/>
          </w:rPr>
          <w:tab/>
        </w:r>
        <w:r>
          <w:rPr>
            <w:noProof/>
            <w:webHidden/>
          </w:rPr>
          <w:fldChar w:fldCharType="begin"/>
        </w:r>
        <w:r w:rsidR="001F1044">
          <w:rPr>
            <w:noProof/>
            <w:webHidden/>
          </w:rPr>
          <w:instrText xml:space="preserve"> PAGEREF _Toc72461734 \h </w:instrText>
        </w:r>
        <w:r>
          <w:rPr>
            <w:noProof/>
            <w:webHidden/>
          </w:rPr>
        </w:r>
        <w:r>
          <w:rPr>
            <w:noProof/>
            <w:webHidden/>
          </w:rPr>
          <w:fldChar w:fldCharType="separate"/>
        </w:r>
        <w:r w:rsidR="00172D4F">
          <w:rPr>
            <w:noProof/>
            <w:webHidden/>
          </w:rPr>
          <w:t>11</w:t>
        </w:r>
        <w:r>
          <w:rPr>
            <w:noProof/>
            <w:webHidden/>
          </w:rPr>
          <w:fldChar w:fldCharType="end"/>
        </w:r>
      </w:hyperlink>
    </w:p>
    <w:p w14:paraId="5273E0C4" w14:textId="50A53BF4" w:rsidR="001F1044" w:rsidRDefault="000A45A5">
      <w:pPr>
        <w:pStyle w:val="Tabladeilustraciones"/>
        <w:tabs>
          <w:tab w:val="left" w:pos="440"/>
          <w:tab w:val="right" w:leader="dot" w:pos="8776"/>
        </w:tabs>
        <w:rPr>
          <w:rFonts w:eastAsiaTheme="minorEastAsia"/>
          <w:noProof/>
          <w:lang w:eastAsia="es-ES"/>
        </w:rPr>
      </w:pPr>
      <w:hyperlink w:anchor="_Toc72461735" w:history="1">
        <w:r w:rsidR="001F1044" w:rsidRPr="00E241C0">
          <w:rPr>
            <w:rStyle w:val="Hipervnculo"/>
            <w:noProof/>
          </w:rPr>
          <w:t>ii.</w:t>
        </w:r>
        <w:r w:rsidR="001F1044">
          <w:rPr>
            <w:rFonts w:eastAsiaTheme="minorEastAsia"/>
            <w:noProof/>
            <w:lang w:eastAsia="es-ES"/>
          </w:rPr>
          <w:tab/>
        </w:r>
        <w:r w:rsidR="001F1044" w:rsidRPr="00E241C0">
          <w:rPr>
            <w:rStyle w:val="Hipervnculo"/>
            <w:noProof/>
          </w:rPr>
          <w:t>La interfaz contendrá un menú lateral con las áreas generales de la aplicación.</w:t>
        </w:r>
        <w:r w:rsidR="001F1044">
          <w:rPr>
            <w:noProof/>
            <w:webHidden/>
          </w:rPr>
          <w:tab/>
        </w:r>
        <w:r w:rsidR="006F67A5">
          <w:rPr>
            <w:noProof/>
            <w:webHidden/>
          </w:rPr>
          <w:fldChar w:fldCharType="begin"/>
        </w:r>
        <w:r w:rsidR="001F1044">
          <w:rPr>
            <w:noProof/>
            <w:webHidden/>
          </w:rPr>
          <w:instrText xml:space="preserve"> PAGEREF _Toc72461735 \h </w:instrText>
        </w:r>
        <w:r w:rsidR="006F67A5">
          <w:rPr>
            <w:noProof/>
            <w:webHidden/>
          </w:rPr>
        </w:r>
        <w:r w:rsidR="006F67A5">
          <w:rPr>
            <w:noProof/>
            <w:webHidden/>
          </w:rPr>
          <w:fldChar w:fldCharType="separate"/>
        </w:r>
        <w:r w:rsidR="00172D4F">
          <w:rPr>
            <w:noProof/>
            <w:webHidden/>
          </w:rPr>
          <w:t>12</w:t>
        </w:r>
        <w:r w:rsidR="006F67A5">
          <w:rPr>
            <w:noProof/>
            <w:webHidden/>
          </w:rPr>
          <w:fldChar w:fldCharType="end"/>
        </w:r>
      </w:hyperlink>
    </w:p>
    <w:p w14:paraId="42829931" w14:textId="262D08F1" w:rsidR="001F1044" w:rsidRDefault="000A45A5">
      <w:pPr>
        <w:pStyle w:val="Tabladeilustraciones"/>
        <w:tabs>
          <w:tab w:val="left" w:pos="440"/>
          <w:tab w:val="right" w:leader="dot" w:pos="8776"/>
        </w:tabs>
        <w:rPr>
          <w:rFonts w:eastAsiaTheme="minorEastAsia"/>
          <w:noProof/>
          <w:lang w:eastAsia="es-ES"/>
        </w:rPr>
      </w:pPr>
      <w:hyperlink w:anchor="_Toc72461736" w:history="1">
        <w:r w:rsidR="001F1044" w:rsidRPr="00E241C0">
          <w:rPr>
            <w:rStyle w:val="Hipervnculo"/>
            <w:noProof/>
          </w:rPr>
          <w:t>iii.</w:t>
        </w:r>
        <w:r w:rsidR="001F1044">
          <w:rPr>
            <w:rFonts w:eastAsiaTheme="minorEastAsia"/>
            <w:noProof/>
            <w:lang w:eastAsia="es-ES"/>
          </w:rPr>
          <w:tab/>
        </w:r>
        <w:r w:rsidR="001F1044" w:rsidRPr="00E241C0">
          <w:rPr>
            <w:rStyle w:val="Hipervnculo"/>
            <w:noProof/>
          </w:rPr>
          <w:t>Las áreas de la interfaz estarán subdividas en pestañas</w:t>
        </w:r>
        <w:r w:rsidR="001F1044">
          <w:rPr>
            <w:noProof/>
            <w:webHidden/>
          </w:rPr>
          <w:tab/>
        </w:r>
        <w:r w:rsidR="006F67A5">
          <w:rPr>
            <w:noProof/>
            <w:webHidden/>
          </w:rPr>
          <w:fldChar w:fldCharType="begin"/>
        </w:r>
        <w:r w:rsidR="001F1044">
          <w:rPr>
            <w:noProof/>
            <w:webHidden/>
          </w:rPr>
          <w:instrText xml:space="preserve"> PAGEREF _Toc72461736 \h </w:instrText>
        </w:r>
        <w:r w:rsidR="006F67A5">
          <w:rPr>
            <w:noProof/>
            <w:webHidden/>
          </w:rPr>
        </w:r>
        <w:r w:rsidR="006F67A5">
          <w:rPr>
            <w:noProof/>
            <w:webHidden/>
          </w:rPr>
          <w:fldChar w:fldCharType="separate"/>
        </w:r>
        <w:r w:rsidR="00172D4F">
          <w:rPr>
            <w:noProof/>
            <w:webHidden/>
          </w:rPr>
          <w:t>12</w:t>
        </w:r>
        <w:r w:rsidR="006F67A5">
          <w:rPr>
            <w:noProof/>
            <w:webHidden/>
          </w:rPr>
          <w:fldChar w:fldCharType="end"/>
        </w:r>
      </w:hyperlink>
    </w:p>
    <w:p w14:paraId="273BCC69" w14:textId="6EFB6635" w:rsidR="001F1044" w:rsidRDefault="000A45A5">
      <w:pPr>
        <w:pStyle w:val="Tabladeilustraciones"/>
        <w:tabs>
          <w:tab w:val="left" w:pos="440"/>
          <w:tab w:val="right" w:leader="dot" w:pos="8776"/>
        </w:tabs>
        <w:rPr>
          <w:rFonts w:eastAsiaTheme="minorEastAsia"/>
          <w:noProof/>
          <w:lang w:eastAsia="es-ES"/>
        </w:rPr>
      </w:pPr>
      <w:hyperlink w:anchor="_Toc72461737" w:history="1">
        <w:r w:rsidR="001F1044" w:rsidRPr="00E241C0">
          <w:rPr>
            <w:rStyle w:val="Hipervnculo"/>
            <w:noProof/>
          </w:rPr>
          <w:t>iv.</w:t>
        </w:r>
        <w:r w:rsidR="001F1044">
          <w:rPr>
            <w:rFonts w:eastAsiaTheme="minorEastAsia"/>
            <w:noProof/>
            <w:lang w:eastAsia="es-ES"/>
          </w:rPr>
          <w:tab/>
        </w:r>
        <w:r w:rsidR="001F1044" w:rsidRPr="00E241C0">
          <w:rPr>
            <w:rStyle w:val="Hipervnculo"/>
            <w:noProof/>
          </w:rPr>
          <w:t>Diagrama de clases.</w:t>
        </w:r>
        <w:r w:rsidR="001F1044">
          <w:rPr>
            <w:noProof/>
            <w:webHidden/>
          </w:rPr>
          <w:tab/>
        </w:r>
        <w:r w:rsidR="006F67A5">
          <w:rPr>
            <w:noProof/>
            <w:webHidden/>
          </w:rPr>
          <w:fldChar w:fldCharType="begin"/>
        </w:r>
        <w:r w:rsidR="001F1044">
          <w:rPr>
            <w:noProof/>
            <w:webHidden/>
          </w:rPr>
          <w:instrText xml:space="preserve"> PAGEREF _Toc72461737 \h </w:instrText>
        </w:r>
        <w:r w:rsidR="006F67A5">
          <w:rPr>
            <w:noProof/>
            <w:webHidden/>
          </w:rPr>
        </w:r>
        <w:r w:rsidR="006F67A5">
          <w:rPr>
            <w:noProof/>
            <w:webHidden/>
          </w:rPr>
          <w:fldChar w:fldCharType="separate"/>
        </w:r>
        <w:r w:rsidR="00172D4F">
          <w:rPr>
            <w:noProof/>
            <w:webHidden/>
          </w:rPr>
          <w:t>15</w:t>
        </w:r>
        <w:r w:rsidR="006F67A5">
          <w:rPr>
            <w:noProof/>
            <w:webHidden/>
          </w:rPr>
          <w:fldChar w:fldCharType="end"/>
        </w:r>
      </w:hyperlink>
    </w:p>
    <w:p w14:paraId="3C1DA94B" w14:textId="62EC575F" w:rsidR="001F1044" w:rsidRDefault="000A45A5">
      <w:pPr>
        <w:pStyle w:val="Tabladeilustraciones"/>
        <w:tabs>
          <w:tab w:val="left" w:pos="440"/>
          <w:tab w:val="right" w:leader="dot" w:pos="8776"/>
        </w:tabs>
        <w:rPr>
          <w:rFonts w:eastAsiaTheme="minorEastAsia"/>
          <w:noProof/>
          <w:lang w:eastAsia="es-ES"/>
        </w:rPr>
      </w:pPr>
      <w:hyperlink w:anchor="_Toc72461738" w:history="1">
        <w:r w:rsidR="001F1044" w:rsidRPr="00E241C0">
          <w:rPr>
            <w:rStyle w:val="Hipervnculo"/>
            <w:noProof/>
          </w:rPr>
          <w:t>v.</w:t>
        </w:r>
        <w:r w:rsidR="001F1044">
          <w:rPr>
            <w:rFonts w:eastAsiaTheme="minorEastAsia"/>
            <w:noProof/>
            <w:lang w:eastAsia="es-ES"/>
          </w:rPr>
          <w:tab/>
        </w:r>
        <w:r w:rsidR="001F1044" w:rsidRPr="00E241C0">
          <w:rPr>
            <w:rStyle w:val="Hipervnculo"/>
            <w:noProof/>
          </w:rPr>
          <w:t>Diagrama de las clases Activity.</w:t>
        </w:r>
        <w:r w:rsidR="001F1044">
          <w:rPr>
            <w:noProof/>
            <w:webHidden/>
          </w:rPr>
          <w:tab/>
        </w:r>
        <w:r w:rsidR="006F67A5">
          <w:rPr>
            <w:noProof/>
            <w:webHidden/>
          </w:rPr>
          <w:fldChar w:fldCharType="begin"/>
        </w:r>
        <w:r w:rsidR="001F1044">
          <w:rPr>
            <w:noProof/>
            <w:webHidden/>
          </w:rPr>
          <w:instrText xml:space="preserve"> PAGEREF _Toc72461738 \h </w:instrText>
        </w:r>
        <w:r w:rsidR="006F67A5">
          <w:rPr>
            <w:noProof/>
            <w:webHidden/>
          </w:rPr>
        </w:r>
        <w:r w:rsidR="006F67A5">
          <w:rPr>
            <w:noProof/>
            <w:webHidden/>
          </w:rPr>
          <w:fldChar w:fldCharType="separate"/>
        </w:r>
        <w:r w:rsidR="00172D4F">
          <w:rPr>
            <w:noProof/>
            <w:webHidden/>
          </w:rPr>
          <w:t>17</w:t>
        </w:r>
        <w:r w:rsidR="006F67A5">
          <w:rPr>
            <w:noProof/>
            <w:webHidden/>
          </w:rPr>
          <w:fldChar w:fldCharType="end"/>
        </w:r>
      </w:hyperlink>
    </w:p>
    <w:p w14:paraId="58F47138" w14:textId="0EFFC1D2" w:rsidR="001F1044" w:rsidRDefault="000A45A5">
      <w:pPr>
        <w:pStyle w:val="Tabladeilustraciones"/>
        <w:tabs>
          <w:tab w:val="left" w:pos="440"/>
          <w:tab w:val="right" w:leader="dot" w:pos="8776"/>
        </w:tabs>
        <w:rPr>
          <w:rFonts w:eastAsiaTheme="minorEastAsia"/>
          <w:noProof/>
          <w:lang w:eastAsia="es-ES"/>
        </w:rPr>
      </w:pPr>
      <w:hyperlink w:anchor="_Toc72461739" w:history="1">
        <w:r w:rsidR="001F1044" w:rsidRPr="00E241C0">
          <w:rPr>
            <w:rStyle w:val="Hipervnculo"/>
            <w:noProof/>
          </w:rPr>
          <w:t>vi.</w:t>
        </w:r>
        <w:r w:rsidR="001F1044">
          <w:rPr>
            <w:rFonts w:eastAsiaTheme="minorEastAsia"/>
            <w:noProof/>
            <w:lang w:eastAsia="es-ES"/>
          </w:rPr>
          <w:tab/>
        </w:r>
        <w:r w:rsidR="001F1044" w:rsidRPr="00E241C0">
          <w:rPr>
            <w:rStyle w:val="Hipervnculo"/>
            <w:noProof/>
          </w:rPr>
          <w:t>Diagrama común clases gestoras de la BD.</w:t>
        </w:r>
        <w:r w:rsidR="001F1044">
          <w:rPr>
            <w:noProof/>
            <w:webHidden/>
          </w:rPr>
          <w:tab/>
        </w:r>
        <w:r w:rsidR="006F67A5">
          <w:rPr>
            <w:noProof/>
            <w:webHidden/>
          </w:rPr>
          <w:fldChar w:fldCharType="begin"/>
        </w:r>
        <w:r w:rsidR="001F1044">
          <w:rPr>
            <w:noProof/>
            <w:webHidden/>
          </w:rPr>
          <w:instrText xml:space="preserve"> PAGEREF _Toc72461739 \h </w:instrText>
        </w:r>
        <w:r w:rsidR="006F67A5">
          <w:rPr>
            <w:noProof/>
            <w:webHidden/>
          </w:rPr>
        </w:r>
        <w:r w:rsidR="006F67A5">
          <w:rPr>
            <w:noProof/>
            <w:webHidden/>
          </w:rPr>
          <w:fldChar w:fldCharType="separate"/>
        </w:r>
        <w:r w:rsidR="00172D4F">
          <w:rPr>
            <w:noProof/>
            <w:webHidden/>
          </w:rPr>
          <w:t>18</w:t>
        </w:r>
        <w:r w:rsidR="006F67A5">
          <w:rPr>
            <w:noProof/>
            <w:webHidden/>
          </w:rPr>
          <w:fldChar w:fldCharType="end"/>
        </w:r>
      </w:hyperlink>
    </w:p>
    <w:p w14:paraId="34A85C6B" w14:textId="20F46C97" w:rsidR="001F1044" w:rsidRDefault="000A45A5">
      <w:pPr>
        <w:pStyle w:val="Tabladeilustraciones"/>
        <w:tabs>
          <w:tab w:val="left" w:pos="660"/>
          <w:tab w:val="right" w:leader="dot" w:pos="8776"/>
        </w:tabs>
        <w:rPr>
          <w:rFonts w:eastAsiaTheme="minorEastAsia"/>
          <w:noProof/>
          <w:lang w:eastAsia="es-ES"/>
        </w:rPr>
      </w:pPr>
      <w:hyperlink w:anchor="_Toc72461740" w:history="1">
        <w:r w:rsidR="001F1044" w:rsidRPr="00E241C0">
          <w:rPr>
            <w:rStyle w:val="Hipervnculo"/>
            <w:noProof/>
          </w:rPr>
          <w:t>vii.</w:t>
        </w:r>
        <w:r w:rsidR="001F1044">
          <w:rPr>
            <w:rFonts w:eastAsiaTheme="minorEastAsia"/>
            <w:noProof/>
            <w:lang w:eastAsia="es-ES"/>
          </w:rPr>
          <w:tab/>
        </w:r>
        <w:r w:rsidR="001F1044" w:rsidRPr="00E241C0">
          <w:rPr>
            <w:rStyle w:val="Hipervnculo"/>
            <w:noProof/>
          </w:rPr>
          <w:t>Diagrama de las ClasesVO.</w:t>
        </w:r>
        <w:r w:rsidR="001F1044">
          <w:rPr>
            <w:noProof/>
            <w:webHidden/>
          </w:rPr>
          <w:tab/>
        </w:r>
        <w:r w:rsidR="006F67A5">
          <w:rPr>
            <w:noProof/>
            <w:webHidden/>
          </w:rPr>
          <w:fldChar w:fldCharType="begin"/>
        </w:r>
        <w:r w:rsidR="001F1044">
          <w:rPr>
            <w:noProof/>
            <w:webHidden/>
          </w:rPr>
          <w:instrText xml:space="preserve"> PAGEREF _Toc72461740 \h </w:instrText>
        </w:r>
        <w:r w:rsidR="006F67A5">
          <w:rPr>
            <w:noProof/>
            <w:webHidden/>
          </w:rPr>
        </w:r>
        <w:r w:rsidR="006F67A5">
          <w:rPr>
            <w:noProof/>
            <w:webHidden/>
          </w:rPr>
          <w:fldChar w:fldCharType="separate"/>
        </w:r>
        <w:r w:rsidR="00172D4F">
          <w:rPr>
            <w:noProof/>
            <w:webHidden/>
          </w:rPr>
          <w:t>19</w:t>
        </w:r>
        <w:r w:rsidR="006F67A5">
          <w:rPr>
            <w:noProof/>
            <w:webHidden/>
          </w:rPr>
          <w:fldChar w:fldCharType="end"/>
        </w:r>
      </w:hyperlink>
    </w:p>
    <w:p w14:paraId="39EE3E00" w14:textId="218C8AB1" w:rsidR="001F1044" w:rsidRDefault="000A45A5">
      <w:pPr>
        <w:pStyle w:val="Tabladeilustraciones"/>
        <w:tabs>
          <w:tab w:val="left" w:pos="660"/>
          <w:tab w:val="right" w:leader="dot" w:pos="8776"/>
        </w:tabs>
        <w:rPr>
          <w:rFonts w:eastAsiaTheme="minorEastAsia"/>
          <w:noProof/>
          <w:lang w:eastAsia="es-ES"/>
        </w:rPr>
      </w:pPr>
      <w:hyperlink w:anchor="_Toc72461741" w:history="1">
        <w:r w:rsidR="001F1044" w:rsidRPr="00E241C0">
          <w:rPr>
            <w:rStyle w:val="Hipervnculo"/>
            <w:noProof/>
          </w:rPr>
          <w:t>viii.</w:t>
        </w:r>
        <w:r w:rsidR="001F1044">
          <w:rPr>
            <w:rFonts w:eastAsiaTheme="minorEastAsia"/>
            <w:noProof/>
            <w:lang w:eastAsia="es-ES"/>
          </w:rPr>
          <w:tab/>
        </w:r>
        <w:r w:rsidR="001F1044" w:rsidRPr="00E241C0">
          <w:rPr>
            <w:rStyle w:val="Hipervnculo"/>
            <w:noProof/>
          </w:rPr>
          <w:t>Diagrama común Fragment.</w:t>
        </w:r>
        <w:r w:rsidR="001F1044">
          <w:rPr>
            <w:noProof/>
            <w:webHidden/>
          </w:rPr>
          <w:tab/>
        </w:r>
        <w:r w:rsidR="006F67A5">
          <w:rPr>
            <w:noProof/>
            <w:webHidden/>
          </w:rPr>
          <w:fldChar w:fldCharType="begin"/>
        </w:r>
        <w:r w:rsidR="001F1044">
          <w:rPr>
            <w:noProof/>
            <w:webHidden/>
          </w:rPr>
          <w:instrText xml:space="preserve"> PAGEREF _Toc72461741 \h </w:instrText>
        </w:r>
        <w:r w:rsidR="006F67A5">
          <w:rPr>
            <w:noProof/>
            <w:webHidden/>
          </w:rPr>
        </w:r>
        <w:r w:rsidR="006F67A5">
          <w:rPr>
            <w:noProof/>
            <w:webHidden/>
          </w:rPr>
          <w:fldChar w:fldCharType="separate"/>
        </w:r>
        <w:r w:rsidR="00172D4F">
          <w:rPr>
            <w:noProof/>
            <w:webHidden/>
          </w:rPr>
          <w:t>20</w:t>
        </w:r>
        <w:r w:rsidR="006F67A5">
          <w:rPr>
            <w:noProof/>
            <w:webHidden/>
          </w:rPr>
          <w:fldChar w:fldCharType="end"/>
        </w:r>
      </w:hyperlink>
    </w:p>
    <w:p w14:paraId="03CD6AA2" w14:textId="5F591691" w:rsidR="001F1044" w:rsidRDefault="000A45A5">
      <w:pPr>
        <w:pStyle w:val="Tabladeilustraciones"/>
        <w:tabs>
          <w:tab w:val="left" w:pos="440"/>
          <w:tab w:val="right" w:leader="dot" w:pos="8776"/>
        </w:tabs>
        <w:rPr>
          <w:rFonts w:eastAsiaTheme="minorEastAsia"/>
          <w:noProof/>
          <w:lang w:eastAsia="es-ES"/>
        </w:rPr>
      </w:pPr>
      <w:hyperlink w:anchor="_Toc72461742" w:history="1">
        <w:r w:rsidR="001F1044" w:rsidRPr="00E241C0">
          <w:rPr>
            <w:rStyle w:val="Hipervnculo"/>
            <w:noProof/>
          </w:rPr>
          <w:t>ix.</w:t>
        </w:r>
        <w:r w:rsidR="001F1044">
          <w:rPr>
            <w:rFonts w:eastAsiaTheme="minorEastAsia"/>
            <w:noProof/>
            <w:lang w:eastAsia="es-ES"/>
          </w:rPr>
          <w:tab/>
        </w:r>
        <w:r w:rsidR="001F1044" w:rsidRPr="00E241C0">
          <w:rPr>
            <w:rStyle w:val="Hipervnculo"/>
            <w:noProof/>
          </w:rPr>
          <w:t>Diagrama común GridAdapter.</w:t>
        </w:r>
        <w:r w:rsidR="001F1044">
          <w:rPr>
            <w:noProof/>
            <w:webHidden/>
          </w:rPr>
          <w:tab/>
        </w:r>
        <w:r w:rsidR="006F67A5">
          <w:rPr>
            <w:noProof/>
            <w:webHidden/>
          </w:rPr>
          <w:fldChar w:fldCharType="begin"/>
        </w:r>
        <w:r w:rsidR="001F1044">
          <w:rPr>
            <w:noProof/>
            <w:webHidden/>
          </w:rPr>
          <w:instrText xml:space="preserve"> PAGEREF _Toc72461742 \h </w:instrText>
        </w:r>
        <w:r w:rsidR="006F67A5">
          <w:rPr>
            <w:noProof/>
            <w:webHidden/>
          </w:rPr>
        </w:r>
        <w:r w:rsidR="006F67A5">
          <w:rPr>
            <w:noProof/>
            <w:webHidden/>
          </w:rPr>
          <w:fldChar w:fldCharType="separate"/>
        </w:r>
        <w:r w:rsidR="00172D4F">
          <w:rPr>
            <w:noProof/>
            <w:webHidden/>
          </w:rPr>
          <w:t>20</w:t>
        </w:r>
        <w:r w:rsidR="006F67A5">
          <w:rPr>
            <w:noProof/>
            <w:webHidden/>
          </w:rPr>
          <w:fldChar w:fldCharType="end"/>
        </w:r>
      </w:hyperlink>
    </w:p>
    <w:p w14:paraId="7A807A27" w14:textId="2992CD2E" w:rsidR="001F1044" w:rsidRDefault="000A45A5">
      <w:pPr>
        <w:pStyle w:val="Tabladeilustraciones"/>
        <w:tabs>
          <w:tab w:val="left" w:pos="440"/>
          <w:tab w:val="right" w:leader="dot" w:pos="8776"/>
        </w:tabs>
        <w:rPr>
          <w:rFonts w:eastAsiaTheme="minorEastAsia"/>
          <w:noProof/>
          <w:lang w:eastAsia="es-ES"/>
        </w:rPr>
      </w:pPr>
      <w:hyperlink w:anchor="_Toc72461743" w:history="1">
        <w:r w:rsidR="001F1044" w:rsidRPr="00E241C0">
          <w:rPr>
            <w:rStyle w:val="Hipervnculo"/>
            <w:noProof/>
          </w:rPr>
          <w:t>x.</w:t>
        </w:r>
        <w:r w:rsidR="001F1044">
          <w:rPr>
            <w:rFonts w:eastAsiaTheme="minorEastAsia"/>
            <w:noProof/>
            <w:lang w:eastAsia="es-ES"/>
          </w:rPr>
          <w:tab/>
        </w:r>
        <w:r w:rsidR="001F1044" w:rsidRPr="00E241C0">
          <w:rPr>
            <w:rStyle w:val="Hipervnculo"/>
            <w:noProof/>
          </w:rPr>
          <w:t>Diagrama común PagerAdapter.</w:t>
        </w:r>
        <w:r w:rsidR="001F1044">
          <w:rPr>
            <w:noProof/>
            <w:webHidden/>
          </w:rPr>
          <w:tab/>
        </w:r>
        <w:r w:rsidR="006F67A5">
          <w:rPr>
            <w:noProof/>
            <w:webHidden/>
          </w:rPr>
          <w:fldChar w:fldCharType="begin"/>
        </w:r>
        <w:r w:rsidR="001F1044">
          <w:rPr>
            <w:noProof/>
            <w:webHidden/>
          </w:rPr>
          <w:instrText xml:space="preserve"> PAGEREF _Toc72461743 \h </w:instrText>
        </w:r>
        <w:r w:rsidR="006F67A5">
          <w:rPr>
            <w:noProof/>
            <w:webHidden/>
          </w:rPr>
        </w:r>
        <w:r w:rsidR="006F67A5">
          <w:rPr>
            <w:noProof/>
            <w:webHidden/>
          </w:rPr>
          <w:fldChar w:fldCharType="separate"/>
        </w:r>
        <w:r w:rsidR="00172D4F">
          <w:rPr>
            <w:noProof/>
            <w:webHidden/>
          </w:rPr>
          <w:t>21</w:t>
        </w:r>
        <w:r w:rsidR="006F67A5">
          <w:rPr>
            <w:noProof/>
            <w:webHidden/>
          </w:rPr>
          <w:fldChar w:fldCharType="end"/>
        </w:r>
      </w:hyperlink>
    </w:p>
    <w:p w14:paraId="2DDB17F0" w14:textId="56C4FD6A" w:rsidR="001F1044" w:rsidRDefault="000A45A5">
      <w:pPr>
        <w:pStyle w:val="Tabladeilustraciones"/>
        <w:tabs>
          <w:tab w:val="left" w:pos="440"/>
          <w:tab w:val="right" w:leader="dot" w:pos="8776"/>
        </w:tabs>
        <w:rPr>
          <w:rFonts w:eastAsiaTheme="minorEastAsia"/>
          <w:noProof/>
          <w:lang w:eastAsia="es-ES"/>
        </w:rPr>
      </w:pPr>
      <w:hyperlink w:anchor="_Toc72461744" w:history="1">
        <w:r w:rsidR="001F1044" w:rsidRPr="00E241C0">
          <w:rPr>
            <w:rStyle w:val="Hipervnculo"/>
            <w:noProof/>
          </w:rPr>
          <w:t>xi.</w:t>
        </w:r>
        <w:r w:rsidR="001F1044">
          <w:rPr>
            <w:rFonts w:eastAsiaTheme="minorEastAsia"/>
            <w:noProof/>
            <w:lang w:eastAsia="es-ES"/>
          </w:rPr>
          <w:tab/>
        </w:r>
        <w:r w:rsidR="001F1044" w:rsidRPr="00E241C0">
          <w:rPr>
            <w:rStyle w:val="Hipervnculo"/>
            <w:noProof/>
          </w:rPr>
          <w:t>Diagrama MainActivity.</w:t>
        </w:r>
        <w:r w:rsidR="001F1044">
          <w:rPr>
            <w:noProof/>
            <w:webHidden/>
          </w:rPr>
          <w:tab/>
        </w:r>
        <w:r w:rsidR="006F67A5">
          <w:rPr>
            <w:noProof/>
            <w:webHidden/>
          </w:rPr>
          <w:fldChar w:fldCharType="begin"/>
        </w:r>
        <w:r w:rsidR="001F1044">
          <w:rPr>
            <w:noProof/>
            <w:webHidden/>
          </w:rPr>
          <w:instrText xml:space="preserve"> PAGEREF _Toc72461744 \h </w:instrText>
        </w:r>
        <w:r w:rsidR="006F67A5">
          <w:rPr>
            <w:noProof/>
            <w:webHidden/>
          </w:rPr>
        </w:r>
        <w:r w:rsidR="006F67A5">
          <w:rPr>
            <w:noProof/>
            <w:webHidden/>
          </w:rPr>
          <w:fldChar w:fldCharType="separate"/>
        </w:r>
        <w:r w:rsidR="00172D4F">
          <w:rPr>
            <w:noProof/>
            <w:webHidden/>
          </w:rPr>
          <w:t>22</w:t>
        </w:r>
        <w:r w:rsidR="006F67A5">
          <w:rPr>
            <w:noProof/>
            <w:webHidden/>
          </w:rPr>
          <w:fldChar w:fldCharType="end"/>
        </w:r>
      </w:hyperlink>
    </w:p>
    <w:p w14:paraId="49323013" w14:textId="0A39A0C4" w:rsidR="001F1044" w:rsidRDefault="000A45A5">
      <w:pPr>
        <w:pStyle w:val="Tabladeilustraciones"/>
        <w:tabs>
          <w:tab w:val="left" w:pos="660"/>
          <w:tab w:val="right" w:leader="dot" w:pos="8776"/>
        </w:tabs>
        <w:rPr>
          <w:rFonts w:eastAsiaTheme="minorEastAsia"/>
          <w:noProof/>
          <w:lang w:eastAsia="es-ES"/>
        </w:rPr>
      </w:pPr>
      <w:hyperlink w:anchor="_Toc72461745" w:history="1">
        <w:r w:rsidR="001F1044" w:rsidRPr="00E241C0">
          <w:rPr>
            <w:rStyle w:val="Hipervnculo"/>
            <w:noProof/>
          </w:rPr>
          <w:t>xii.</w:t>
        </w:r>
        <w:r w:rsidR="001F1044">
          <w:rPr>
            <w:rFonts w:eastAsiaTheme="minorEastAsia"/>
            <w:noProof/>
            <w:lang w:eastAsia="es-ES"/>
          </w:rPr>
          <w:tab/>
        </w:r>
        <w:r w:rsidR="001F1044" w:rsidRPr="00E241C0">
          <w:rPr>
            <w:rStyle w:val="Hipervnculo"/>
            <w:noProof/>
          </w:rPr>
          <w:t>Diagrama BD.</w:t>
        </w:r>
        <w:r w:rsidR="001F1044">
          <w:rPr>
            <w:noProof/>
            <w:webHidden/>
          </w:rPr>
          <w:tab/>
        </w:r>
        <w:r w:rsidR="006F67A5">
          <w:rPr>
            <w:noProof/>
            <w:webHidden/>
          </w:rPr>
          <w:fldChar w:fldCharType="begin"/>
        </w:r>
        <w:r w:rsidR="001F1044">
          <w:rPr>
            <w:noProof/>
            <w:webHidden/>
          </w:rPr>
          <w:instrText xml:space="preserve"> PAGEREF _Toc72461745 \h </w:instrText>
        </w:r>
        <w:r w:rsidR="006F67A5">
          <w:rPr>
            <w:noProof/>
            <w:webHidden/>
          </w:rPr>
        </w:r>
        <w:r w:rsidR="006F67A5">
          <w:rPr>
            <w:noProof/>
            <w:webHidden/>
          </w:rPr>
          <w:fldChar w:fldCharType="separate"/>
        </w:r>
        <w:r w:rsidR="00172D4F">
          <w:rPr>
            <w:noProof/>
            <w:webHidden/>
          </w:rPr>
          <w:t>23</w:t>
        </w:r>
        <w:r w:rsidR="006F67A5">
          <w:rPr>
            <w:noProof/>
            <w:webHidden/>
          </w:rPr>
          <w:fldChar w:fldCharType="end"/>
        </w:r>
      </w:hyperlink>
    </w:p>
    <w:p w14:paraId="256B133C" w14:textId="2CF8322D" w:rsidR="001F1044" w:rsidRDefault="000A45A5">
      <w:pPr>
        <w:pStyle w:val="Tabladeilustraciones"/>
        <w:tabs>
          <w:tab w:val="left" w:pos="660"/>
          <w:tab w:val="right" w:leader="dot" w:pos="8776"/>
        </w:tabs>
        <w:rPr>
          <w:rFonts w:eastAsiaTheme="minorEastAsia"/>
          <w:noProof/>
          <w:lang w:eastAsia="es-ES"/>
        </w:rPr>
      </w:pPr>
      <w:hyperlink w:anchor="_Toc72461746" w:history="1">
        <w:r w:rsidR="001F1044" w:rsidRPr="00E241C0">
          <w:rPr>
            <w:rStyle w:val="Hipervnculo"/>
            <w:noProof/>
          </w:rPr>
          <w:t>xiii.</w:t>
        </w:r>
        <w:r w:rsidR="001F1044">
          <w:rPr>
            <w:rFonts w:eastAsiaTheme="minorEastAsia"/>
            <w:noProof/>
            <w:lang w:eastAsia="es-ES"/>
          </w:rPr>
          <w:tab/>
        </w:r>
        <w:r w:rsidR="001F1044" w:rsidRPr="00E241C0">
          <w:rPr>
            <w:rStyle w:val="Hipervnculo"/>
            <w:noProof/>
          </w:rPr>
          <w:t>Casos de uso. General.</w:t>
        </w:r>
        <w:r w:rsidR="001F1044">
          <w:rPr>
            <w:noProof/>
            <w:webHidden/>
          </w:rPr>
          <w:tab/>
        </w:r>
        <w:r w:rsidR="006F67A5">
          <w:rPr>
            <w:noProof/>
            <w:webHidden/>
          </w:rPr>
          <w:fldChar w:fldCharType="begin"/>
        </w:r>
        <w:r w:rsidR="001F1044">
          <w:rPr>
            <w:noProof/>
            <w:webHidden/>
          </w:rPr>
          <w:instrText xml:space="preserve"> PAGEREF _Toc72461746 \h </w:instrText>
        </w:r>
        <w:r w:rsidR="006F67A5">
          <w:rPr>
            <w:noProof/>
            <w:webHidden/>
          </w:rPr>
        </w:r>
        <w:r w:rsidR="006F67A5">
          <w:rPr>
            <w:noProof/>
            <w:webHidden/>
          </w:rPr>
          <w:fldChar w:fldCharType="separate"/>
        </w:r>
        <w:r w:rsidR="00172D4F">
          <w:rPr>
            <w:noProof/>
            <w:webHidden/>
          </w:rPr>
          <w:t>24</w:t>
        </w:r>
        <w:r w:rsidR="006F67A5">
          <w:rPr>
            <w:noProof/>
            <w:webHidden/>
          </w:rPr>
          <w:fldChar w:fldCharType="end"/>
        </w:r>
      </w:hyperlink>
    </w:p>
    <w:p w14:paraId="17CD9F78" w14:textId="2E9AB604" w:rsidR="001F1044" w:rsidRDefault="000A45A5">
      <w:pPr>
        <w:pStyle w:val="Tabladeilustraciones"/>
        <w:tabs>
          <w:tab w:val="left" w:pos="660"/>
          <w:tab w:val="right" w:leader="dot" w:pos="8776"/>
        </w:tabs>
        <w:rPr>
          <w:rFonts w:eastAsiaTheme="minorEastAsia"/>
          <w:noProof/>
          <w:lang w:eastAsia="es-ES"/>
        </w:rPr>
      </w:pPr>
      <w:hyperlink w:anchor="_Toc72461747" w:history="1">
        <w:r w:rsidR="001F1044" w:rsidRPr="00E241C0">
          <w:rPr>
            <w:rStyle w:val="Hipervnculo"/>
            <w:noProof/>
          </w:rPr>
          <w:t>xiv.</w:t>
        </w:r>
        <w:r w:rsidR="001F1044">
          <w:rPr>
            <w:rFonts w:eastAsiaTheme="minorEastAsia"/>
            <w:noProof/>
            <w:lang w:eastAsia="es-ES"/>
          </w:rPr>
          <w:tab/>
        </w:r>
        <w:r w:rsidR="001F1044" w:rsidRPr="00E241C0">
          <w:rPr>
            <w:rStyle w:val="Hipervnculo"/>
            <w:noProof/>
          </w:rPr>
          <w:t>Casos de uso. Añadir.</w:t>
        </w:r>
        <w:r w:rsidR="001F1044">
          <w:rPr>
            <w:noProof/>
            <w:webHidden/>
          </w:rPr>
          <w:tab/>
        </w:r>
        <w:r w:rsidR="006F67A5">
          <w:rPr>
            <w:noProof/>
            <w:webHidden/>
          </w:rPr>
          <w:fldChar w:fldCharType="begin"/>
        </w:r>
        <w:r w:rsidR="001F1044">
          <w:rPr>
            <w:noProof/>
            <w:webHidden/>
          </w:rPr>
          <w:instrText xml:space="preserve"> PAGEREF _Toc72461747 \h </w:instrText>
        </w:r>
        <w:r w:rsidR="006F67A5">
          <w:rPr>
            <w:noProof/>
            <w:webHidden/>
          </w:rPr>
        </w:r>
        <w:r w:rsidR="006F67A5">
          <w:rPr>
            <w:noProof/>
            <w:webHidden/>
          </w:rPr>
          <w:fldChar w:fldCharType="separate"/>
        </w:r>
        <w:r w:rsidR="00172D4F">
          <w:rPr>
            <w:noProof/>
            <w:webHidden/>
          </w:rPr>
          <w:t>24</w:t>
        </w:r>
        <w:r w:rsidR="006F67A5">
          <w:rPr>
            <w:noProof/>
            <w:webHidden/>
          </w:rPr>
          <w:fldChar w:fldCharType="end"/>
        </w:r>
      </w:hyperlink>
    </w:p>
    <w:p w14:paraId="466B7AB0" w14:textId="0399AD53" w:rsidR="001F1044" w:rsidRDefault="000A45A5">
      <w:pPr>
        <w:pStyle w:val="Tabladeilustraciones"/>
        <w:tabs>
          <w:tab w:val="left" w:pos="660"/>
          <w:tab w:val="right" w:leader="dot" w:pos="8776"/>
        </w:tabs>
        <w:rPr>
          <w:rFonts w:eastAsiaTheme="minorEastAsia"/>
          <w:noProof/>
          <w:lang w:eastAsia="es-ES"/>
        </w:rPr>
      </w:pPr>
      <w:hyperlink w:anchor="_Toc72461748" w:history="1">
        <w:r w:rsidR="001F1044" w:rsidRPr="00E241C0">
          <w:rPr>
            <w:rStyle w:val="Hipervnculo"/>
            <w:noProof/>
          </w:rPr>
          <w:t>xv.</w:t>
        </w:r>
        <w:r w:rsidR="001F1044">
          <w:rPr>
            <w:rFonts w:eastAsiaTheme="minorEastAsia"/>
            <w:noProof/>
            <w:lang w:eastAsia="es-ES"/>
          </w:rPr>
          <w:tab/>
        </w:r>
        <w:r w:rsidR="001F1044" w:rsidRPr="00E241C0">
          <w:rPr>
            <w:rStyle w:val="Hipervnculo"/>
            <w:noProof/>
          </w:rPr>
          <w:t>Casos de uso. Editar.</w:t>
        </w:r>
        <w:r w:rsidR="001F1044">
          <w:rPr>
            <w:noProof/>
            <w:webHidden/>
          </w:rPr>
          <w:tab/>
        </w:r>
        <w:r w:rsidR="006F67A5">
          <w:rPr>
            <w:noProof/>
            <w:webHidden/>
          </w:rPr>
          <w:fldChar w:fldCharType="begin"/>
        </w:r>
        <w:r w:rsidR="001F1044">
          <w:rPr>
            <w:noProof/>
            <w:webHidden/>
          </w:rPr>
          <w:instrText xml:space="preserve"> PAGEREF _Toc72461748 \h </w:instrText>
        </w:r>
        <w:r w:rsidR="006F67A5">
          <w:rPr>
            <w:noProof/>
            <w:webHidden/>
          </w:rPr>
        </w:r>
        <w:r w:rsidR="006F67A5">
          <w:rPr>
            <w:noProof/>
            <w:webHidden/>
          </w:rPr>
          <w:fldChar w:fldCharType="separate"/>
        </w:r>
        <w:r w:rsidR="00172D4F">
          <w:rPr>
            <w:noProof/>
            <w:webHidden/>
          </w:rPr>
          <w:t>25</w:t>
        </w:r>
        <w:r w:rsidR="006F67A5">
          <w:rPr>
            <w:noProof/>
            <w:webHidden/>
          </w:rPr>
          <w:fldChar w:fldCharType="end"/>
        </w:r>
      </w:hyperlink>
    </w:p>
    <w:p w14:paraId="244E7F57" w14:textId="09FD0AFC" w:rsidR="001F1044" w:rsidRDefault="000A45A5">
      <w:pPr>
        <w:pStyle w:val="Tabladeilustraciones"/>
        <w:tabs>
          <w:tab w:val="left" w:pos="660"/>
          <w:tab w:val="right" w:leader="dot" w:pos="8776"/>
        </w:tabs>
        <w:rPr>
          <w:rFonts w:eastAsiaTheme="minorEastAsia"/>
          <w:noProof/>
          <w:lang w:eastAsia="es-ES"/>
        </w:rPr>
      </w:pPr>
      <w:hyperlink w:anchor="_Toc72461749" w:history="1">
        <w:r w:rsidR="001F1044" w:rsidRPr="00E241C0">
          <w:rPr>
            <w:rStyle w:val="Hipervnculo"/>
            <w:noProof/>
          </w:rPr>
          <w:t>xvi.</w:t>
        </w:r>
        <w:r w:rsidR="001F1044">
          <w:rPr>
            <w:rFonts w:eastAsiaTheme="minorEastAsia"/>
            <w:noProof/>
            <w:lang w:eastAsia="es-ES"/>
          </w:rPr>
          <w:tab/>
        </w:r>
        <w:r w:rsidR="001F1044" w:rsidRPr="00E241C0">
          <w:rPr>
            <w:rStyle w:val="Hipervnculo"/>
            <w:noProof/>
          </w:rPr>
          <w:t>Casos de uso. Eliminar.</w:t>
        </w:r>
        <w:r w:rsidR="001F1044">
          <w:rPr>
            <w:noProof/>
            <w:webHidden/>
          </w:rPr>
          <w:tab/>
        </w:r>
        <w:r w:rsidR="006F67A5">
          <w:rPr>
            <w:noProof/>
            <w:webHidden/>
          </w:rPr>
          <w:fldChar w:fldCharType="begin"/>
        </w:r>
        <w:r w:rsidR="001F1044">
          <w:rPr>
            <w:noProof/>
            <w:webHidden/>
          </w:rPr>
          <w:instrText xml:space="preserve"> PAGEREF _Toc72461749 \h </w:instrText>
        </w:r>
        <w:r w:rsidR="006F67A5">
          <w:rPr>
            <w:noProof/>
            <w:webHidden/>
          </w:rPr>
        </w:r>
        <w:r w:rsidR="006F67A5">
          <w:rPr>
            <w:noProof/>
            <w:webHidden/>
          </w:rPr>
          <w:fldChar w:fldCharType="separate"/>
        </w:r>
        <w:r w:rsidR="00172D4F">
          <w:rPr>
            <w:noProof/>
            <w:webHidden/>
          </w:rPr>
          <w:t>26</w:t>
        </w:r>
        <w:r w:rsidR="006F67A5">
          <w:rPr>
            <w:noProof/>
            <w:webHidden/>
          </w:rPr>
          <w:fldChar w:fldCharType="end"/>
        </w:r>
      </w:hyperlink>
    </w:p>
    <w:p w14:paraId="7277F86E" w14:textId="17FC2E47" w:rsidR="001F1044" w:rsidRDefault="000A45A5">
      <w:pPr>
        <w:pStyle w:val="Tabladeilustraciones"/>
        <w:tabs>
          <w:tab w:val="left" w:pos="660"/>
          <w:tab w:val="right" w:leader="dot" w:pos="8776"/>
        </w:tabs>
        <w:rPr>
          <w:rFonts w:eastAsiaTheme="minorEastAsia"/>
          <w:noProof/>
          <w:lang w:eastAsia="es-ES"/>
        </w:rPr>
      </w:pPr>
      <w:hyperlink w:anchor="_Toc72461750" w:history="1">
        <w:r w:rsidR="001F1044" w:rsidRPr="00E241C0">
          <w:rPr>
            <w:rStyle w:val="Hipervnculo"/>
            <w:noProof/>
          </w:rPr>
          <w:t>xvii.</w:t>
        </w:r>
        <w:r w:rsidR="001F1044">
          <w:rPr>
            <w:rFonts w:eastAsiaTheme="minorEastAsia"/>
            <w:noProof/>
            <w:lang w:eastAsia="es-ES"/>
          </w:rPr>
          <w:tab/>
        </w:r>
        <w:r w:rsidR="001F1044" w:rsidRPr="00E241C0">
          <w:rPr>
            <w:rStyle w:val="Hipervnculo"/>
            <w:noProof/>
          </w:rPr>
          <w:t>Menú lateral con las áreas generales de la aplicación.</w:t>
        </w:r>
        <w:r w:rsidR="001F1044">
          <w:rPr>
            <w:noProof/>
            <w:webHidden/>
          </w:rPr>
          <w:tab/>
        </w:r>
        <w:r w:rsidR="006F67A5">
          <w:rPr>
            <w:noProof/>
            <w:webHidden/>
          </w:rPr>
          <w:fldChar w:fldCharType="begin"/>
        </w:r>
        <w:r w:rsidR="001F1044">
          <w:rPr>
            <w:noProof/>
            <w:webHidden/>
          </w:rPr>
          <w:instrText xml:space="preserve"> PAGEREF _Toc72461750 \h </w:instrText>
        </w:r>
        <w:r w:rsidR="006F67A5">
          <w:rPr>
            <w:noProof/>
            <w:webHidden/>
          </w:rPr>
        </w:r>
        <w:r w:rsidR="006F67A5">
          <w:rPr>
            <w:noProof/>
            <w:webHidden/>
          </w:rPr>
          <w:fldChar w:fldCharType="separate"/>
        </w:r>
        <w:r w:rsidR="00172D4F">
          <w:rPr>
            <w:noProof/>
            <w:webHidden/>
          </w:rPr>
          <w:t>27</w:t>
        </w:r>
        <w:r w:rsidR="006F67A5">
          <w:rPr>
            <w:noProof/>
            <w:webHidden/>
          </w:rPr>
          <w:fldChar w:fldCharType="end"/>
        </w:r>
      </w:hyperlink>
    </w:p>
    <w:p w14:paraId="7F828D44" w14:textId="3F6BF67D" w:rsidR="001F1044" w:rsidRDefault="000A45A5">
      <w:pPr>
        <w:pStyle w:val="Tabladeilustraciones"/>
        <w:tabs>
          <w:tab w:val="left" w:pos="660"/>
          <w:tab w:val="right" w:leader="dot" w:pos="8776"/>
        </w:tabs>
        <w:rPr>
          <w:rFonts w:eastAsiaTheme="minorEastAsia"/>
          <w:noProof/>
          <w:lang w:eastAsia="es-ES"/>
        </w:rPr>
      </w:pPr>
      <w:hyperlink w:anchor="_Toc72461751" w:history="1">
        <w:r w:rsidR="001F1044" w:rsidRPr="00E241C0">
          <w:rPr>
            <w:rStyle w:val="Hipervnculo"/>
            <w:noProof/>
          </w:rPr>
          <w:t>xviii.</w:t>
        </w:r>
        <w:r w:rsidR="001F1044">
          <w:rPr>
            <w:rFonts w:eastAsiaTheme="minorEastAsia"/>
            <w:noProof/>
            <w:lang w:eastAsia="es-ES"/>
          </w:rPr>
          <w:tab/>
        </w:r>
        <w:r w:rsidR="001F1044" w:rsidRPr="00E241C0">
          <w:rPr>
            <w:rStyle w:val="Hipervnculo"/>
            <w:noProof/>
          </w:rPr>
          <w:t>Pestaña Animales</w:t>
        </w:r>
        <w:r w:rsidR="001F1044">
          <w:rPr>
            <w:noProof/>
            <w:webHidden/>
          </w:rPr>
          <w:tab/>
        </w:r>
        <w:r w:rsidR="006F67A5">
          <w:rPr>
            <w:noProof/>
            <w:webHidden/>
          </w:rPr>
          <w:fldChar w:fldCharType="begin"/>
        </w:r>
        <w:r w:rsidR="001F1044">
          <w:rPr>
            <w:noProof/>
            <w:webHidden/>
          </w:rPr>
          <w:instrText xml:space="preserve"> PAGEREF _Toc72461751 \h </w:instrText>
        </w:r>
        <w:r w:rsidR="006F67A5">
          <w:rPr>
            <w:noProof/>
            <w:webHidden/>
          </w:rPr>
        </w:r>
        <w:r w:rsidR="006F67A5">
          <w:rPr>
            <w:noProof/>
            <w:webHidden/>
          </w:rPr>
          <w:fldChar w:fldCharType="separate"/>
        </w:r>
        <w:r w:rsidR="00172D4F">
          <w:rPr>
            <w:noProof/>
            <w:webHidden/>
          </w:rPr>
          <w:t>28</w:t>
        </w:r>
        <w:r w:rsidR="006F67A5">
          <w:rPr>
            <w:noProof/>
            <w:webHidden/>
          </w:rPr>
          <w:fldChar w:fldCharType="end"/>
        </w:r>
      </w:hyperlink>
    </w:p>
    <w:p w14:paraId="4E726CE7" w14:textId="2E01A797" w:rsidR="001F1044" w:rsidRDefault="000A45A5">
      <w:pPr>
        <w:pStyle w:val="Tabladeilustraciones"/>
        <w:tabs>
          <w:tab w:val="left" w:pos="660"/>
          <w:tab w:val="right" w:leader="dot" w:pos="8776"/>
        </w:tabs>
        <w:rPr>
          <w:rFonts w:eastAsiaTheme="minorEastAsia"/>
          <w:noProof/>
          <w:lang w:eastAsia="es-ES"/>
        </w:rPr>
      </w:pPr>
      <w:hyperlink w:anchor="_Toc72461752" w:history="1">
        <w:r w:rsidR="001F1044" w:rsidRPr="00E241C0">
          <w:rPr>
            <w:rStyle w:val="Hipervnculo"/>
            <w:noProof/>
          </w:rPr>
          <w:t>xix.</w:t>
        </w:r>
        <w:r w:rsidR="001F1044">
          <w:rPr>
            <w:rFonts w:eastAsiaTheme="minorEastAsia"/>
            <w:noProof/>
            <w:lang w:eastAsia="es-ES"/>
          </w:rPr>
          <w:tab/>
        </w:r>
        <w:r w:rsidR="001F1044" w:rsidRPr="00E241C0">
          <w:rPr>
            <w:rStyle w:val="Hipervnculo"/>
            <w:noProof/>
          </w:rPr>
          <w:t>Detalle interfaz animales.</w:t>
        </w:r>
        <w:r w:rsidR="001F1044">
          <w:rPr>
            <w:noProof/>
            <w:webHidden/>
          </w:rPr>
          <w:tab/>
        </w:r>
        <w:r w:rsidR="006F67A5">
          <w:rPr>
            <w:noProof/>
            <w:webHidden/>
          </w:rPr>
          <w:fldChar w:fldCharType="begin"/>
        </w:r>
        <w:r w:rsidR="001F1044">
          <w:rPr>
            <w:noProof/>
            <w:webHidden/>
          </w:rPr>
          <w:instrText xml:space="preserve"> PAGEREF _Toc72461752 \h </w:instrText>
        </w:r>
        <w:r w:rsidR="006F67A5">
          <w:rPr>
            <w:noProof/>
            <w:webHidden/>
          </w:rPr>
        </w:r>
        <w:r w:rsidR="006F67A5">
          <w:rPr>
            <w:noProof/>
            <w:webHidden/>
          </w:rPr>
          <w:fldChar w:fldCharType="separate"/>
        </w:r>
        <w:r w:rsidR="00172D4F">
          <w:rPr>
            <w:noProof/>
            <w:webHidden/>
          </w:rPr>
          <w:t>28</w:t>
        </w:r>
        <w:r w:rsidR="006F67A5">
          <w:rPr>
            <w:noProof/>
            <w:webHidden/>
          </w:rPr>
          <w:fldChar w:fldCharType="end"/>
        </w:r>
      </w:hyperlink>
    </w:p>
    <w:p w14:paraId="16C8B5DC" w14:textId="29B5A6BF" w:rsidR="001F1044" w:rsidRDefault="000A45A5">
      <w:pPr>
        <w:pStyle w:val="Tabladeilustraciones"/>
        <w:tabs>
          <w:tab w:val="left" w:pos="440"/>
          <w:tab w:val="right" w:leader="dot" w:pos="8776"/>
        </w:tabs>
        <w:rPr>
          <w:rFonts w:eastAsiaTheme="minorEastAsia"/>
          <w:noProof/>
          <w:lang w:eastAsia="es-ES"/>
        </w:rPr>
      </w:pPr>
      <w:hyperlink w:anchor="_Toc72461753" w:history="1">
        <w:r w:rsidR="001F1044" w:rsidRPr="00E241C0">
          <w:rPr>
            <w:rStyle w:val="Hipervnculo"/>
            <w:noProof/>
          </w:rPr>
          <w:t>i.</w:t>
        </w:r>
        <w:r w:rsidR="001F1044">
          <w:rPr>
            <w:rFonts w:eastAsiaTheme="minorEastAsia"/>
            <w:noProof/>
            <w:lang w:eastAsia="es-ES"/>
          </w:rPr>
          <w:tab/>
        </w:r>
        <w:r w:rsidR="001F1044" w:rsidRPr="00E241C0">
          <w:rPr>
            <w:rStyle w:val="Hipervnculo"/>
            <w:noProof/>
          </w:rPr>
          <w:t>Detalle interfaz terneros.</w:t>
        </w:r>
        <w:r w:rsidR="001F1044">
          <w:rPr>
            <w:noProof/>
            <w:webHidden/>
          </w:rPr>
          <w:tab/>
        </w:r>
        <w:r w:rsidR="006F67A5">
          <w:rPr>
            <w:noProof/>
            <w:webHidden/>
          </w:rPr>
          <w:fldChar w:fldCharType="begin"/>
        </w:r>
        <w:r w:rsidR="001F1044">
          <w:rPr>
            <w:noProof/>
            <w:webHidden/>
          </w:rPr>
          <w:instrText xml:space="preserve"> PAGEREF _Toc72461753 \h </w:instrText>
        </w:r>
        <w:r w:rsidR="006F67A5">
          <w:rPr>
            <w:noProof/>
            <w:webHidden/>
          </w:rPr>
        </w:r>
        <w:r w:rsidR="006F67A5">
          <w:rPr>
            <w:noProof/>
            <w:webHidden/>
          </w:rPr>
          <w:fldChar w:fldCharType="separate"/>
        </w:r>
        <w:r w:rsidR="00172D4F">
          <w:rPr>
            <w:noProof/>
            <w:webHidden/>
          </w:rPr>
          <w:t>29</w:t>
        </w:r>
        <w:r w:rsidR="006F67A5">
          <w:rPr>
            <w:noProof/>
            <w:webHidden/>
          </w:rPr>
          <w:fldChar w:fldCharType="end"/>
        </w:r>
      </w:hyperlink>
    </w:p>
    <w:p w14:paraId="2CF56787" w14:textId="53055360" w:rsidR="001F1044" w:rsidRDefault="000A45A5">
      <w:pPr>
        <w:pStyle w:val="Tabladeilustraciones"/>
        <w:tabs>
          <w:tab w:val="left" w:pos="440"/>
          <w:tab w:val="right" w:leader="dot" w:pos="8776"/>
        </w:tabs>
        <w:rPr>
          <w:rFonts w:eastAsiaTheme="minorEastAsia"/>
          <w:noProof/>
          <w:lang w:eastAsia="es-ES"/>
        </w:rPr>
      </w:pPr>
      <w:hyperlink w:anchor="_Toc72461754" w:history="1">
        <w:r w:rsidR="001F1044" w:rsidRPr="00E241C0">
          <w:rPr>
            <w:rStyle w:val="Hipervnculo"/>
            <w:noProof/>
          </w:rPr>
          <w:t>ii.</w:t>
        </w:r>
        <w:r w:rsidR="001F1044">
          <w:rPr>
            <w:rFonts w:eastAsiaTheme="minorEastAsia"/>
            <w:noProof/>
            <w:lang w:eastAsia="es-ES"/>
          </w:rPr>
          <w:tab/>
        </w:r>
        <w:r w:rsidR="001F1044" w:rsidRPr="00E241C0">
          <w:rPr>
            <w:rStyle w:val="Hipervnculo"/>
            <w:noProof/>
          </w:rPr>
          <w:t>Detalle interfaz vacas.</w:t>
        </w:r>
        <w:r w:rsidR="001F1044">
          <w:rPr>
            <w:noProof/>
            <w:webHidden/>
          </w:rPr>
          <w:tab/>
        </w:r>
        <w:r w:rsidR="006F67A5">
          <w:rPr>
            <w:noProof/>
            <w:webHidden/>
          </w:rPr>
          <w:fldChar w:fldCharType="begin"/>
        </w:r>
        <w:r w:rsidR="001F1044">
          <w:rPr>
            <w:noProof/>
            <w:webHidden/>
          </w:rPr>
          <w:instrText xml:space="preserve"> PAGEREF _Toc72461754 \h </w:instrText>
        </w:r>
        <w:r w:rsidR="006F67A5">
          <w:rPr>
            <w:noProof/>
            <w:webHidden/>
          </w:rPr>
        </w:r>
        <w:r w:rsidR="006F67A5">
          <w:rPr>
            <w:noProof/>
            <w:webHidden/>
          </w:rPr>
          <w:fldChar w:fldCharType="separate"/>
        </w:r>
        <w:r w:rsidR="00172D4F">
          <w:rPr>
            <w:noProof/>
            <w:webHidden/>
          </w:rPr>
          <w:t>30</w:t>
        </w:r>
        <w:r w:rsidR="006F67A5">
          <w:rPr>
            <w:noProof/>
            <w:webHidden/>
          </w:rPr>
          <w:fldChar w:fldCharType="end"/>
        </w:r>
      </w:hyperlink>
    </w:p>
    <w:p w14:paraId="5D917F22" w14:textId="0AD744BB" w:rsidR="001F1044" w:rsidRDefault="000A45A5">
      <w:pPr>
        <w:pStyle w:val="Tabladeilustraciones"/>
        <w:tabs>
          <w:tab w:val="left" w:pos="440"/>
          <w:tab w:val="right" w:leader="dot" w:pos="8776"/>
        </w:tabs>
        <w:rPr>
          <w:rFonts w:eastAsiaTheme="minorEastAsia"/>
          <w:noProof/>
          <w:lang w:eastAsia="es-ES"/>
        </w:rPr>
      </w:pPr>
      <w:hyperlink w:anchor="_Toc72461755" w:history="1">
        <w:r w:rsidR="001F1044" w:rsidRPr="00E241C0">
          <w:rPr>
            <w:rStyle w:val="Hipervnculo"/>
            <w:noProof/>
          </w:rPr>
          <w:t>iii.</w:t>
        </w:r>
        <w:r w:rsidR="001F1044">
          <w:rPr>
            <w:rFonts w:eastAsiaTheme="minorEastAsia"/>
            <w:noProof/>
            <w:lang w:eastAsia="es-ES"/>
          </w:rPr>
          <w:tab/>
        </w:r>
        <w:r w:rsidR="001F1044" w:rsidRPr="00E241C0">
          <w:rPr>
            <w:rStyle w:val="Hipervnculo"/>
            <w:noProof/>
          </w:rPr>
          <w:t>Pestañas crotales.</w:t>
        </w:r>
        <w:r w:rsidR="001F1044">
          <w:rPr>
            <w:noProof/>
            <w:webHidden/>
          </w:rPr>
          <w:tab/>
        </w:r>
        <w:r w:rsidR="006F67A5">
          <w:rPr>
            <w:noProof/>
            <w:webHidden/>
          </w:rPr>
          <w:fldChar w:fldCharType="begin"/>
        </w:r>
        <w:r w:rsidR="001F1044">
          <w:rPr>
            <w:noProof/>
            <w:webHidden/>
          </w:rPr>
          <w:instrText xml:space="preserve"> PAGEREF _Toc72461755 \h </w:instrText>
        </w:r>
        <w:r w:rsidR="006F67A5">
          <w:rPr>
            <w:noProof/>
            <w:webHidden/>
          </w:rPr>
        </w:r>
        <w:r w:rsidR="006F67A5">
          <w:rPr>
            <w:noProof/>
            <w:webHidden/>
          </w:rPr>
          <w:fldChar w:fldCharType="separate"/>
        </w:r>
        <w:r w:rsidR="00172D4F">
          <w:rPr>
            <w:noProof/>
            <w:webHidden/>
          </w:rPr>
          <w:t>30</w:t>
        </w:r>
        <w:r w:rsidR="006F67A5">
          <w:rPr>
            <w:noProof/>
            <w:webHidden/>
          </w:rPr>
          <w:fldChar w:fldCharType="end"/>
        </w:r>
      </w:hyperlink>
    </w:p>
    <w:p w14:paraId="31C71411" w14:textId="3292EFED" w:rsidR="001F1044" w:rsidRDefault="000A45A5">
      <w:pPr>
        <w:pStyle w:val="Tabladeilustraciones"/>
        <w:tabs>
          <w:tab w:val="left" w:pos="440"/>
          <w:tab w:val="right" w:leader="dot" w:pos="8776"/>
        </w:tabs>
        <w:rPr>
          <w:rFonts w:eastAsiaTheme="minorEastAsia"/>
          <w:noProof/>
          <w:lang w:eastAsia="es-ES"/>
        </w:rPr>
      </w:pPr>
      <w:hyperlink w:anchor="_Toc72461756" w:history="1">
        <w:r w:rsidR="001F1044" w:rsidRPr="00E241C0">
          <w:rPr>
            <w:rStyle w:val="Hipervnculo"/>
            <w:noProof/>
          </w:rPr>
          <w:t>iv.</w:t>
        </w:r>
        <w:r w:rsidR="001F1044">
          <w:rPr>
            <w:rFonts w:eastAsiaTheme="minorEastAsia"/>
            <w:noProof/>
            <w:lang w:eastAsia="es-ES"/>
          </w:rPr>
          <w:tab/>
        </w:r>
        <w:r w:rsidR="001F1044" w:rsidRPr="00E241C0">
          <w:rPr>
            <w:rStyle w:val="Hipervnculo"/>
            <w:noProof/>
          </w:rPr>
          <w:t>Detalle interfaz crotal.</w:t>
        </w:r>
        <w:r w:rsidR="001F1044">
          <w:rPr>
            <w:noProof/>
            <w:webHidden/>
          </w:rPr>
          <w:tab/>
        </w:r>
        <w:r w:rsidR="006F67A5">
          <w:rPr>
            <w:noProof/>
            <w:webHidden/>
          </w:rPr>
          <w:fldChar w:fldCharType="begin"/>
        </w:r>
        <w:r w:rsidR="001F1044">
          <w:rPr>
            <w:noProof/>
            <w:webHidden/>
          </w:rPr>
          <w:instrText xml:space="preserve"> PAGEREF _Toc72461756 \h </w:instrText>
        </w:r>
        <w:r w:rsidR="006F67A5">
          <w:rPr>
            <w:noProof/>
            <w:webHidden/>
          </w:rPr>
        </w:r>
        <w:r w:rsidR="006F67A5">
          <w:rPr>
            <w:noProof/>
            <w:webHidden/>
          </w:rPr>
          <w:fldChar w:fldCharType="separate"/>
        </w:r>
        <w:r w:rsidR="00172D4F">
          <w:rPr>
            <w:noProof/>
            <w:webHidden/>
          </w:rPr>
          <w:t>31</w:t>
        </w:r>
        <w:r w:rsidR="006F67A5">
          <w:rPr>
            <w:noProof/>
            <w:webHidden/>
          </w:rPr>
          <w:fldChar w:fldCharType="end"/>
        </w:r>
      </w:hyperlink>
    </w:p>
    <w:p w14:paraId="3D59AC6A" w14:textId="2A3EBA6A" w:rsidR="001F1044" w:rsidRDefault="000A45A5">
      <w:pPr>
        <w:pStyle w:val="Tabladeilustraciones"/>
        <w:tabs>
          <w:tab w:val="left" w:pos="440"/>
          <w:tab w:val="right" w:leader="dot" w:pos="8776"/>
        </w:tabs>
        <w:rPr>
          <w:rFonts w:eastAsiaTheme="minorEastAsia"/>
          <w:noProof/>
          <w:lang w:eastAsia="es-ES"/>
        </w:rPr>
      </w:pPr>
      <w:hyperlink w:anchor="_Toc72461757" w:history="1">
        <w:r w:rsidR="001F1044" w:rsidRPr="00E241C0">
          <w:rPr>
            <w:rStyle w:val="Hipervnculo"/>
            <w:noProof/>
          </w:rPr>
          <w:t>v.</w:t>
        </w:r>
        <w:r w:rsidR="001F1044">
          <w:rPr>
            <w:rFonts w:eastAsiaTheme="minorEastAsia"/>
            <w:noProof/>
            <w:lang w:eastAsia="es-ES"/>
          </w:rPr>
          <w:tab/>
        </w:r>
        <w:r w:rsidR="001F1044" w:rsidRPr="00E241C0">
          <w:rPr>
            <w:rStyle w:val="Hipervnculo"/>
            <w:noProof/>
          </w:rPr>
          <w:t>Pestaña rebaños.</w:t>
        </w:r>
        <w:r w:rsidR="001F1044">
          <w:rPr>
            <w:noProof/>
            <w:webHidden/>
          </w:rPr>
          <w:tab/>
        </w:r>
        <w:r w:rsidR="006F67A5">
          <w:rPr>
            <w:noProof/>
            <w:webHidden/>
          </w:rPr>
          <w:fldChar w:fldCharType="begin"/>
        </w:r>
        <w:r w:rsidR="001F1044">
          <w:rPr>
            <w:noProof/>
            <w:webHidden/>
          </w:rPr>
          <w:instrText xml:space="preserve"> PAGEREF _Toc72461757 \h </w:instrText>
        </w:r>
        <w:r w:rsidR="006F67A5">
          <w:rPr>
            <w:noProof/>
            <w:webHidden/>
          </w:rPr>
        </w:r>
        <w:r w:rsidR="006F67A5">
          <w:rPr>
            <w:noProof/>
            <w:webHidden/>
          </w:rPr>
          <w:fldChar w:fldCharType="separate"/>
        </w:r>
        <w:r w:rsidR="00172D4F">
          <w:rPr>
            <w:noProof/>
            <w:webHidden/>
          </w:rPr>
          <w:t>31</w:t>
        </w:r>
        <w:r w:rsidR="006F67A5">
          <w:rPr>
            <w:noProof/>
            <w:webHidden/>
          </w:rPr>
          <w:fldChar w:fldCharType="end"/>
        </w:r>
      </w:hyperlink>
    </w:p>
    <w:p w14:paraId="343828FD" w14:textId="74DCEDDA" w:rsidR="001F1044" w:rsidRDefault="000A45A5">
      <w:pPr>
        <w:pStyle w:val="Tabladeilustraciones"/>
        <w:tabs>
          <w:tab w:val="left" w:pos="440"/>
          <w:tab w:val="right" w:leader="dot" w:pos="8776"/>
        </w:tabs>
        <w:rPr>
          <w:rFonts w:eastAsiaTheme="minorEastAsia"/>
          <w:noProof/>
          <w:lang w:eastAsia="es-ES"/>
        </w:rPr>
      </w:pPr>
      <w:hyperlink w:anchor="_Toc72461758" w:history="1">
        <w:r w:rsidR="001F1044" w:rsidRPr="00E241C0">
          <w:rPr>
            <w:rStyle w:val="Hipervnculo"/>
            <w:noProof/>
          </w:rPr>
          <w:t>vi.</w:t>
        </w:r>
        <w:r w:rsidR="001F1044">
          <w:rPr>
            <w:rFonts w:eastAsiaTheme="minorEastAsia"/>
            <w:noProof/>
            <w:lang w:eastAsia="es-ES"/>
          </w:rPr>
          <w:tab/>
        </w:r>
        <w:r w:rsidR="001F1044" w:rsidRPr="00E241C0">
          <w:rPr>
            <w:rStyle w:val="Hipervnculo"/>
            <w:noProof/>
          </w:rPr>
          <w:t>Detalle interfaz rebaño.</w:t>
        </w:r>
        <w:r w:rsidR="001F1044">
          <w:rPr>
            <w:noProof/>
            <w:webHidden/>
          </w:rPr>
          <w:tab/>
        </w:r>
        <w:r w:rsidR="006F67A5">
          <w:rPr>
            <w:noProof/>
            <w:webHidden/>
          </w:rPr>
          <w:fldChar w:fldCharType="begin"/>
        </w:r>
        <w:r w:rsidR="001F1044">
          <w:rPr>
            <w:noProof/>
            <w:webHidden/>
          </w:rPr>
          <w:instrText xml:space="preserve"> PAGEREF _Toc72461758 \h </w:instrText>
        </w:r>
        <w:r w:rsidR="006F67A5">
          <w:rPr>
            <w:noProof/>
            <w:webHidden/>
          </w:rPr>
        </w:r>
        <w:r w:rsidR="006F67A5">
          <w:rPr>
            <w:noProof/>
            <w:webHidden/>
          </w:rPr>
          <w:fldChar w:fldCharType="separate"/>
        </w:r>
        <w:r w:rsidR="00172D4F">
          <w:rPr>
            <w:noProof/>
            <w:webHidden/>
          </w:rPr>
          <w:t>31</w:t>
        </w:r>
        <w:r w:rsidR="006F67A5">
          <w:rPr>
            <w:noProof/>
            <w:webHidden/>
          </w:rPr>
          <w:fldChar w:fldCharType="end"/>
        </w:r>
      </w:hyperlink>
    </w:p>
    <w:p w14:paraId="69893A83" w14:textId="6FFD6063" w:rsidR="001F1044" w:rsidRDefault="000A45A5">
      <w:pPr>
        <w:pStyle w:val="Tabladeilustraciones"/>
        <w:tabs>
          <w:tab w:val="left" w:pos="660"/>
          <w:tab w:val="right" w:leader="dot" w:pos="8776"/>
        </w:tabs>
        <w:rPr>
          <w:rFonts w:eastAsiaTheme="minorEastAsia"/>
          <w:noProof/>
          <w:lang w:eastAsia="es-ES"/>
        </w:rPr>
      </w:pPr>
      <w:hyperlink w:anchor="_Toc72461759" w:history="1">
        <w:r w:rsidR="001F1044" w:rsidRPr="00E241C0">
          <w:rPr>
            <w:rStyle w:val="Hipervnculo"/>
            <w:noProof/>
          </w:rPr>
          <w:t>vii.</w:t>
        </w:r>
        <w:r w:rsidR="001F1044">
          <w:rPr>
            <w:rFonts w:eastAsiaTheme="minorEastAsia"/>
            <w:noProof/>
            <w:lang w:eastAsia="es-ES"/>
          </w:rPr>
          <w:tab/>
        </w:r>
        <w:r w:rsidR="001F1044" w:rsidRPr="00E241C0">
          <w:rPr>
            <w:rStyle w:val="Hipervnculo"/>
            <w:noProof/>
          </w:rPr>
          <w:t>Pestaña controles veterinarios.</w:t>
        </w:r>
        <w:r w:rsidR="001F1044">
          <w:rPr>
            <w:noProof/>
            <w:webHidden/>
          </w:rPr>
          <w:tab/>
        </w:r>
        <w:r w:rsidR="006F67A5">
          <w:rPr>
            <w:noProof/>
            <w:webHidden/>
          </w:rPr>
          <w:fldChar w:fldCharType="begin"/>
        </w:r>
        <w:r w:rsidR="001F1044">
          <w:rPr>
            <w:noProof/>
            <w:webHidden/>
          </w:rPr>
          <w:instrText xml:space="preserve"> PAGEREF _Toc72461759 \h </w:instrText>
        </w:r>
        <w:r w:rsidR="006F67A5">
          <w:rPr>
            <w:noProof/>
            <w:webHidden/>
          </w:rPr>
        </w:r>
        <w:r w:rsidR="006F67A5">
          <w:rPr>
            <w:noProof/>
            <w:webHidden/>
          </w:rPr>
          <w:fldChar w:fldCharType="separate"/>
        </w:r>
        <w:r w:rsidR="00172D4F">
          <w:rPr>
            <w:noProof/>
            <w:webHidden/>
          </w:rPr>
          <w:t>32</w:t>
        </w:r>
        <w:r w:rsidR="006F67A5">
          <w:rPr>
            <w:noProof/>
            <w:webHidden/>
          </w:rPr>
          <w:fldChar w:fldCharType="end"/>
        </w:r>
      </w:hyperlink>
    </w:p>
    <w:p w14:paraId="5096B42B" w14:textId="327F900F" w:rsidR="001F1044" w:rsidRDefault="000A45A5">
      <w:pPr>
        <w:pStyle w:val="Tabladeilustraciones"/>
        <w:tabs>
          <w:tab w:val="left" w:pos="660"/>
          <w:tab w:val="right" w:leader="dot" w:pos="8776"/>
        </w:tabs>
        <w:rPr>
          <w:rFonts w:eastAsiaTheme="minorEastAsia"/>
          <w:noProof/>
          <w:lang w:eastAsia="es-ES"/>
        </w:rPr>
      </w:pPr>
      <w:hyperlink w:anchor="_Toc72461760" w:history="1">
        <w:r w:rsidR="001F1044" w:rsidRPr="00E241C0">
          <w:rPr>
            <w:rStyle w:val="Hipervnculo"/>
            <w:noProof/>
          </w:rPr>
          <w:t>viii.</w:t>
        </w:r>
        <w:r w:rsidR="001F1044">
          <w:rPr>
            <w:rFonts w:eastAsiaTheme="minorEastAsia"/>
            <w:noProof/>
            <w:lang w:eastAsia="es-ES"/>
          </w:rPr>
          <w:tab/>
        </w:r>
        <w:r w:rsidR="001F1044" w:rsidRPr="00E241C0">
          <w:rPr>
            <w:rStyle w:val="Hipervnculo"/>
            <w:noProof/>
          </w:rPr>
          <w:t>Detalle interfaz detalles controles veterinarios</w:t>
        </w:r>
        <w:r w:rsidR="001F1044">
          <w:rPr>
            <w:noProof/>
            <w:webHidden/>
          </w:rPr>
          <w:tab/>
        </w:r>
        <w:r w:rsidR="006F67A5">
          <w:rPr>
            <w:noProof/>
            <w:webHidden/>
          </w:rPr>
          <w:fldChar w:fldCharType="begin"/>
        </w:r>
        <w:r w:rsidR="001F1044">
          <w:rPr>
            <w:noProof/>
            <w:webHidden/>
          </w:rPr>
          <w:instrText xml:space="preserve"> PAGEREF _Toc72461760 \h </w:instrText>
        </w:r>
        <w:r w:rsidR="006F67A5">
          <w:rPr>
            <w:noProof/>
            <w:webHidden/>
          </w:rPr>
        </w:r>
        <w:r w:rsidR="006F67A5">
          <w:rPr>
            <w:noProof/>
            <w:webHidden/>
          </w:rPr>
          <w:fldChar w:fldCharType="separate"/>
        </w:r>
        <w:r w:rsidR="00172D4F">
          <w:rPr>
            <w:noProof/>
            <w:webHidden/>
          </w:rPr>
          <w:t>32</w:t>
        </w:r>
        <w:r w:rsidR="006F67A5">
          <w:rPr>
            <w:noProof/>
            <w:webHidden/>
          </w:rPr>
          <w:fldChar w:fldCharType="end"/>
        </w:r>
      </w:hyperlink>
    </w:p>
    <w:p w14:paraId="408AA3C6" w14:textId="6DD3CF4E" w:rsidR="001F1044" w:rsidRDefault="000A45A5">
      <w:pPr>
        <w:pStyle w:val="Tabladeilustraciones"/>
        <w:tabs>
          <w:tab w:val="left" w:pos="440"/>
          <w:tab w:val="right" w:leader="dot" w:pos="8776"/>
        </w:tabs>
        <w:rPr>
          <w:rFonts w:eastAsiaTheme="minorEastAsia"/>
          <w:noProof/>
          <w:lang w:eastAsia="es-ES"/>
        </w:rPr>
      </w:pPr>
      <w:hyperlink w:anchor="_Toc72461761" w:history="1">
        <w:r w:rsidR="001F1044" w:rsidRPr="00E241C0">
          <w:rPr>
            <w:rStyle w:val="Hipervnculo"/>
            <w:noProof/>
          </w:rPr>
          <w:t>ix.</w:t>
        </w:r>
        <w:r w:rsidR="001F1044">
          <w:rPr>
            <w:rFonts w:eastAsiaTheme="minorEastAsia"/>
            <w:noProof/>
            <w:lang w:eastAsia="es-ES"/>
          </w:rPr>
          <w:tab/>
        </w:r>
        <w:r w:rsidR="001F1044" w:rsidRPr="00E241C0">
          <w:rPr>
            <w:rStyle w:val="Hipervnculo"/>
            <w:noProof/>
          </w:rPr>
          <w:t>Pestaña visitas veterinarias</w:t>
        </w:r>
        <w:r w:rsidR="001F1044">
          <w:rPr>
            <w:noProof/>
            <w:webHidden/>
          </w:rPr>
          <w:tab/>
        </w:r>
        <w:r w:rsidR="006F67A5">
          <w:rPr>
            <w:noProof/>
            <w:webHidden/>
          </w:rPr>
          <w:fldChar w:fldCharType="begin"/>
        </w:r>
        <w:r w:rsidR="001F1044">
          <w:rPr>
            <w:noProof/>
            <w:webHidden/>
          </w:rPr>
          <w:instrText xml:space="preserve"> PAGEREF _Toc72461761 \h </w:instrText>
        </w:r>
        <w:r w:rsidR="006F67A5">
          <w:rPr>
            <w:noProof/>
            <w:webHidden/>
          </w:rPr>
        </w:r>
        <w:r w:rsidR="006F67A5">
          <w:rPr>
            <w:noProof/>
            <w:webHidden/>
          </w:rPr>
          <w:fldChar w:fldCharType="separate"/>
        </w:r>
        <w:r w:rsidR="00172D4F">
          <w:rPr>
            <w:noProof/>
            <w:webHidden/>
          </w:rPr>
          <w:t>32</w:t>
        </w:r>
        <w:r w:rsidR="006F67A5">
          <w:rPr>
            <w:noProof/>
            <w:webHidden/>
          </w:rPr>
          <w:fldChar w:fldCharType="end"/>
        </w:r>
      </w:hyperlink>
    </w:p>
    <w:p w14:paraId="21B9A7B7" w14:textId="297F5520" w:rsidR="001F1044" w:rsidRDefault="000A45A5">
      <w:pPr>
        <w:pStyle w:val="Tabladeilustraciones"/>
        <w:tabs>
          <w:tab w:val="left" w:pos="440"/>
          <w:tab w:val="right" w:leader="dot" w:pos="8776"/>
        </w:tabs>
        <w:rPr>
          <w:rFonts w:eastAsiaTheme="minorEastAsia"/>
          <w:noProof/>
          <w:lang w:eastAsia="es-ES"/>
        </w:rPr>
      </w:pPr>
      <w:hyperlink w:anchor="_Toc72461762" w:history="1">
        <w:r w:rsidR="001F1044" w:rsidRPr="00E241C0">
          <w:rPr>
            <w:rStyle w:val="Hipervnculo"/>
            <w:noProof/>
          </w:rPr>
          <w:t>x.</w:t>
        </w:r>
        <w:r w:rsidR="001F1044">
          <w:rPr>
            <w:rFonts w:eastAsiaTheme="minorEastAsia"/>
            <w:noProof/>
            <w:lang w:eastAsia="es-ES"/>
          </w:rPr>
          <w:tab/>
        </w:r>
        <w:r w:rsidR="001F1044" w:rsidRPr="00E241C0">
          <w:rPr>
            <w:rStyle w:val="Hipervnculo"/>
            <w:noProof/>
          </w:rPr>
          <w:t>Detalle interfaz detalles visitas veterinarias.</w:t>
        </w:r>
        <w:r w:rsidR="001F1044">
          <w:rPr>
            <w:noProof/>
            <w:webHidden/>
          </w:rPr>
          <w:tab/>
        </w:r>
        <w:r w:rsidR="006F67A5">
          <w:rPr>
            <w:noProof/>
            <w:webHidden/>
          </w:rPr>
          <w:fldChar w:fldCharType="begin"/>
        </w:r>
        <w:r w:rsidR="001F1044">
          <w:rPr>
            <w:noProof/>
            <w:webHidden/>
          </w:rPr>
          <w:instrText xml:space="preserve"> PAGEREF _Toc72461762 \h </w:instrText>
        </w:r>
        <w:r w:rsidR="006F67A5">
          <w:rPr>
            <w:noProof/>
            <w:webHidden/>
          </w:rPr>
        </w:r>
        <w:r w:rsidR="006F67A5">
          <w:rPr>
            <w:noProof/>
            <w:webHidden/>
          </w:rPr>
          <w:fldChar w:fldCharType="separate"/>
        </w:r>
        <w:r w:rsidR="00172D4F">
          <w:rPr>
            <w:noProof/>
            <w:webHidden/>
          </w:rPr>
          <w:t>33</w:t>
        </w:r>
        <w:r w:rsidR="006F67A5">
          <w:rPr>
            <w:noProof/>
            <w:webHidden/>
          </w:rPr>
          <w:fldChar w:fldCharType="end"/>
        </w:r>
      </w:hyperlink>
    </w:p>
    <w:p w14:paraId="6A63E794" w14:textId="0E6A6FCE" w:rsidR="001F1044" w:rsidRDefault="000A45A5">
      <w:pPr>
        <w:pStyle w:val="Tabladeilustraciones"/>
        <w:tabs>
          <w:tab w:val="left" w:pos="440"/>
          <w:tab w:val="right" w:leader="dot" w:pos="8776"/>
        </w:tabs>
        <w:rPr>
          <w:rFonts w:eastAsiaTheme="minorEastAsia"/>
          <w:noProof/>
          <w:lang w:eastAsia="es-ES"/>
        </w:rPr>
      </w:pPr>
      <w:hyperlink w:anchor="_Toc72461763" w:history="1">
        <w:r w:rsidR="001F1044" w:rsidRPr="00E241C0">
          <w:rPr>
            <w:rStyle w:val="Hipervnculo"/>
            <w:noProof/>
          </w:rPr>
          <w:t>xi.</w:t>
        </w:r>
        <w:r w:rsidR="001F1044">
          <w:rPr>
            <w:rFonts w:eastAsiaTheme="minorEastAsia"/>
            <w:noProof/>
            <w:lang w:eastAsia="es-ES"/>
          </w:rPr>
          <w:tab/>
        </w:r>
        <w:r w:rsidR="001F1044" w:rsidRPr="00E241C0">
          <w:rPr>
            <w:rStyle w:val="Hipervnculo"/>
            <w:noProof/>
          </w:rPr>
          <w:t>Pestaña ventas.</w:t>
        </w:r>
        <w:r w:rsidR="001F1044">
          <w:rPr>
            <w:noProof/>
            <w:webHidden/>
          </w:rPr>
          <w:tab/>
        </w:r>
        <w:r w:rsidR="006F67A5">
          <w:rPr>
            <w:noProof/>
            <w:webHidden/>
          </w:rPr>
          <w:fldChar w:fldCharType="begin"/>
        </w:r>
        <w:r w:rsidR="001F1044">
          <w:rPr>
            <w:noProof/>
            <w:webHidden/>
          </w:rPr>
          <w:instrText xml:space="preserve"> PAGEREF _Toc72461763 \h </w:instrText>
        </w:r>
        <w:r w:rsidR="006F67A5">
          <w:rPr>
            <w:noProof/>
            <w:webHidden/>
          </w:rPr>
        </w:r>
        <w:r w:rsidR="006F67A5">
          <w:rPr>
            <w:noProof/>
            <w:webHidden/>
          </w:rPr>
          <w:fldChar w:fldCharType="separate"/>
        </w:r>
        <w:r w:rsidR="00172D4F">
          <w:rPr>
            <w:noProof/>
            <w:webHidden/>
          </w:rPr>
          <w:t>33</w:t>
        </w:r>
        <w:r w:rsidR="006F67A5">
          <w:rPr>
            <w:noProof/>
            <w:webHidden/>
          </w:rPr>
          <w:fldChar w:fldCharType="end"/>
        </w:r>
      </w:hyperlink>
    </w:p>
    <w:p w14:paraId="15B7F947" w14:textId="2A05A9C0" w:rsidR="001F1044" w:rsidRDefault="000A45A5">
      <w:pPr>
        <w:pStyle w:val="Tabladeilustraciones"/>
        <w:tabs>
          <w:tab w:val="left" w:pos="660"/>
          <w:tab w:val="right" w:leader="dot" w:pos="8776"/>
        </w:tabs>
        <w:rPr>
          <w:rFonts w:eastAsiaTheme="minorEastAsia"/>
          <w:noProof/>
          <w:lang w:eastAsia="es-ES"/>
        </w:rPr>
      </w:pPr>
      <w:hyperlink w:anchor="_Toc72461764" w:history="1">
        <w:r w:rsidR="001F1044" w:rsidRPr="00E241C0">
          <w:rPr>
            <w:rStyle w:val="Hipervnculo"/>
            <w:noProof/>
          </w:rPr>
          <w:t>xii.</w:t>
        </w:r>
        <w:r w:rsidR="001F1044">
          <w:rPr>
            <w:rFonts w:eastAsiaTheme="minorEastAsia"/>
            <w:noProof/>
            <w:lang w:eastAsia="es-ES"/>
          </w:rPr>
          <w:tab/>
        </w:r>
        <w:r w:rsidR="001F1044" w:rsidRPr="00E241C0">
          <w:rPr>
            <w:rStyle w:val="Hipervnculo"/>
            <w:noProof/>
          </w:rPr>
          <w:t>Detalle interfaz detalles compraventa.</w:t>
        </w:r>
        <w:r w:rsidR="001F1044">
          <w:rPr>
            <w:noProof/>
            <w:webHidden/>
          </w:rPr>
          <w:tab/>
        </w:r>
        <w:r w:rsidR="006F67A5">
          <w:rPr>
            <w:noProof/>
            <w:webHidden/>
          </w:rPr>
          <w:fldChar w:fldCharType="begin"/>
        </w:r>
        <w:r w:rsidR="001F1044">
          <w:rPr>
            <w:noProof/>
            <w:webHidden/>
          </w:rPr>
          <w:instrText xml:space="preserve"> PAGEREF _Toc72461764 \h </w:instrText>
        </w:r>
        <w:r w:rsidR="006F67A5">
          <w:rPr>
            <w:noProof/>
            <w:webHidden/>
          </w:rPr>
        </w:r>
        <w:r w:rsidR="006F67A5">
          <w:rPr>
            <w:noProof/>
            <w:webHidden/>
          </w:rPr>
          <w:fldChar w:fldCharType="separate"/>
        </w:r>
        <w:r w:rsidR="00172D4F">
          <w:rPr>
            <w:noProof/>
            <w:webHidden/>
          </w:rPr>
          <w:t>34</w:t>
        </w:r>
        <w:r w:rsidR="006F67A5">
          <w:rPr>
            <w:noProof/>
            <w:webHidden/>
          </w:rPr>
          <w:fldChar w:fldCharType="end"/>
        </w:r>
      </w:hyperlink>
    </w:p>
    <w:p w14:paraId="4DE2CA78" w14:textId="77777777" w:rsidR="00CE1686" w:rsidRPr="00CE1686" w:rsidRDefault="006F67A5" w:rsidP="000215E6">
      <w:pPr>
        <w:pStyle w:val="Tabladeilustraciones"/>
        <w:tabs>
          <w:tab w:val="left" w:pos="440"/>
          <w:tab w:val="right" w:leader="dot" w:pos="8776"/>
        </w:tabs>
      </w:pPr>
      <w:r>
        <w:fldChar w:fldCharType="end"/>
      </w:r>
    </w:p>
    <w:p w14:paraId="107E47D8" w14:textId="77777777" w:rsidR="00683283" w:rsidRDefault="00683283" w:rsidP="00996E7F">
      <w:pPr>
        <w:pStyle w:val="ETit1"/>
      </w:pPr>
      <w:bookmarkStart w:id="14" w:name="_Toc72190702"/>
      <w:bookmarkStart w:id="15" w:name="_Toc72461677"/>
      <w:r>
        <w:t>Listas de tablas.</w:t>
      </w:r>
      <w:bookmarkEnd w:id="14"/>
      <w:bookmarkEnd w:id="15"/>
    </w:p>
    <w:p w14:paraId="5796F2AC" w14:textId="688078A1" w:rsidR="001F1044" w:rsidRDefault="006F67A5">
      <w:pPr>
        <w:pStyle w:val="TDC1"/>
        <w:tabs>
          <w:tab w:val="left" w:pos="440"/>
          <w:tab w:val="right" w:leader="dot" w:pos="8776"/>
        </w:tabs>
        <w:rPr>
          <w:rFonts w:eastAsiaTheme="minorEastAsia"/>
          <w:noProof/>
          <w:lang w:eastAsia="es-ES"/>
        </w:rPr>
      </w:pPr>
      <w:r>
        <w:fldChar w:fldCharType="begin"/>
      </w:r>
      <w:r w:rsidR="000215E6">
        <w:instrText xml:space="preserve"> TOC \h \z \t "L_Tablas;1" </w:instrText>
      </w:r>
      <w:r>
        <w:fldChar w:fldCharType="separate"/>
      </w:r>
      <w:hyperlink w:anchor="_Toc72461766" w:history="1">
        <w:r w:rsidR="001F1044" w:rsidRPr="00263F16">
          <w:rPr>
            <w:rStyle w:val="Hipervnculo"/>
            <w:noProof/>
          </w:rPr>
          <w:t>i.</w:t>
        </w:r>
        <w:r w:rsidR="001F1044">
          <w:rPr>
            <w:rFonts w:eastAsiaTheme="minorEastAsia"/>
            <w:noProof/>
            <w:lang w:eastAsia="es-ES"/>
          </w:rPr>
          <w:tab/>
        </w:r>
        <w:r w:rsidR="001F1044" w:rsidRPr="00263F16">
          <w:rPr>
            <w:rStyle w:val="Hipervnculo"/>
            <w:noProof/>
          </w:rPr>
          <w:t>Casos de uso. Añadir.</w:t>
        </w:r>
        <w:r w:rsidR="001F1044">
          <w:rPr>
            <w:noProof/>
            <w:webHidden/>
          </w:rPr>
          <w:tab/>
        </w:r>
        <w:r>
          <w:rPr>
            <w:noProof/>
            <w:webHidden/>
          </w:rPr>
          <w:fldChar w:fldCharType="begin"/>
        </w:r>
        <w:r w:rsidR="001F1044">
          <w:rPr>
            <w:noProof/>
            <w:webHidden/>
          </w:rPr>
          <w:instrText xml:space="preserve"> PAGEREF _Toc72461766 \h </w:instrText>
        </w:r>
        <w:r>
          <w:rPr>
            <w:noProof/>
            <w:webHidden/>
          </w:rPr>
        </w:r>
        <w:r>
          <w:rPr>
            <w:noProof/>
            <w:webHidden/>
          </w:rPr>
          <w:fldChar w:fldCharType="separate"/>
        </w:r>
        <w:r w:rsidR="00172D4F">
          <w:rPr>
            <w:noProof/>
            <w:webHidden/>
          </w:rPr>
          <w:t>25</w:t>
        </w:r>
        <w:r>
          <w:rPr>
            <w:noProof/>
            <w:webHidden/>
          </w:rPr>
          <w:fldChar w:fldCharType="end"/>
        </w:r>
      </w:hyperlink>
    </w:p>
    <w:p w14:paraId="54E89C15" w14:textId="68026E29" w:rsidR="001F1044" w:rsidRDefault="000A45A5">
      <w:pPr>
        <w:pStyle w:val="TDC1"/>
        <w:tabs>
          <w:tab w:val="left" w:pos="440"/>
          <w:tab w:val="right" w:leader="dot" w:pos="8776"/>
        </w:tabs>
        <w:rPr>
          <w:rFonts w:eastAsiaTheme="minorEastAsia"/>
          <w:noProof/>
          <w:lang w:eastAsia="es-ES"/>
        </w:rPr>
      </w:pPr>
      <w:hyperlink w:anchor="_Toc72461767" w:history="1">
        <w:r w:rsidR="001F1044" w:rsidRPr="00263F16">
          <w:rPr>
            <w:rStyle w:val="Hipervnculo"/>
            <w:noProof/>
          </w:rPr>
          <w:t>ii.</w:t>
        </w:r>
        <w:r w:rsidR="001F1044">
          <w:rPr>
            <w:rFonts w:eastAsiaTheme="minorEastAsia"/>
            <w:noProof/>
            <w:lang w:eastAsia="es-ES"/>
          </w:rPr>
          <w:tab/>
        </w:r>
        <w:r w:rsidR="001F1044" w:rsidRPr="00263F16">
          <w:rPr>
            <w:rStyle w:val="Hipervnculo"/>
            <w:noProof/>
          </w:rPr>
          <w:t>Casos de uso. Editar.</w:t>
        </w:r>
        <w:r w:rsidR="001F1044">
          <w:rPr>
            <w:noProof/>
            <w:webHidden/>
          </w:rPr>
          <w:tab/>
        </w:r>
        <w:r w:rsidR="006F67A5">
          <w:rPr>
            <w:noProof/>
            <w:webHidden/>
          </w:rPr>
          <w:fldChar w:fldCharType="begin"/>
        </w:r>
        <w:r w:rsidR="001F1044">
          <w:rPr>
            <w:noProof/>
            <w:webHidden/>
          </w:rPr>
          <w:instrText xml:space="preserve"> PAGEREF _Toc72461767 \h </w:instrText>
        </w:r>
        <w:r w:rsidR="006F67A5">
          <w:rPr>
            <w:noProof/>
            <w:webHidden/>
          </w:rPr>
        </w:r>
        <w:r w:rsidR="006F67A5">
          <w:rPr>
            <w:noProof/>
            <w:webHidden/>
          </w:rPr>
          <w:fldChar w:fldCharType="separate"/>
        </w:r>
        <w:r w:rsidR="00172D4F">
          <w:rPr>
            <w:noProof/>
            <w:webHidden/>
          </w:rPr>
          <w:t>25</w:t>
        </w:r>
        <w:r w:rsidR="006F67A5">
          <w:rPr>
            <w:noProof/>
            <w:webHidden/>
          </w:rPr>
          <w:fldChar w:fldCharType="end"/>
        </w:r>
      </w:hyperlink>
    </w:p>
    <w:p w14:paraId="7AB8A52C" w14:textId="4CAA81E5" w:rsidR="001F1044" w:rsidRDefault="000A45A5">
      <w:pPr>
        <w:pStyle w:val="TDC1"/>
        <w:tabs>
          <w:tab w:val="left" w:pos="440"/>
          <w:tab w:val="right" w:leader="dot" w:pos="8776"/>
        </w:tabs>
        <w:rPr>
          <w:rFonts w:eastAsiaTheme="minorEastAsia"/>
          <w:noProof/>
          <w:lang w:eastAsia="es-ES"/>
        </w:rPr>
      </w:pPr>
      <w:hyperlink w:anchor="_Toc72461768" w:history="1">
        <w:r w:rsidR="001F1044" w:rsidRPr="00263F16">
          <w:rPr>
            <w:rStyle w:val="Hipervnculo"/>
            <w:noProof/>
          </w:rPr>
          <w:t>iii.</w:t>
        </w:r>
        <w:r w:rsidR="001F1044">
          <w:rPr>
            <w:rFonts w:eastAsiaTheme="minorEastAsia"/>
            <w:noProof/>
            <w:lang w:eastAsia="es-ES"/>
          </w:rPr>
          <w:tab/>
        </w:r>
        <w:r w:rsidR="001F1044" w:rsidRPr="00263F16">
          <w:rPr>
            <w:rStyle w:val="Hipervnculo"/>
            <w:noProof/>
          </w:rPr>
          <w:t>Casos de uso. Eliminar.</w:t>
        </w:r>
        <w:r w:rsidR="001F1044">
          <w:rPr>
            <w:noProof/>
            <w:webHidden/>
          </w:rPr>
          <w:tab/>
        </w:r>
        <w:r w:rsidR="006F67A5">
          <w:rPr>
            <w:noProof/>
            <w:webHidden/>
          </w:rPr>
          <w:fldChar w:fldCharType="begin"/>
        </w:r>
        <w:r w:rsidR="001F1044">
          <w:rPr>
            <w:noProof/>
            <w:webHidden/>
          </w:rPr>
          <w:instrText xml:space="preserve"> PAGEREF _Toc72461768 \h </w:instrText>
        </w:r>
        <w:r w:rsidR="006F67A5">
          <w:rPr>
            <w:noProof/>
            <w:webHidden/>
          </w:rPr>
        </w:r>
        <w:r w:rsidR="006F67A5">
          <w:rPr>
            <w:noProof/>
            <w:webHidden/>
          </w:rPr>
          <w:fldChar w:fldCharType="separate"/>
        </w:r>
        <w:r w:rsidR="00172D4F">
          <w:rPr>
            <w:noProof/>
            <w:webHidden/>
          </w:rPr>
          <w:t>26</w:t>
        </w:r>
        <w:r w:rsidR="006F67A5">
          <w:rPr>
            <w:noProof/>
            <w:webHidden/>
          </w:rPr>
          <w:fldChar w:fldCharType="end"/>
        </w:r>
      </w:hyperlink>
    </w:p>
    <w:p w14:paraId="18A57722" w14:textId="4FAE958F" w:rsidR="001F1044" w:rsidRDefault="000A45A5">
      <w:pPr>
        <w:pStyle w:val="TDC1"/>
        <w:tabs>
          <w:tab w:val="left" w:pos="440"/>
          <w:tab w:val="right" w:leader="dot" w:pos="8776"/>
        </w:tabs>
        <w:rPr>
          <w:rFonts w:eastAsiaTheme="minorEastAsia"/>
          <w:noProof/>
          <w:lang w:eastAsia="es-ES"/>
        </w:rPr>
      </w:pPr>
      <w:hyperlink w:anchor="_Toc72461769" w:history="1">
        <w:r w:rsidR="001F1044" w:rsidRPr="00263F16">
          <w:rPr>
            <w:rStyle w:val="Hipervnculo"/>
            <w:noProof/>
          </w:rPr>
          <w:t>iv.</w:t>
        </w:r>
        <w:r w:rsidR="001F1044">
          <w:rPr>
            <w:rFonts w:eastAsiaTheme="minorEastAsia"/>
            <w:noProof/>
            <w:lang w:eastAsia="es-ES"/>
          </w:rPr>
          <w:tab/>
        </w:r>
        <w:r w:rsidR="001F1044" w:rsidRPr="00263F16">
          <w:rPr>
            <w:rStyle w:val="Hipervnculo"/>
            <w:noProof/>
          </w:rPr>
          <w:t>Pruebas realizadas</w:t>
        </w:r>
        <w:r w:rsidR="001F1044">
          <w:rPr>
            <w:noProof/>
            <w:webHidden/>
          </w:rPr>
          <w:tab/>
        </w:r>
        <w:r w:rsidR="006F67A5">
          <w:rPr>
            <w:noProof/>
            <w:webHidden/>
          </w:rPr>
          <w:fldChar w:fldCharType="begin"/>
        </w:r>
        <w:r w:rsidR="001F1044">
          <w:rPr>
            <w:noProof/>
            <w:webHidden/>
          </w:rPr>
          <w:instrText xml:space="preserve"> PAGEREF _Toc72461769 \h </w:instrText>
        </w:r>
        <w:r w:rsidR="006F67A5">
          <w:rPr>
            <w:noProof/>
            <w:webHidden/>
          </w:rPr>
        </w:r>
        <w:r w:rsidR="006F67A5">
          <w:rPr>
            <w:noProof/>
            <w:webHidden/>
          </w:rPr>
          <w:fldChar w:fldCharType="separate"/>
        </w:r>
        <w:r w:rsidR="00172D4F">
          <w:rPr>
            <w:noProof/>
            <w:webHidden/>
          </w:rPr>
          <w:t>40</w:t>
        </w:r>
        <w:r w:rsidR="006F67A5">
          <w:rPr>
            <w:noProof/>
            <w:webHidden/>
          </w:rPr>
          <w:fldChar w:fldCharType="end"/>
        </w:r>
      </w:hyperlink>
    </w:p>
    <w:p w14:paraId="1ED8076E" w14:textId="2B7967DA" w:rsidR="001F1044" w:rsidRDefault="000A45A5">
      <w:pPr>
        <w:pStyle w:val="TDC1"/>
        <w:tabs>
          <w:tab w:val="left" w:pos="440"/>
          <w:tab w:val="right" w:leader="dot" w:pos="8776"/>
        </w:tabs>
        <w:rPr>
          <w:rFonts w:eastAsiaTheme="minorEastAsia"/>
          <w:noProof/>
          <w:lang w:eastAsia="es-ES"/>
        </w:rPr>
      </w:pPr>
      <w:hyperlink w:anchor="_Toc72461770" w:history="1">
        <w:r w:rsidR="001F1044" w:rsidRPr="00263F16">
          <w:rPr>
            <w:rStyle w:val="Hipervnculo"/>
            <w:noProof/>
          </w:rPr>
          <w:t>v.</w:t>
        </w:r>
        <w:r w:rsidR="001F1044">
          <w:rPr>
            <w:rFonts w:eastAsiaTheme="minorEastAsia"/>
            <w:noProof/>
            <w:lang w:eastAsia="es-ES"/>
          </w:rPr>
          <w:tab/>
        </w:r>
        <w:r w:rsidR="001F1044" w:rsidRPr="00263F16">
          <w:rPr>
            <w:rStyle w:val="Hipervnculo"/>
            <w:noProof/>
          </w:rPr>
          <w:t>Segunda realización pruebas</w:t>
        </w:r>
        <w:r w:rsidR="001F1044">
          <w:rPr>
            <w:noProof/>
            <w:webHidden/>
          </w:rPr>
          <w:tab/>
        </w:r>
        <w:r w:rsidR="006F67A5">
          <w:rPr>
            <w:noProof/>
            <w:webHidden/>
          </w:rPr>
          <w:fldChar w:fldCharType="begin"/>
        </w:r>
        <w:r w:rsidR="001F1044">
          <w:rPr>
            <w:noProof/>
            <w:webHidden/>
          </w:rPr>
          <w:instrText xml:space="preserve"> PAGEREF _Toc72461770 \h </w:instrText>
        </w:r>
        <w:r w:rsidR="006F67A5">
          <w:rPr>
            <w:noProof/>
            <w:webHidden/>
          </w:rPr>
        </w:r>
        <w:r w:rsidR="006F67A5">
          <w:rPr>
            <w:noProof/>
            <w:webHidden/>
          </w:rPr>
          <w:fldChar w:fldCharType="separate"/>
        </w:r>
        <w:r w:rsidR="00172D4F">
          <w:rPr>
            <w:noProof/>
            <w:webHidden/>
          </w:rPr>
          <w:t>41</w:t>
        </w:r>
        <w:r w:rsidR="006F67A5">
          <w:rPr>
            <w:noProof/>
            <w:webHidden/>
          </w:rPr>
          <w:fldChar w:fldCharType="end"/>
        </w:r>
      </w:hyperlink>
    </w:p>
    <w:p w14:paraId="60A1C3A7" w14:textId="77777777" w:rsidR="000215E6" w:rsidRPr="000215E6" w:rsidRDefault="006F67A5" w:rsidP="000215E6">
      <w:pPr>
        <w:pStyle w:val="TDC1"/>
        <w:tabs>
          <w:tab w:val="left" w:pos="440"/>
          <w:tab w:val="right" w:leader="dot" w:pos="8776"/>
        </w:tabs>
      </w:pPr>
      <w:r>
        <w:fldChar w:fldCharType="end"/>
      </w:r>
    </w:p>
    <w:p w14:paraId="38DBBC74" w14:textId="77777777" w:rsidR="00683283" w:rsidRDefault="00E4321F" w:rsidP="00996E7F">
      <w:pPr>
        <w:pStyle w:val="ETitulo"/>
      </w:pPr>
      <w:bookmarkStart w:id="16" w:name="_Toc72190703"/>
      <w:bookmarkStart w:id="17" w:name="_Toc72461678"/>
      <w:r>
        <w:lastRenderedPageBreak/>
        <w:t xml:space="preserve">1. </w:t>
      </w:r>
      <w:r w:rsidR="00683283">
        <w:t>Estudio del problema y análisis del sistema</w:t>
      </w:r>
      <w:bookmarkEnd w:id="16"/>
      <w:bookmarkEnd w:id="17"/>
    </w:p>
    <w:p w14:paraId="60D97F5C" w14:textId="77777777" w:rsidR="00C51C3C" w:rsidRPr="00C51C3C" w:rsidRDefault="00C51C3C" w:rsidP="00C51C3C">
      <w:pPr>
        <w:pStyle w:val="Prrafodelista"/>
        <w:keepNext/>
        <w:numPr>
          <w:ilvl w:val="0"/>
          <w:numId w:val="5"/>
        </w:numPr>
        <w:spacing w:before="360" w:after="120" w:line="240" w:lineRule="auto"/>
        <w:contextualSpacing w:val="0"/>
        <w:rPr>
          <w:vanish/>
          <w:color w:val="1F4E79" w:themeColor="accent5" w:themeShade="80"/>
          <w:sz w:val="40"/>
        </w:rPr>
      </w:pPr>
    </w:p>
    <w:p w14:paraId="12F7E8BB" w14:textId="77777777" w:rsidR="00C51C3C" w:rsidRPr="00C51C3C" w:rsidRDefault="00C51C3C" w:rsidP="00C51C3C">
      <w:pPr>
        <w:pStyle w:val="Prrafodelista"/>
        <w:keepNext/>
        <w:numPr>
          <w:ilvl w:val="0"/>
          <w:numId w:val="5"/>
        </w:numPr>
        <w:spacing w:before="360" w:after="120" w:line="240" w:lineRule="auto"/>
        <w:contextualSpacing w:val="0"/>
        <w:rPr>
          <w:vanish/>
          <w:color w:val="1F4E79" w:themeColor="accent5" w:themeShade="80"/>
          <w:sz w:val="40"/>
        </w:rPr>
      </w:pPr>
    </w:p>
    <w:p w14:paraId="4BA80E85" w14:textId="77777777" w:rsidR="00683283" w:rsidRDefault="00683283" w:rsidP="00996E7F">
      <w:pPr>
        <w:pStyle w:val="ETit1"/>
      </w:pPr>
      <w:bookmarkStart w:id="18" w:name="_Toc72190704"/>
      <w:bookmarkStart w:id="19" w:name="_Toc72461679"/>
      <w:r>
        <w:t>Introducción.</w:t>
      </w:r>
      <w:bookmarkEnd w:id="18"/>
      <w:bookmarkEnd w:id="19"/>
    </w:p>
    <w:p w14:paraId="0941F430" w14:textId="77777777" w:rsidR="00B00416" w:rsidRDefault="006E64DD" w:rsidP="00996E7F">
      <w:pPr>
        <w:pStyle w:val="ENormal"/>
      </w:pPr>
      <w:r>
        <w:t xml:space="preserve">La utilidad de la aplicación será </w:t>
      </w:r>
      <w:r w:rsidR="00B00416">
        <w:t>la gestión</w:t>
      </w:r>
      <w:r w:rsidR="00981F85">
        <w:t xml:space="preserve"> y organización</w:t>
      </w:r>
      <w:r w:rsidR="00B00416">
        <w:t xml:space="preserve"> d</w:t>
      </w:r>
      <w:r w:rsidR="00001963">
        <w:t>e</w:t>
      </w:r>
      <w:r w:rsidR="00B00416">
        <w:t xml:space="preserve"> una explotación </w:t>
      </w:r>
      <w:proofErr w:type="spellStart"/>
      <w:proofErr w:type="gramStart"/>
      <w:r w:rsidR="00B00416">
        <w:t>ganadera,basándose</w:t>
      </w:r>
      <w:proofErr w:type="spellEnd"/>
      <w:proofErr w:type="gramEnd"/>
      <w:r w:rsidR="00B00416">
        <w:t xml:space="preserve"> en los datos guardados</w:t>
      </w:r>
      <w:r w:rsidR="00001963">
        <w:t xml:space="preserve"> sobre la misma.</w:t>
      </w:r>
    </w:p>
    <w:p w14:paraId="4241902E" w14:textId="77777777" w:rsidR="00AC7DCB" w:rsidRPr="00AC7DCB" w:rsidRDefault="00FA6523" w:rsidP="00996E7F">
      <w:pPr>
        <w:pStyle w:val="ENormal"/>
      </w:pPr>
      <w:r>
        <w:t>La aplicación será desarrollada en Android Studio, entorno de desarrollo</w:t>
      </w:r>
      <w:r w:rsidR="00E00C5C">
        <w:t xml:space="preserve"> utilizado en el módulo Programación Multimedia </w:t>
      </w:r>
      <w:r w:rsidR="00722393">
        <w:t>y Dispositivos Móviles</w:t>
      </w:r>
      <w:r w:rsidR="0096208A">
        <w:t xml:space="preserve"> utilizando lenguaje Java, utilizado en múltiples módulos del ciclo.</w:t>
      </w:r>
    </w:p>
    <w:p w14:paraId="68451E22" w14:textId="77777777" w:rsidR="00683283" w:rsidRDefault="00683283" w:rsidP="00996E7F">
      <w:pPr>
        <w:pStyle w:val="ETit1"/>
      </w:pPr>
      <w:bookmarkStart w:id="20" w:name="_Toc72190705"/>
      <w:bookmarkStart w:id="21" w:name="_Toc72461680"/>
      <w:r>
        <w:t>Descripción de la aplicación. Motivación. Finalidad.</w:t>
      </w:r>
      <w:bookmarkEnd w:id="20"/>
      <w:bookmarkEnd w:id="21"/>
    </w:p>
    <w:p w14:paraId="3EA1EDFF" w14:textId="77777777" w:rsidR="004D00B7" w:rsidRPr="00CC5EC2" w:rsidRDefault="004D00B7" w:rsidP="00996E7F">
      <w:pPr>
        <w:pStyle w:val="ENormal"/>
      </w:pPr>
      <w:r>
        <w:t xml:space="preserve">Se guardarán los datos de cada uno de los animales de la explotación, pudiendo añadir </w:t>
      </w:r>
      <w:r w:rsidR="00F111C2">
        <w:t xml:space="preserve">posteriormente </w:t>
      </w:r>
      <w:r>
        <w:t>datos como las fechas de embarazos y partos para facilitar la organización. Se tendrá un registro de diferentes lugares donde</w:t>
      </w:r>
      <w:r w:rsidR="00F35E73">
        <w:t xml:space="preserve"> podrán estar los animales, para tener un registro de que animal está en cada</w:t>
      </w:r>
      <w:r w:rsidR="00CC5EC2">
        <w:t xml:space="preserve">. </w:t>
      </w:r>
      <w:r w:rsidR="00F35E73">
        <w:t xml:space="preserve">También se podrá guardar a que animales les faltan los crotales, para saber cuáles deben ser pedidos, un registro de los tratamientos veterinarios y de las compras y ventas de los animales. </w:t>
      </w:r>
      <w:r w:rsidR="00F35E73" w:rsidRPr="00CC5EC2">
        <w:t>También se podrán importar y exportar los datos y ver estadísticas de diferentes datos guardados en la aplicación, como el tiempo de cada animal en las diferentes localizaciones, el tiempo entre partos, el tiempo medio de destete de los animales o el precio medio de los animales.</w:t>
      </w:r>
    </w:p>
    <w:p w14:paraId="65341BD6" w14:textId="77777777" w:rsidR="00683283" w:rsidRDefault="00683283" w:rsidP="00996E7F">
      <w:pPr>
        <w:pStyle w:val="ETit1"/>
      </w:pPr>
      <w:bookmarkStart w:id="22" w:name="_Toc72190706"/>
      <w:bookmarkStart w:id="23" w:name="_Toc72461681"/>
      <w:r>
        <w:lastRenderedPageBreak/>
        <w:t>Objetivos</w:t>
      </w:r>
      <w:bookmarkEnd w:id="22"/>
      <w:bookmarkEnd w:id="23"/>
    </w:p>
    <w:p w14:paraId="1B1CD688" w14:textId="77777777" w:rsidR="006763AA" w:rsidRDefault="00AD7074" w:rsidP="00996E7F">
      <w:pPr>
        <w:pStyle w:val="ETit3"/>
      </w:pPr>
      <w:bookmarkStart w:id="24" w:name="_Toc72190707"/>
      <w:bookmarkStart w:id="25" w:name="_Toc72461682"/>
      <w:r>
        <w:t>Objetivos funcionales</w:t>
      </w:r>
      <w:bookmarkEnd w:id="24"/>
      <w:bookmarkEnd w:id="25"/>
    </w:p>
    <w:p w14:paraId="3C5EE790" w14:textId="77777777" w:rsidR="00AD7074" w:rsidRDefault="00A90A89" w:rsidP="00996E7F">
      <w:pPr>
        <w:pStyle w:val="ETit4"/>
      </w:pPr>
      <w:r>
        <w:t>Gestión de los animales</w:t>
      </w:r>
    </w:p>
    <w:p w14:paraId="1FE65615" w14:textId="77777777" w:rsidR="00A90A89" w:rsidRDefault="000144A0" w:rsidP="00996E7F">
      <w:pPr>
        <w:pStyle w:val="EGuiones"/>
      </w:pPr>
      <w:r>
        <w:t>Añadir animales.</w:t>
      </w:r>
    </w:p>
    <w:p w14:paraId="62812424" w14:textId="77777777" w:rsidR="0035648F" w:rsidRDefault="000144A0" w:rsidP="00996E7F">
      <w:pPr>
        <w:pStyle w:val="EGuiones"/>
      </w:pPr>
      <w:r>
        <w:t>Modificar</w:t>
      </w:r>
      <w:r w:rsidR="0035648F">
        <w:t xml:space="preserve"> animales.</w:t>
      </w:r>
    </w:p>
    <w:p w14:paraId="0F5461FB" w14:textId="77777777" w:rsidR="0035648F" w:rsidRDefault="0035648F" w:rsidP="00996E7F">
      <w:pPr>
        <w:pStyle w:val="EGuiones"/>
      </w:pPr>
      <w:r>
        <w:t>Dar de baja animales, sin eliminarlos de la base de datos.</w:t>
      </w:r>
    </w:p>
    <w:p w14:paraId="333F990D" w14:textId="77777777" w:rsidR="000144A0" w:rsidRDefault="0035648F" w:rsidP="00996E7F">
      <w:pPr>
        <w:pStyle w:val="EGuiones"/>
      </w:pPr>
      <w:r>
        <w:t>E</w:t>
      </w:r>
      <w:r w:rsidR="000144A0">
        <w:t>liminar animales</w:t>
      </w:r>
      <w:r>
        <w:t>.</w:t>
      </w:r>
    </w:p>
    <w:p w14:paraId="29DF4A69" w14:textId="77777777" w:rsidR="0035648F" w:rsidRDefault="000371A9" w:rsidP="00996E7F">
      <w:pPr>
        <w:pStyle w:val="ETit4"/>
      </w:pPr>
      <w:r>
        <w:t>Gestión de la compraventa</w:t>
      </w:r>
    </w:p>
    <w:p w14:paraId="76366AF1" w14:textId="77777777" w:rsidR="000371A9" w:rsidRDefault="00D955F4" w:rsidP="00996E7F">
      <w:pPr>
        <w:pStyle w:val="EGuiones"/>
      </w:pPr>
      <w:r>
        <w:t>Ventas:</w:t>
      </w:r>
    </w:p>
    <w:p w14:paraId="20B1A6B9" w14:textId="77777777" w:rsidR="00D955F4" w:rsidRDefault="00DF6454" w:rsidP="00996E7F">
      <w:pPr>
        <w:pStyle w:val="EGuiones"/>
      </w:pPr>
      <w:r>
        <w:t>Preparar un modelo con los datos del animal necesarios para realizar la venta.</w:t>
      </w:r>
    </w:p>
    <w:p w14:paraId="5A55D4C2" w14:textId="77777777" w:rsidR="00DF6454" w:rsidRDefault="00DF6454" w:rsidP="00996E7F">
      <w:pPr>
        <w:pStyle w:val="EGuiones"/>
      </w:pPr>
      <w:r>
        <w:t>Añadir</w:t>
      </w:r>
      <w:r w:rsidR="006462E2">
        <w:t xml:space="preserve"> la venta en el registro de las ventas.</w:t>
      </w:r>
    </w:p>
    <w:p w14:paraId="29CFF03E" w14:textId="77777777" w:rsidR="006462E2" w:rsidRDefault="006462E2" w:rsidP="00996E7F">
      <w:pPr>
        <w:pStyle w:val="EGuiones"/>
      </w:pPr>
      <w:r>
        <w:t>Dar de baja el animal</w:t>
      </w:r>
      <w:r w:rsidR="00D92723">
        <w:t xml:space="preserve"> o eliminarlo de la base de datos.</w:t>
      </w:r>
    </w:p>
    <w:p w14:paraId="2940453B" w14:textId="77777777" w:rsidR="00D955F4" w:rsidRDefault="00D955F4" w:rsidP="00996E7F">
      <w:pPr>
        <w:pStyle w:val="EGuiones"/>
      </w:pPr>
      <w:r>
        <w:t>Compras:</w:t>
      </w:r>
    </w:p>
    <w:p w14:paraId="21AC9F95" w14:textId="77777777" w:rsidR="00B95093" w:rsidRDefault="0057302D" w:rsidP="00996E7F">
      <w:pPr>
        <w:pStyle w:val="EGuiones"/>
      </w:pPr>
      <w:r>
        <w:t>Añadir la compra al registro de compras.</w:t>
      </w:r>
    </w:p>
    <w:p w14:paraId="7672E4FA" w14:textId="77777777" w:rsidR="00D52521" w:rsidRDefault="00D52521" w:rsidP="00996E7F">
      <w:pPr>
        <w:pStyle w:val="EGuiones"/>
      </w:pPr>
      <w:r>
        <w:t>Dar de alta los animales comprados.</w:t>
      </w:r>
    </w:p>
    <w:p w14:paraId="30C74076" w14:textId="77777777" w:rsidR="00D52521" w:rsidRDefault="009502FA" w:rsidP="00996E7F">
      <w:pPr>
        <w:pStyle w:val="ETit4"/>
      </w:pPr>
      <w:r>
        <w:t>Gestión de los rebaños</w:t>
      </w:r>
    </w:p>
    <w:p w14:paraId="6700A93C" w14:textId="77777777" w:rsidR="00E17591" w:rsidRDefault="00E17591" w:rsidP="00996E7F">
      <w:pPr>
        <w:pStyle w:val="EGuiones"/>
      </w:pPr>
      <w:r>
        <w:t xml:space="preserve">Creación </w:t>
      </w:r>
      <w:r w:rsidR="00EB50C6">
        <w:t>de lugares</w:t>
      </w:r>
      <w:r w:rsidR="00510270">
        <w:t xml:space="preserve"> dónde se pueden añadir los animales.</w:t>
      </w:r>
    </w:p>
    <w:p w14:paraId="1F694FBF" w14:textId="77777777" w:rsidR="002D69D0" w:rsidRDefault="002D69D0" w:rsidP="00996E7F">
      <w:pPr>
        <w:pStyle w:val="EGuiones"/>
      </w:pPr>
      <w:r>
        <w:t>Relacionar los animales con uno de los lugares, pudiendo cambiarlo</w:t>
      </w:r>
      <w:r w:rsidR="006F72D9">
        <w:t xml:space="preserve"> con el tiempo.</w:t>
      </w:r>
    </w:p>
    <w:p w14:paraId="262509E9" w14:textId="77777777" w:rsidR="006F72D9" w:rsidRDefault="002247AB" w:rsidP="00996E7F">
      <w:pPr>
        <w:pStyle w:val="ETit4"/>
      </w:pPr>
      <w:r>
        <w:t>Gestión de los crotales</w:t>
      </w:r>
    </w:p>
    <w:p w14:paraId="75F9F9F8" w14:textId="77777777" w:rsidR="002247AB" w:rsidRDefault="002247AB" w:rsidP="00996E7F">
      <w:pPr>
        <w:pStyle w:val="EGuiones"/>
      </w:pPr>
      <w:r>
        <w:t>Control de los pendientes que faltan, para saber cuáles deben pedirse.</w:t>
      </w:r>
    </w:p>
    <w:p w14:paraId="11F7A67E" w14:textId="77777777" w:rsidR="002247AB" w:rsidRDefault="002247AB" w:rsidP="00996E7F">
      <w:pPr>
        <w:pStyle w:val="ETit4"/>
      </w:pPr>
      <w:r>
        <w:t>Gestión del veterinario</w:t>
      </w:r>
    </w:p>
    <w:p w14:paraId="64BAEBF0" w14:textId="77777777" w:rsidR="002247AB" w:rsidRDefault="002247AB" w:rsidP="00996E7F">
      <w:pPr>
        <w:pStyle w:val="EGuiones"/>
      </w:pPr>
      <w:r>
        <w:t>Guardar los datos de:</w:t>
      </w:r>
    </w:p>
    <w:p w14:paraId="71FA50EB" w14:textId="77777777" w:rsidR="002247AB" w:rsidRDefault="002247AB" w:rsidP="00996E7F">
      <w:pPr>
        <w:pStyle w:val="EGuiones"/>
      </w:pPr>
      <w:r>
        <w:t>Los controles veterinarios, realizados o previstos.</w:t>
      </w:r>
    </w:p>
    <w:p w14:paraId="2AFF3571" w14:textId="77777777" w:rsidR="002247AB" w:rsidRDefault="002247AB" w:rsidP="00996E7F">
      <w:pPr>
        <w:pStyle w:val="EGuiones"/>
      </w:pPr>
      <w:r>
        <w:t>Las visitas del veterinario por enfermedad de los animales</w:t>
      </w:r>
    </w:p>
    <w:p w14:paraId="1BB20373" w14:textId="77777777" w:rsidR="002247AB" w:rsidRDefault="002247AB" w:rsidP="00996E7F">
      <w:pPr>
        <w:pStyle w:val="ETit4"/>
      </w:pPr>
      <w:r>
        <w:t>Gestión de los datos</w:t>
      </w:r>
    </w:p>
    <w:p w14:paraId="173B0CA0" w14:textId="77777777" w:rsidR="002247AB" w:rsidRDefault="00CE4C6A" w:rsidP="00996E7F">
      <w:pPr>
        <w:pStyle w:val="EGuiones"/>
      </w:pPr>
      <w:r>
        <w:t>Ex</w:t>
      </w:r>
      <w:r w:rsidR="002247AB">
        <w:t>portar datos de un animal o de todos los animales.</w:t>
      </w:r>
    </w:p>
    <w:p w14:paraId="4F60124B" w14:textId="77777777" w:rsidR="002247AB" w:rsidRDefault="00CE4C6A" w:rsidP="00996E7F">
      <w:pPr>
        <w:pStyle w:val="EGuiones"/>
      </w:pPr>
      <w:r>
        <w:lastRenderedPageBreak/>
        <w:t>Im</w:t>
      </w:r>
      <w:r w:rsidR="002247AB">
        <w:t>portar datos de uno o varios animales.</w:t>
      </w:r>
    </w:p>
    <w:p w14:paraId="33AA9B9E" w14:textId="77777777" w:rsidR="002247AB" w:rsidRDefault="002247AB" w:rsidP="00996E7F">
      <w:pPr>
        <w:pStyle w:val="EGuiones"/>
      </w:pPr>
      <w:r>
        <w:t>Crear estadísticas de:</w:t>
      </w:r>
    </w:p>
    <w:p w14:paraId="3320C41B" w14:textId="77777777" w:rsidR="002247AB" w:rsidRDefault="002247AB" w:rsidP="00996E7F">
      <w:pPr>
        <w:pStyle w:val="EGuiones"/>
      </w:pPr>
      <w:r>
        <w:t xml:space="preserve">Dinero invertido </w:t>
      </w:r>
      <w:r w:rsidR="008263E6">
        <w:t>o ganado con la compraventa de animales.</w:t>
      </w:r>
    </w:p>
    <w:p w14:paraId="0B101322" w14:textId="77777777" w:rsidR="008263E6" w:rsidRDefault="008263E6" w:rsidP="00996E7F">
      <w:pPr>
        <w:pStyle w:val="EGuiones"/>
      </w:pPr>
      <w:r>
        <w:t>Media de tiempo hasta el destete de los animales.</w:t>
      </w:r>
    </w:p>
    <w:p w14:paraId="02BAB23B" w14:textId="77777777" w:rsidR="008263E6" w:rsidRDefault="008263E6" w:rsidP="00996E7F">
      <w:pPr>
        <w:pStyle w:val="ETit3"/>
      </w:pPr>
      <w:bookmarkStart w:id="26" w:name="_Toc72190708"/>
      <w:bookmarkStart w:id="27" w:name="_Toc72461683"/>
      <w:r>
        <w:t>Objetivos técnicos</w:t>
      </w:r>
      <w:bookmarkEnd w:id="26"/>
      <w:bookmarkEnd w:id="27"/>
    </w:p>
    <w:p w14:paraId="4F5441B9" w14:textId="77777777" w:rsidR="008263E6" w:rsidRDefault="008263E6" w:rsidP="00996E7F">
      <w:pPr>
        <w:pStyle w:val="EGuiones"/>
      </w:pPr>
      <w:r>
        <w:t>Fácil uso y aprendizaje del funcionamiento de la aplicación.</w:t>
      </w:r>
    </w:p>
    <w:p w14:paraId="6E6A2A34" w14:textId="77777777" w:rsidR="008263E6" w:rsidRDefault="008263E6" w:rsidP="00996E7F">
      <w:pPr>
        <w:pStyle w:val="EGuiones"/>
      </w:pPr>
      <w:r>
        <w:t>Integración de todas las áreas de la aplicación para poder hacer la misma tarea desde distintas áreas, como realizar las bajas desde las ventas.</w:t>
      </w:r>
    </w:p>
    <w:p w14:paraId="79E1EF1E" w14:textId="77777777" w:rsidR="008263E6" w:rsidRPr="008263E6" w:rsidRDefault="008263E6" w:rsidP="00996E7F">
      <w:pPr>
        <w:pStyle w:val="EGuiones"/>
      </w:pPr>
      <w:r>
        <w:t>Aplicación desarrollada con Android Studio en lenguaje Java, con una base de datos de SQLite.</w:t>
      </w:r>
    </w:p>
    <w:p w14:paraId="6B9F5732" w14:textId="77777777" w:rsidR="008263E6" w:rsidRDefault="008263E6" w:rsidP="00996E7F">
      <w:pPr>
        <w:pStyle w:val="ETit3"/>
      </w:pPr>
      <w:bookmarkStart w:id="28" w:name="_Toc72190709"/>
      <w:bookmarkStart w:id="29" w:name="_Toc72461684"/>
      <w:r>
        <w:t>Objetivos personales</w:t>
      </w:r>
      <w:bookmarkEnd w:id="28"/>
      <w:bookmarkEnd w:id="29"/>
    </w:p>
    <w:p w14:paraId="5AE0F866" w14:textId="77777777" w:rsidR="0039794C" w:rsidRDefault="0039794C" w:rsidP="00996E7F">
      <w:pPr>
        <w:pStyle w:val="EGuiones"/>
      </w:pPr>
      <w:r>
        <w:t xml:space="preserve">Mejorar los conocimientos </w:t>
      </w:r>
      <w:r w:rsidR="00AD777A">
        <w:t>tanto en el lenguaje Java como en el entorno de Android Studio.</w:t>
      </w:r>
    </w:p>
    <w:p w14:paraId="03A635CD" w14:textId="77777777" w:rsidR="00AD777A" w:rsidRPr="0039794C" w:rsidRDefault="00657BE4" w:rsidP="00996E7F">
      <w:pPr>
        <w:pStyle w:val="EGuiones"/>
      </w:pPr>
      <w:r>
        <w:t>Aprender la utilización de SQLite.</w:t>
      </w:r>
    </w:p>
    <w:p w14:paraId="1A6ABDA9" w14:textId="77777777" w:rsidR="00683283" w:rsidRDefault="00683283" w:rsidP="00996E7F">
      <w:pPr>
        <w:pStyle w:val="ETitulo"/>
      </w:pPr>
      <w:bookmarkStart w:id="30" w:name="_Toc72190710"/>
      <w:bookmarkStart w:id="31" w:name="_Toc72461685"/>
      <w:r>
        <w:lastRenderedPageBreak/>
        <w:t>2.Recursos necesarios para el desarrollo</w:t>
      </w:r>
      <w:bookmarkEnd w:id="30"/>
      <w:bookmarkEnd w:id="31"/>
    </w:p>
    <w:p w14:paraId="0BFABB1D" w14:textId="77777777" w:rsidR="00FA0452" w:rsidRPr="00FA0452" w:rsidRDefault="00FA0452" w:rsidP="00FA0452">
      <w:pPr>
        <w:pStyle w:val="Prrafodelista"/>
        <w:keepNext/>
        <w:numPr>
          <w:ilvl w:val="0"/>
          <w:numId w:val="3"/>
        </w:numPr>
        <w:spacing w:before="360" w:after="120" w:line="240" w:lineRule="auto"/>
        <w:contextualSpacing w:val="0"/>
        <w:rPr>
          <w:vanish/>
          <w:color w:val="1F4E79" w:themeColor="accent5" w:themeShade="80"/>
          <w:sz w:val="40"/>
        </w:rPr>
      </w:pPr>
    </w:p>
    <w:p w14:paraId="2CE8FC49" w14:textId="77777777" w:rsidR="00683283" w:rsidRDefault="00683283" w:rsidP="00996E7F">
      <w:pPr>
        <w:pStyle w:val="ETit1"/>
      </w:pPr>
      <w:bookmarkStart w:id="32" w:name="_Toc72190711"/>
      <w:bookmarkStart w:id="33" w:name="_Toc72461686"/>
      <w:r>
        <w:t>Recursos humanos.</w:t>
      </w:r>
      <w:bookmarkEnd w:id="32"/>
      <w:bookmarkEnd w:id="33"/>
    </w:p>
    <w:p w14:paraId="01235191" w14:textId="77777777" w:rsidR="00683283" w:rsidRDefault="00683283" w:rsidP="00996E7F">
      <w:pPr>
        <w:pStyle w:val="ETit1"/>
      </w:pPr>
      <w:bookmarkStart w:id="34" w:name="_Toc72190712"/>
      <w:bookmarkStart w:id="35" w:name="_Toc72461687"/>
      <w:r>
        <w:t>Recursos hardware.</w:t>
      </w:r>
      <w:bookmarkEnd w:id="34"/>
      <w:bookmarkEnd w:id="35"/>
    </w:p>
    <w:p w14:paraId="42FCE15F" w14:textId="77777777" w:rsidR="00DC5F31" w:rsidRPr="00DC5F31" w:rsidRDefault="00DC5F31" w:rsidP="00996E7F">
      <w:pPr>
        <w:pStyle w:val="ENormal"/>
      </w:pPr>
      <w:r>
        <w:t>Ordenador con Windows 10 y 16GB de RAM.</w:t>
      </w:r>
    </w:p>
    <w:p w14:paraId="7A5ECE1B" w14:textId="77777777" w:rsidR="00683283" w:rsidRDefault="00683283" w:rsidP="00996E7F">
      <w:pPr>
        <w:pStyle w:val="ETit1"/>
      </w:pPr>
      <w:bookmarkStart w:id="36" w:name="_Toc72190713"/>
      <w:bookmarkStart w:id="37" w:name="_Toc72461688"/>
      <w:r>
        <w:t>Recursos software.</w:t>
      </w:r>
      <w:bookmarkEnd w:id="36"/>
      <w:bookmarkEnd w:id="37"/>
    </w:p>
    <w:p w14:paraId="2215C9E3" w14:textId="77777777" w:rsidR="00DC5F31" w:rsidRDefault="00DC5F31" w:rsidP="00996E7F">
      <w:pPr>
        <w:pStyle w:val="EGuiones"/>
      </w:pPr>
      <w:r>
        <w:t>Android Studio.</w:t>
      </w:r>
    </w:p>
    <w:p w14:paraId="38EEC87B" w14:textId="77777777" w:rsidR="00DC5F31" w:rsidRDefault="00DC5F31" w:rsidP="00996E7F">
      <w:pPr>
        <w:pStyle w:val="EGuiones"/>
      </w:pPr>
      <w:r>
        <w:t>Draw.io para realizar diagramas.</w:t>
      </w:r>
    </w:p>
    <w:p w14:paraId="3B8DE74F" w14:textId="77777777" w:rsidR="00DC5F31" w:rsidRDefault="00DC5F31" w:rsidP="00996E7F">
      <w:pPr>
        <w:pStyle w:val="EGuiones"/>
      </w:pPr>
      <w:r>
        <w:t>Base de datos SQLite</w:t>
      </w:r>
      <w:r w:rsidR="0065173A">
        <w:t>.</w:t>
      </w:r>
    </w:p>
    <w:p w14:paraId="4DEF8642" w14:textId="77777777" w:rsidR="00AE1B13" w:rsidRPr="00DC5F31" w:rsidRDefault="00AE1B13" w:rsidP="00996E7F">
      <w:pPr>
        <w:pStyle w:val="EGuiones"/>
      </w:pPr>
      <w:r>
        <w:t>Monday.com para la realización del diagrama de Gantt.</w:t>
      </w:r>
    </w:p>
    <w:p w14:paraId="78FE7388" w14:textId="77777777" w:rsidR="00DC5F31" w:rsidRPr="00DC5F31" w:rsidRDefault="00DC5F31" w:rsidP="00996E7F">
      <w:pPr>
        <w:pStyle w:val="ENormal"/>
      </w:pPr>
    </w:p>
    <w:p w14:paraId="54A31547" w14:textId="77777777" w:rsidR="00683283" w:rsidRDefault="00683283" w:rsidP="00996E7F">
      <w:pPr>
        <w:pStyle w:val="ETitulo"/>
      </w:pPr>
      <w:bookmarkStart w:id="38" w:name="_Toc72190714"/>
      <w:bookmarkStart w:id="39" w:name="_Toc72461689"/>
      <w:r>
        <w:lastRenderedPageBreak/>
        <w:t>3. Planificación</w:t>
      </w:r>
      <w:bookmarkEnd w:id="38"/>
      <w:bookmarkEnd w:id="39"/>
    </w:p>
    <w:p w14:paraId="0F741BCA" w14:textId="77777777" w:rsidR="00FA0452" w:rsidRPr="00FA0452" w:rsidRDefault="00FA0452" w:rsidP="00FA0452">
      <w:pPr>
        <w:pStyle w:val="Prrafodelista"/>
        <w:keepNext/>
        <w:numPr>
          <w:ilvl w:val="0"/>
          <w:numId w:val="3"/>
        </w:numPr>
        <w:spacing w:before="360" w:after="120" w:line="240" w:lineRule="auto"/>
        <w:contextualSpacing w:val="0"/>
        <w:rPr>
          <w:vanish/>
          <w:color w:val="1F4E79" w:themeColor="accent5" w:themeShade="80"/>
          <w:sz w:val="40"/>
        </w:rPr>
      </w:pPr>
    </w:p>
    <w:p w14:paraId="745AC36F" w14:textId="77777777" w:rsidR="00683283" w:rsidRDefault="00683283" w:rsidP="00996E7F">
      <w:pPr>
        <w:pStyle w:val="ETit1"/>
      </w:pPr>
      <w:bookmarkStart w:id="40" w:name="_Toc72190715"/>
      <w:bookmarkStart w:id="41" w:name="_Toc72461690"/>
      <w:r>
        <w:t>Metodología para el diseño del proyecto.</w:t>
      </w:r>
      <w:bookmarkEnd w:id="40"/>
      <w:bookmarkEnd w:id="41"/>
    </w:p>
    <w:p w14:paraId="59087C39" w14:textId="77777777" w:rsidR="00AB0E25" w:rsidRPr="00AB0E25" w:rsidRDefault="00AB0E25" w:rsidP="00996E7F">
      <w:pPr>
        <w:pStyle w:val="ENormal"/>
      </w:pPr>
      <w:r>
        <w:t xml:space="preserve">El tipo de metodología a utilizar es el </w:t>
      </w:r>
      <w:r w:rsidR="00BB250B">
        <w:t>método incremental.</w:t>
      </w:r>
    </w:p>
    <w:p w14:paraId="35927D23" w14:textId="77777777" w:rsidR="00683283" w:rsidRDefault="00683283" w:rsidP="00996E7F">
      <w:pPr>
        <w:pStyle w:val="ETit1"/>
      </w:pPr>
      <w:bookmarkStart w:id="42" w:name="_Toc72190716"/>
      <w:bookmarkStart w:id="43" w:name="_Toc72461691"/>
      <w:r>
        <w:t>Tabla de actividades, cálculo de tiempos</w:t>
      </w:r>
      <w:r w:rsidR="00151490">
        <w:t xml:space="preserve"> y diagrama de Gantt</w:t>
      </w:r>
      <w:bookmarkEnd w:id="42"/>
      <w:bookmarkEnd w:id="43"/>
    </w:p>
    <w:p w14:paraId="4FD766CE" w14:textId="77777777" w:rsidR="00D318E4" w:rsidRPr="00D318E4" w:rsidRDefault="00D318E4" w:rsidP="00996E7F">
      <w:pPr>
        <w:pStyle w:val="ENormal"/>
      </w:pPr>
      <w:r>
        <w:t>Incluido como Anexo I.</w:t>
      </w:r>
    </w:p>
    <w:p w14:paraId="158FC46E" w14:textId="77777777" w:rsidR="00231885" w:rsidRDefault="00683283" w:rsidP="00996E7F">
      <w:pPr>
        <w:pStyle w:val="ETit1"/>
      </w:pPr>
      <w:bookmarkStart w:id="44" w:name="_Toc72190717"/>
      <w:bookmarkStart w:id="45" w:name="_Toc72461692"/>
      <w:r>
        <w:lastRenderedPageBreak/>
        <w:t>Secuencia de desarrollo del proyecto</w:t>
      </w:r>
      <w:bookmarkEnd w:id="44"/>
      <w:bookmarkEnd w:id="45"/>
    </w:p>
    <w:p w14:paraId="476F7066" w14:textId="77777777" w:rsidR="00941EBD" w:rsidRPr="00941EBD" w:rsidRDefault="00941EBD" w:rsidP="00996E7F">
      <w:pPr>
        <w:pStyle w:val="ETit4"/>
      </w:pPr>
      <w:r>
        <w:t>Entidad relaci</w:t>
      </w:r>
      <w:r w:rsidR="00CC5EC2">
        <w:t>ó</w:t>
      </w:r>
      <w:r>
        <w:t>n</w:t>
      </w:r>
    </w:p>
    <w:p w14:paraId="1937DAFD" w14:textId="77777777" w:rsidR="00941EBD" w:rsidRDefault="000E2F5D" w:rsidP="00996E7F">
      <w:pPr>
        <w:pStyle w:val="ENormal"/>
      </w:pPr>
      <w:r>
        <w:rPr>
          <w:noProof/>
          <w:lang w:eastAsia="es-ES"/>
        </w:rPr>
        <w:drawing>
          <wp:inline distT="0" distB="0" distL="0" distR="0" wp14:anchorId="49AEBDEB" wp14:editId="4FB8B0EB">
            <wp:extent cx="4962525" cy="59817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2525" cy="5981700"/>
                    </a:xfrm>
                    <a:prstGeom prst="rect">
                      <a:avLst/>
                    </a:prstGeom>
                    <a:noFill/>
                    <a:ln>
                      <a:noFill/>
                    </a:ln>
                  </pic:spPr>
                </pic:pic>
              </a:graphicData>
            </a:graphic>
          </wp:inline>
        </w:drawing>
      </w:r>
    </w:p>
    <w:p w14:paraId="0ED8DEE6" w14:textId="77777777" w:rsidR="000E2F5D" w:rsidRDefault="000E2F5D" w:rsidP="00996E7F">
      <w:pPr>
        <w:pStyle w:val="ENormal"/>
      </w:pPr>
      <w:r>
        <w:rPr>
          <w:noProof/>
          <w:lang w:eastAsia="es-ES"/>
        </w:rPr>
        <w:lastRenderedPageBreak/>
        <w:drawing>
          <wp:inline distT="0" distB="0" distL="0" distR="0" wp14:anchorId="7B680B52" wp14:editId="618754D4">
            <wp:extent cx="4581525" cy="421005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1525" cy="4210050"/>
                    </a:xfrm>
                    <a:prstGeom prst="rect">
                      <a:avLst/>
                    </a:prstGeom>
                    <a:noFill/>
                    <a:ln>
                      <a:noFill/>
                    </a:ln>
                  </pic:spPr>
                </pic:pic>
              </a:graphicData>
            </a:graphic>
          </wp:inline>
        </w:drawing>
      </w:r>
    </w:p>
    <w:p w14:paraId="30EBDFDE" w14:textId="77777777" w:rsidR="006E0D2A" w:rsidRDefault="006E0D2A" w:rsidP="006E0D2A">
      <w:pPr>
        <w:pStyle w:val="LImagenes"/>
      </w:pPr>
      <w:bookmarkStart w:id="46" w:name="_Toc72461734"/>
      <w:r>
        <w:t>Diagrama de</w:t>
      </w:r>
      <w:r w:rsidR="00BC0527">
        <w:t xml:space="preserve"> Entidad-Relación.</w:t>
      </w:r>
      <w:bookmarkEnd w:id="46"/>
    </w:p>
    <w:p w14:paraId="63F817F8" w14:textId="77777777" w:rsidR="00361FDA" w:rsidRDefault="00361FDA" w:rsidP="00996E7F">
      <w:pPr>
        <w:pStyle w:val="ETit4"/>
      </w:pPr>
      <w:r>
        <w:lastRenderedPageBreak/>
        <w:t>Prototipo</w:t>
      </w:r>
    </w:p>
    <w:p w14:paraId="3FBC7A82" w14:textId="77777777" w:rsidR="00361FDA" w:rsidRDefault="00361FDA" w:rsidP="00996E7F">
      <w:pPr>
        <w:pStyle w:val="ENormal"/>
      </w:pPr>
      <w:r w:rsidRPr="00361FDA">
        <w:rPr>
          <w:noProof/>
          <w:lang w:eastAsia="es-ES"/>
        </w:rPr>
        <w:drawing>
          <wp:inline distT="0" distB="0" distL="0" distR="0" wp14:anchorId="1FCE3597" wp14:editId="44EA9CE6">
            <wp:extent cx="3391373" cy="4258269"/>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1373" cy="4258269"/>
                    </a:xfrm>
                    <a:prstGeom prst="rect">
                      <a:avLst/>
                    </a:prstGeom>
                  </pic:spPr>
                </pic:pic>
              </a:graphicData>
            </a:graphic>
          </wp:inline>
        </w:drawing>
      </w:r>
    </w:p>
    <w:p w14:paraId="3CB498E8" w14:textId="77777777" w:rsidR="00163C17" w:rsidRPr="00163C17" w:rsidRDefault="00A64B29" w:rsidP="00163C17">
      <w:pPr>
        <w:pStyle w:val="LImagenes"/>
      </w:pPr>
      <w:bookmarkStart w:id="47" w:name="_Toc72461735"/>
      <w:r>
        <w:t>La interfaz contendrá un menú latera</w:t>
      </w:r>
      <w:r w:rsidR="00634C67">
        <w:t>l con las áreas generales de la aplicación.</w:t>
      </w:r>
      <w:bookmarkEnd w:id="47"/>
    </w:p>
    <w:p w14:paraId="775AC14A" w14:textId="77777777" w:rsidR="00634C67" w:rsidRDefault="00F97FC5" w:rsidP="00996E7F">
      <w:pPr>
        <w:pStyle w:val="ENormal"/>
      </w:pPr>
      <w:r w:rsidRPr="00F97FC5">
        <w:rPr>
          <w:noProof/>
          <w:lang w:eastAsia="es-ES"/>
        </w:rPr>
        <w:drawing>
          <wp:inline distT="0" distB="0" distL="0" distR="0" wp14:anchorId="7792027C" wp14:editId="37765492">
            <wp:extent cx="3343742" cy="2057687"/>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3742" cy="2057687"/>
                    </a:xfrm>
                    <a:prstGeom prst="rect">
                      <a:avLst/>
                    </a:prstGeom>
                  </pic:spPr>
                </pic:pic>
              </a:graphicData>
            </a:graphic>
          </wp:inline>
        </w:drawing>
      </w:r>
    </w:p>
    <w:p w14:paraId="6FB618E2" w14:textId="77777777" w:rsidR="00F97FC5" w:rsidRPr="00F97FC5" w:rsidRDefault="00A4063B" w:rsidP="00F97FC5">
      <w:pPr>
        <w:pStyle w:val="LImagenes"/>
      </w:pPr>
      <w:bookmarkStart w:id="48" w:name="_Toc72461736"/>
      <w:r>
        <w:t>La</w:t>
      </w:r>
      <w:r w:rsidR="00163C17">
        <w:t>s</w:t>
      </w:r>
      <w:r>
        <w:t xml:space="preserve"> áreas de la interfaz </w:t>
      </w:r>
      <w:r w:rsidR="00C57EEA">
        <w:t xml:space="preserve">estarán </w:t>
      </w:r>
      <w:r>
        <w:t>subdividas en pestañas</w:t>
      </w:r>
      <w:bookmarkEnd w:id="48"/>
    </w:p>
    <w:p w14:paraId="37E5909C" w14:textId="77777777" w:rsidR="00941EBD" w:rsidRDefault="00941EBD" w:rsidP="00996E7F">
      <w:pPr>
        <w:pStyle w:val="ETit4"/>
      </w:pPr>
      <w:r>
        <w:lastRenderedPageBreak/>
        <w:t>Diagrama de clases</w:t>
      </w:r>
    </w:p>
    <w:p w14:paraId="7CE989E8" w14:textId="77777777" w:rsidR="00354FBB" w:rsidRDefault="00607F45" w:rsidP="00996E7F">
      <w:pPr>
        <w:pStyle w:val="ENormal"/>
      </w:pPr>
      <w:r>
        <w:rPr>
          <w:noProof/>
          <w:lang w:eastAsia="es-ES"/>
        </w:rPr>
        <w:drawing>
          <wp:inline distT="0" distB="0" distL="0" distR="0" wp14:anchorId="519732E4" wp14:editId="3088241B">
            <wp:extent cx="4400550" cy="619060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69795"/>
                    <a:stretch/>
                  </pic:blipFill>
                  <pic:spPr bwMode="auto">
                    <a:xfrm>
                      <a:off x="0" y="0"/>
                      <a:ext cx="4407444" cy="6200302"/>
                    </a:xfrm>
                    <a:prstGeom prst="rect">
                      <a:avLst/>
                    </a:prstGeom>
                    <a:noFill/>
                    <a:ln>
                      <a:noFill/>
                    </a:ln>
                    <a:extLst>
                      <a:ext uri="{53640926-AAD7-44D8-BBD7-CCE9431645EC}">
                        <a14:shadowObscured xmlns:a14="http://schemas.microsoft.com/office/drawing/2010/main"/>
                      </a:ext>
                    </a:extLst>
                  </pic:spPr>
                </pic:pic>
              </a:graphicData>
            </a:graphic>
          </wp:inline>
        </w:drawing>
      </w:r>
    </w:p>
    <w:p w14:paraId="265C964C" w14:textId="77777777" w:rsidR="00333FE5" w:rsidRDefault="00333FE5" w:rsidP="00996E7F">
      <w:pPr>
        <w:pStyle w:val="ENormal"/>
      </w:pPr>
      <w:r>
        <w:rPr>
          <w:noProof/>
          <w:lang w:eastAsia="es-ES"/>
        </w:rPr>
        <w:lastRenderedPageBreak/>
        <w:drawing>
          <wp:inline distT="0" distB="0" distL="0" distR="0" wp14:anchorId="71DDDA06" wp14:editId="67021D8D">
            <wp:extent cx="4857750" cy="5470019"/>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0904" r="31361"/>
                    <a:stretch/>
                  </pic:blipFill>
                  <pic:spPr bwMode="auto">
                    <a:xfrm>
                      <a:off x="0" y="0"/>
                      <a:ext cx="4869192" cy="5482903"/>
                    </a:xfrm>
                    <a:prstGeom prst="rect">
                      <a:avLst/>
                    </a:prstGeom>
                    <a:noFill/>
                    <a:ln>
                      <a:noFill/>
                    </a:ln>
                    <a:extLst>
                      <a:ext uri="{53640926-AAD7-44D8-BBD7-CCE9431645EC}">
                        <a14:shadowObscured xmlns:a14="http://schemas.microsoft.com/office/drawing/2010/main"/>
                      </a:ext>
                    </a:extLst>
                  </pic:spPr>
                </pic:pic>
              </a:graphicData>
            </a:graphic>
          </wp:inline>
        </w:drawing>
      </w:r>
    </w:p>
    <w:p w14:paraId="48FEB5C1" w14:textId="77777777" w:rsidR="00333FE5" w:rsidRDefault="00333FE5" w:rsidP="00996E7F">
      <w:pPr>
        <w:pStyle w:val="ENormal"/>
      </w:pPr>
      <w:r>
        <w:rPr>
          <w:noProof/>
          <w:lang w:eastAsia="es-ES"/>
        </w:rPr>
        <w:lastRenderedPageBreak/>
        <w:drawing>
          <wp:inline distT="0" distB="0" distL="0" distR="0" wp14:anchorId="57349059" wp14:editId="16929647">
            <wp:extent cx="5000625" cy="6847884"/>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8973"/>
                    <a:stretch/>
                  </pic:blipFill>
                  <pic:spPr bwMode="auto">
                    <a:xfrm>
                      <a:off x="0" y="0"/>
                      <a:ext cx="5008349" cy="6858461"/>
                    </a:xfrm>
                    <a:prstGeom prst="rect">
                      <a:avLst/>
                    </a:prstGeom>
                    <a:noFill/>
                    <a:ln>
                      <a:noFill/>
                    </a:ln>
                    <a:extLst>
                      <a:ext uri="{53640926-AAD7-44D8-BBD7-CCE9431645EC}">
                        <a14:shadowObscured xmlns:a14="http://schemas.microsoft.com/office/drawing/2010/main"/>
                      </a:ext>
                    </a:extLst>
                  </pic:spPr>
                </pic:pic>
              </a:graphicData>
            </a:graphic>
          </wp:inline>
        </w:drawing>
      </w:r>
    </w:p>
    <w:p w14:paraId="6E8F8647" w14:textId="77777777" w:rsidR="00BC0527" w:rsidRDefault="00BC0527" w:rsidP="00BC0527">
      <w:pPr>
        <w:pStyle w:val="LImagenes"/>
      </w:pPr>
      <w:bookmarkStart w:id="49" w:name="_Toc72461737"/>
      <w:r>
        <w:t>Diagrama de clases.</w:t>
      </w:r>
      <w:bookmarkEnd w:id="49"/>
    </w:p>
    <w:p w14:paraId="131F317B" w14:textId="77777777" w:rsidR="003F0DDF" w:rsidRDefault="003F0DDF" w:rsidP="00996E7F">
      <w:pPr>
        <w:pStyle w:val="ETit4"/>
      </w:pPr>
      <w:r>
        <w:t>Casos de usos</w:t>
      </w:r>
    </w:p>
    <w:p w14:paraId="2EB9ED83" w14:textId="77777777" w:rsidR="003F0DDF" w:rsidRPr="003F0DDF" w:rsidRDefault="003F0DDF" w:rsidP="00996E7F">
      <w:pPr>
        <w:pStyle w:val="ENormal"/>
      </w:pPr>
      <w:r>
        <w:t>Incluido como anexo en el Anexo II.</w:t>
      </w:r>
    </w:p>
    <w:p w14:paraId="2DD98C6A" w14:textId="77777777" w:rsidR="00062B24" w:rsidRDefault="00683283" w:rsidP="00996E7F">
      <w:pPr>
        <w:pStyle w:val="ETitulo"/>
      </w:pPr>
      <w:bookmarkStart w:id="50" w:name="_Toc72190718"/>
      <w:bookmarkStart w:id="51" w:name="_Toc72461693"/>
      <w:r>
        <w:lastRenderedPageBreak/>
        <w:t>4. Desarrollo del proyecto</w:t>
      </w:r>
      <w:bookmarkEnd w:id="50"/>
      <w:bookmarkEnd w:id="51"/>
    </w:p>
    <w:p w14:paraId="0DEC7F79" w14:textId="77777777" w:rsidR="00FA0452" w:rsidRPr="00FA0452" w:rsidRDefault="00FA0452" w:rsidP="00FA0452">
      <w:pPr>
        <w:pStyle w:val="Prrafodelista"/>
        <w:keepNext/>
        <w:numPr>
          <w:ilvl w:val="0"/>
          <w:numId w:val="3"/>
        </w:numPr>
        <w:spacing w:before="360" w:after="120" w:line="240" w:lineRule="auto"/>
        <w:contextualSpacing w:val="0"/>
        <w:rPr>
          <w:vanish/>
          <w:color w:val="1F4E79" w:themeColor="accent5" w:themeShade="80"/>
          <w:sz w:val="40"/>
        </w:rPr>
      </w:pPr>
    </w:p>
    <w:p w14:paraId="44E30AF1" w14:textId="77777777" w:rsidR="00866D03" w:rsidRDefault="00683283" w:rsidP="00996E7F">
      <w:pPr>
        <w:pStyle w:val="ETit1"/>
      </w:pPr>
      <w:bookmarkStart w:id="52" w:name="_Toc72190719"/>
      <w:bookmarkStart w:id="53" w:name="_Toc72461694"/>
      <w:r>
        <w:t>Secuencia real del desarrollo del proyecto</w:t>
      </w:r>
      <w:bookmarkEnd w:id="52"/>
      <w:bookmarkEnd w:id="53"/>
    </w:p>
    <w:p w14:paraId="55278C0D" w14:textId="77777777" w:rsidR="004F5DE8" w:rsidRPr="004F5DE8" w:rsidRDefault="004F5DE8" w:rsidP="00996E7F">
      <w:pPr>
        <w:pStyle w:val="ENormal"/>
      </w:pPr>
      <w:r>
        <w:t>Incluido como Anexo I.</w:t>
      </w:r>
    </w:p>
    <w:p w14:paraId="6934BA05" w14:textId="77777777" w:rsidR="004F5DE8" w:rsidRDefault="00683283" w:rsidP="00787F48">
      <w:pPr>
        <w:pStyle w:val="ETit1"/>
      </w:pPr>
      <w:bookmarkStart w:id="54" w:name="_Toc72190720"/>
      <w:bookmarkStart w:id="55" w:name="_Toc72461695"/>
      <w:r>
        <w:t>Diagrama relacional</w:t>
      </w:r>
      <w:r w:rsidR="00FC1C88">
        <w:t xml:space="preserve">. </w:t>
      </w:r>
      <w:r w:rsidR="00151490">
        <w:t>Diagramas de clases</w:t>
      </w:r>
      <w:r w:rsidR="00FC1C88">
        <w:t>.</w:t>
      </w:r>
      <w:bookmarkEnd w:id="54"/>
      <w:bookmarkEnd w:id="55"/>
    </w:p>
    <w:p w14:paraId="26D12FDA" w14:textId="77777777" w:rsidR="00EF257D" w:rsidRDefault="00EF257D" w:rsidP="00EF257D">
      <w:pPr>
        <w:pStyle w:val="ETit2"/>
        <w:numPr>
          <w:ilvl w:val="2"/>
          <w:numId w:val="3"/>
        </w:numPr>
      </w:pPr>
      <w:bookmarkStart w:id="56" w:name="_Toc72461696"/>
      <w:r>
        <w:t>Diagrama de clases</w:t>
      </w:r>
      <w:bookmarkEnd w:id="56"/>
    </w:p>
    <w:p w14:paraId="42259676" w14:textId="77777777" w:rsidR="00722F7D" w:rsidRDefault="00722F7D" w:rsidP="00722F7D">
      <w:pPr>
        <w:pStyle w:val="ETit4"/>
      </w:pPr>
      <w:proofErr w:type="spellStart"/>
      <w:r>
        <w:t>Activity</w:t>
      </w:r>
      <w:proofErr w:type="spellEnd"/>
    </w:p>
    <w:p w14:paraId="370A05A8" w14:textId="77777777" w:rsidR="00654F94" w:rsidRDefault="00654F94" w:rsidP="00654F94">
      <w:pPr>
        <w:pStyle w:val="ENormal"/>
      </w:pPr>
      <w:r>
        <w:rPr>
          <w:noProof/>
          <w:lang w:eastAsia="es-ES"/>
        </w:rPr>
        <w:drawing>
          <wp:inline distT="0" distB="0" distL="0" distR="0" wp14:anchorId="109BE382" wp14:editId="4773B12B">
            <wp:extent cx="5572125" cy="33718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2125" cy="3371850"/>
                    </a:xfrm>
                    <a:prstGeom prst="rect">
                      <a:avLst/>
                    </a:prstGeom>
                    <a:noFill/>
                    <a:ln>
                      <a:noFill/>
                    </a:ln>
                  </pic:spPr>
                </pic:pic>
              </a:graphicData>
            </a:graphic>
          </wp:inline>
        </w:drawing>
      </w:r>
    </w:p>
    <w:p w14:paraId="1687E13D" w14:textId="77777777" w:rsidR="00654F94" w:rsidRDefault="00654F94" w:rsidP="00654F94">
      <w:pPr>
        <w:pStyle w:val="ENormal"/>
      </w:pPr>
      <w:r>
        <w:rPr>
          <w:noProof/>
          <w:lang w:eastAsia="es-ES"/>
        </w:rPr>
        <w:lastRenderedPageBreak/>
        <w:drawing>
          <wp:inline distT="0" distB="0" distL="0" distR="0" wp14:anchorId="3C608847" wp14:editId="5E58D479">
            <wp:extent cx="5572125" cy="256222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2125" cy="2562225"/>
                    </a:xfrm>
                    <a:prstGeom prst="rect">
                      <a:avLst/>
                    </a:prstGeom>
                    <a:noFill/>
                    <a:ln>
                      <a:noFill/>
                    </a:ln>
                  </pic:spPr>
                </pic:pic>
              </a:graphicData>
            </a:graphic>
          </wp:inline>
        </w:drawing>
      </w:r>
    </w:p>
    <w:p w14:paraId="75D8A784" w14:textId="77777777" w:rsidR="00654F94" w:rsidRDefault="00654F94" w:rsidP="00654F94">
      <w:pPr>
        <w:pStyle w:val="ENormal"/>
      </w:pPr>
      <w:r>
        <w:rPr>
          <w:noProof/>
          <w:lang w:eastAsia="es-ES"/>
        </w:rPr>
        <w:drawing>
          <wp:inline distT="0" distB="0" distL="0" distR="0" wp14:anchorId="10DC0724" wp14:editId="640ABA1B">
            <wp:extent cx="5572125" cy="24193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2419350"/>
                    </a:xfrm>
                    <a:prstGeom prst="rect">
                      <a:avLst/>
                    </a:prstGeom>
                    <a:noFill/>
                    <a:ln>
                      <a:noFill/>
                    </a:ln>
                  </pic:spPr>
                </pic:pic>
              </a:graphicData>
            </a:graphic>
          </wp:inline>
        </w:drawing>
      </w:r>
    </w:p>
    <w:p w14:paraId="139F624D" w14:textId="77777777" w:rsidR="00654F94" w:rsidRDefault="00654F94" w:rsidP="00654F94">
      <w:pPr>
        <w:pStyle w:val="ENormal"/>
      </w:pPr>
      <w:r>
        <w:rPr>
          <w:noProof/>
          <w:lang w:eastAsia="es-ES"/>
        </w:rPr>
        <w:drawing>
          <wp:inline distT="0" distB="0" distL="0" distR="0" wp14:anchorId="0A928956" wp14:editId="32AB4E75">
            <wp:extent cx="1476000" cy="2880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6000" cy="2880000"/>
                    </a:xfrm>
                    <a:prstGeom prst="rect">
                      <a:avLst/>
                    </a:prstGeom>
                    <a:noFill/>
                    <a:ln>
                      <a:noFill/>
                    </a:ln>
                  </pic:spPr>
                </pic:pic>
              </a:graphicData>
            </a:graphic>
          </wp:inline>
        </w:drawing>
      </w:r>
      <w:r>
        <w:rPr>
          <w:noProof/>
          <w:lang w:eastAsia="es-ES"/>
        </w:rPr>
        <w:drawing>
          <wp:inline distT="0" distB="0" distL="0" distR="0" wp14:anchorId="70EDAA67" wp14:editId="68AF31B1">
            <wp:extent cx="2862000" cy="28800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2000" cy="2880000"/>
                    </a:xfrm>
                    <a:prstGeom prst="rect">
                      <a:avLst/>
                    </a:prstGeom>
                    <a:noFill/>
                    <a:ln>
                      <a:noFill/>
                    </a:ln>
                  </pic:spPr>
                </pic:pic>
              </a:graphicData>
            </a:graphic>
          </wp:inline>
        </w:drawing>
      </w:r>
    </w:p>
    <w:p w14:paraId="648AD473" w14:textId="77777777" w:rsidR="004769E6" w:rsidRPr="00654F94" w:rsidRDefault="004769E6" w:rsidP="004769E6">
      <w:pPr>
        <w:pStyle w:val="LImagenes"/>
      </w:pPr>
      <w:bookmarkStart w:id="57" w:name="_Toc72461738"/>
      <w:r>
        <w:t xml:space="preserve">Diagrama de las clases </w:t>
      </w:r>
      <w:proofErr w:type="spellStart"/>
      <w:r>
        <w:t>Activity</w:t>
      </w:r>
      <w:proofErr w:type="spellEnd"/>
      <w:r>
        <w:t>.</w:t>
      </w:r>
      <w:bookmarkEnd w:id="57"/>
    </w:p>
    <w:p w14:paraId="3D052D9F" w14:textId="77777777" w:rsidR="00722F7D" w:rsidRDefault="00722F7D" w:rsidP="00722F7D">
      <w:pPr>
        <w:pStyle w:val="ETit4"/>
      </w:pPr>
      <w:r>
        <w:lastRenderedPageBreak/>
        <w:t>BD</w:t>
      </w:r>
    </w:p>
    <w:p w14:paraId="0AB4118B" w14:textId="77777777" w:rsidR="00654F94" w:rsidRDefault="00654F94" w:rsidP="00654F94">
      <w:pPr>
        <w:pStyle w:val="ENormal"/>
      </w:pPr>
      <w:r>
        <w:t>Las clases que gestionan la base de datos tienen todas ellas la misma estructura.</w:t>
      </w:r>
    </w:p>
    <w:p w14:paraId="3911C0BC" w14:textId="77777777" w:rsidR="00654F94" w:rsidRDefault="00654F94" w:rsidP="00654F94">
      <w:pPr>
        <w:pStyle w:val="ENormal"/>
      </w:pPr>
      <w:r>
        <w:rPr>
          <w:noProof/>
          <w:lang w:eastAsia="es-ES"/>
        </w:rPr>
        <w:drawing>
          <wp:inline distT="0" distB="0" distL="0" distR="0" wp14:anchorId="2412524E" wp14:editId="6DEC4F9A">
            <wp:extent cx="1749287" cy="1966563"/>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57405" cy="1975689"/>
                    </a:xfrm>
                    <a:prstGeom prst="rect">
                      <a:avLst/>
                    </a:prstGeom>
                    <a:noFill/>
                    <a:ln>
                      <a:noFill/>
                    </a:ln>
                  </pic:spPr>
                </pic:pic>
              </a:graphicData>
            </a:graphic>
          </wp:inline>
        </w:drawing>
      </w:r>
    </w:p>
    <w:p w14:paraId="791BD1D2" w14:textId="77777777" w:rsidR="004769E6" w:rsidRPr="00654F94" w:rsidRDefault="004769E6" w:rsidP="004769E6">
      <w:pPr>
        <w:pStyle w:val="LImagenes"/>
      </w:pPr>
      <w:bookmarkStart w:id="58" w:name="_Toc72461739"/>
      <w:r>
        <w:t>Diagrama común clases gestoras de la BD.</w:t>
      </w:r>
      <w:bookmarkEnd w:id="58"/>
    </w:p>
    <w:p w14:paraId="3B4D6A36" w14:textId="77777777" w:rsidR="00722F7D" w:rsidRPr="00722F7D" w:rsidRDefault="00722F7D" w:rsidP="00722F7D">
      <w:pPr>
        <w:pStyle w:val="ETit4"/>
      </w:pPr>
      <w:proofErr w:type="spellStart"/>
      <w:r>
        <w:lastRenderedPageBreak/>
        <w:t>ClasesVO</w:t>
      </w:r>
      <w:proofErr w:type="spellEnd"/>
    </w:p>
    <w:p w14:paraId="23F07C73" w14:textId="77777777" w:rsidR="004F5DE8" w:rsidRDefault="00787F48" w:rsidP="00996E7F">
      <w:pPr>
        <w:pStyle w:val="ENormal"/>
      </w:pPr>
      <w:r>
        <w:rPr>
          <w:noProof/>
          <w:lang w:eastAsia="es-ES"/>
        </w:rPr>
        <w:drawing>
          <wp:inline distT="0" distB="0" distL="0" distR="0" wp14:anchorId="1DB6BBE9" wp14:editId="0653A1F4">
            <wp:extent cx="5305425" cy="800340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7732" cy="8021970"/>
                    </a:xfrm>
                    <a:prstGeom prst="rect">
                      <a:avLst/>
                    </a:prstGeom>
                    <a:noFill/>
                    <a:ln>
                      <a:noFill/>
                    </a:ln>
                  </pic:spPr>
                </pic:pic>
              </a:graphicData>
            </a:graphic>
          </wp:inline>
        </w:drawing>
      </w:r>
    </w:p>
    <w:p w14:paraId="5BE311A8" w14:textId="77777777" w:rsidR="004769E6" w:rsidRDefault="004769E6" w:rsidP="004769E6">
      <w:pPr>
        <w:pStyle w:val="LImagenes"/>
      </w:pPr>
      <w:bookmarkStart w:id="59" w:name="_Toc72461740"/>
      <w:r>
        <w:t xml:space="preserve">Diagrama de las </w:t>
      </w:r>
      <w:proofErr w:type="spellStart"/>
      <w:r>
        <w:t>ClasesVO</w:t>
      </w:r>
      <w:proofErr w:type="spellEnd"/>
      <w:r>
        <w:t>.</w:t>
      </w:r>
      <w:bookmarkEnd w:id="59"/>
    </w:p>
    <w:p w14:paraId="3129379E" w14:textId="77777777" w:rsidR="00722F7D" w:rsidRDefault="00722F7D" w:rsidP="00722F7D">
      <w:pPr>
        <w:pStyle w:val="ETit4"/>
      </w:pPr>
      <w:proofErr w:type="spellStart"/>
      <w:r>
        <w:lastRenderedPageBreak/>
        <w:t>Fragment</w:t>
      </w:r>
      <w:proofErr w:type="spellEnd"/>
    </w:p>
    <w:p w14:paraId="15477D38" w14:textId="77777777" w:rsidR="00654F94" w:rsidRPr="00654F94" w:rsidRDefault="00654F94" w:rsidP="00654F94">
      <w:pPr>
        <w:pStyle w:val="ENormal"/>
      </w:pPr>
      <w:r>
        <w:t xml:space="preserve">Estructura común de los </w:t>
      </w:r>
      <w:proofErr w:type="spellStart"/>
      <w:r>
        <w:t>Fragment</w:t>
      </w:r>
      <w:proofErr w:type="spellEnd"/>
      <w:r>
        <w:t>.</w:t>
      </w:r>
    </w:p>
    <w:p w14:paraId="729B987E" w14:textId="77777777" w:rsidR="00654F94" w:rsidRDefault="00654F94" w:rsidP="00654F94">
      <w:pPr>
        <w:pStyle w:val="ENormal"/>
      </w:pPr>
      <w:r>
        <w:rPr>
          <w:noProof/>
          <w:lang w:eastAsia="es-ES"/>
        </w:rPr>
        <w:drawing>
          <wp:inline distT="0" distB="0" distL="0" distR="0" wp14:anchorId="5178CBFB" wp14:editId="22363AD2">
            <wp:extent cx="1518700" cy="2553967"/>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1237" cy="2558233"/>
                    </a:xfrm>
                    <a:prstGeom prst="rect">
                      <a:avLst/>
                    </a:prstGeom>
                    <a:noFill/>
                    <a:ln>
                      <a:noFill/>
                    </a:ln>
                  </pic:spPr>
                </pic:pic>
              </a:graphicData>
            </a:graphic>
          </wp:inline>
        </w:drawing>
      </w:r>
    </w:p>
    <w:p w14:paraId="56362118" w14:textId="77777777" w:rsidR="004769E6" w:rsidRPr="00654F94" w:rsidRDefault="004769E6" w:rsidP="004769E6">
      <w:pPr>
        <w:pStyle w:val="LImagenes"/>
      </w:pPr>
      <w:bookmarkStart w:id="60" w:name="_Toc72461741"/>
      <w:r>
        <w:t xml:space="preserve">Diagrama común </w:t>
      </w:r>
      <w:proofErr w:type="spellStart"/>
      <w:r>
        <w:t>Fragment</w:t>
      </w:r>
      <w:proofErr w:type="spellEnd"/>
      <w:r>
        <w:t>.</w:t>
      </w:r>
      <w:bookmarkEnd w:id="60"/>
    </w:p>
    <w:p w14:paraId="75A0715A" w14:textId="77777777" w:rsidR="00722F7D" w:rsidRDefault="00722F7D" w:rsidP="00722F7D">
      <w:pPr>
        <w:pStyle w:val="ETit4"/>
      </w:pPr>
      <w:proofErr w:type="spellStart"/>
      <w:r>
        <w:t>GridAdapter</w:t>
      </w:r>
      <w:proofErr w:type="spellEnd"/>
    </w:p>
    <w:p w14:paraId="27298F85" w14:textId="77777777" w:rsidR="00654F94" w:rsidRDefault="00654F94" w:rsidP="00654F94">
      <w:pPr>
        <w:pStyle w:val="ENormal"/>
      </w:pPr>
      <w:r>
        <w:t xml:space="preserve">Estructura común de los </w:t>
      </w:r>
      <w:proofErr w:type="spellStart"/>
      <w:r>
        <w:t>GridAdapter</w:t>
      </w:r>
      <w:proofErr w:type="spellEnd"/>
      <w:r>
        <w:t>.</w:t>
      </w:r>
    </w:p>
    <w:p w14:paraId="0073A4AE" w14:textId="77777777" w:rsidR="00654F94" w:rsidRDefault="00654F94" w:rsidP="00654F94">
      <w:pPr>
        <w:pStyle w:val="ENormal"/>
      </w:pPr>
      <w:r>
        <w:rPr>
          <w:noProof/>
          <w:lang w:eastAsia="es-ES"/>
        </w:rPr>
        <w:drawing>
          <wp:inline distT="0" distB="0" distL="0" distR="0" wp14:anchorId="157B4D94" wp14:editId="365BDE97">
            <wp:extent cx="1932167" cy="1865651"/>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40014" cy="1873228"/>
                    </a:xfrm>
                    <a:prstGeom prst="rect">
                      <a:avLst/>
                    </a:prstGeom>
                    <a:noFill/>
                    <a:ln>
                      <a:noFill/>
                    </a:ln>
                  </pic:spPr>
                </pic:pic>
              </a:graphicData>
            </a:graphic>
          </wp:inline>
        </w:drawing>
      </w:r>
    </w:p>
    <w:p w14:paraId="6F816600" w14:textId="77777777" w:rsidR="004769E6" w:rsidRPr="00654F94" w:rsidRDefault="004769E6" w:rsidP="004769E6">
      <w:pPr>
        <w:pStyle w:val="LImagenes"/>
      </w:pPr>
      <w:bookmarkStart w:id="61" w:name="_Toc72461742"/>
      <w:r>
        <w:t xml:space="preserve">Diagrama común </w:t>
      </w:r>
      <w:proofErr w:type="spellStart"/>
      <w:r>
        <w:t>GridAdapter</w:t>
      </w:r>
      <w:proofErr w:type="spellEnd"/>
      <w:r>
        <w:t>.</w:t>
      </w:r>
      <w:bookmarkEnd w:id="61"/>
    </w:p>
    <w:p w14:paraId="5232F015" w14:textId="77777777" w:rsidR="00722F7D" w:rsidRDefault="00722F7D" w:rsidP="00722F7D">
      <w:pPr>
        <w:pStyle w:val="ETit4"/>
      </w:pPr>
      <w:proofErr w:type="spellStart"/>
      <w:r>
        <w:t>PagerAdapter</w:t>
      </w:r>
      <w:proofErr w:type="spellEnd"/>
    </w:p>
    <w:p w14:paraId="0731322B" w14:textId="77777777" w:rsidR="00276BBF" w:rsidRDefault="00654F94" w:rsidP="004769E6">
      <w:pPr>
        <w:pStyle w:val="ENormal"/>
      </w:pPr>
      <w:r>
        <w:t xml:space="preserve">Estructura común </w:t>
      </w:r>
      <w:r w:rsidR="004769E6">
        <w:t xml:space="preserve">de los </w:t>
      </w:r>
      <w:proofErr w:type="spellStart"/>
      <w:r w:rsidR="004769E6">
        <w:t>PagerAdapter</w:t>
      </w:r>
      <w:proofErr w:type="spellEnd"/>
      <w:r w:rsidR="004769E6">
        <w:t>.</w:t>
      </w:r>
    </w:p>
    <w:p w14:paraId="055E5B9D" w14:textId="77777777" w:rsidR="004769E6" w:rsidRDefault="004769E6" w:rsidP="004769E6">
      <w:pPr>
        <w:pStyle w:val="ENormal"/>
      </w:pPr>
      <w:r>
        <w:rPr>
          <w:noProof/>
          <w:lang w:eastAsia="es-ES"/>
        </w:rPr>
        <w:lastRenderedPageBreak/>
        <w:drawing>
          <wp:inline distT="0" distB="0" distL="0" distR="0" wp14:anchorId="7D7706B1" wp14:editId="5A48AB36">
            <wp:extent cx="2298065" cy="1868805"/>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8065" cy="1868805"/>
                    </a:xfrm>
                    <a:prstGeom prst="rect">
                      <a:avLst/>
                    </a:prstGeom>
                    <a:noFill/>
                    <a:ln>
                      <a:noFill/>
                    </a:ln>
                  </pic:spPr>
                </pic:pic>
              </a:graphicData>
            </a:graphic>
          </wp:inline>
        </w:drawing>
      </w:r>
    </w:p>
    <w:p w14:paraId="0FED4E29" w14:textId="77777777" w:rsidR="004769E6" w:rsidRDefault="004769E6" w:rsidP="004769E6">
      <w:pPr>
        <w:pStyle w:val="LImagenes"/>
      </w:pPr>
      <w:bookmarkStart w:id="62" w:name="_Toc72461743"/>
      <w:r>
        <w:t xml:space="preserve">Diagrama común </w:t>
      </w:r>
      <w:proofErr w:type="spellStart"/>
      <w:r>
        <w:t>PagerAdapter</w:t>
      </w:r>
      <w:proofErr w:type="spellEnd"/>
      <w:r>
        <w:t>.</w:t>
      </w:r>
      <w:bookmarkEnd w:id="62"/>
    </w:p>
    <w:p w14:paraId="1DDC303F" w14:textId="77777777" w:rsidR="004769E6" w:rsidRDefault="004769E6" w:rsidP="004769E6">
      <w:pPr>
        <w:pStyle w:val="ETit4"/>
      </w:pPr>
      <w:proofErr w:type="spellStart"/>
      <w:r>
        <w:lastRenderedPageBreak/>
        <w:t>MainActivity</w:t>
      </w:r>
      <w:proofErr w:type="spellEnd"/>
    </w:p>
    <w:p w14:paraId="2333A0F4" w14:textId="77777777" w:rsidR="004769E6" w:rsidRDefault="004769E6" w:rsidP="004769E6">
      <w:pPr>
        <w:pStyle w:val="ENormal"/>
      </w:pPr>
      <w:r>
        <w:rPr>
          <w:noProof/>
          <w:lang w:eastAsia="es-ES"/>
        </w:rPr>
        <w:drawing>
          <wp:inline distT="0" distB="0" distL="0" distR="0" wp14:anchorId="30DD1AA6" wp14:editId="2D541897">
            <wp:extent cx="1781976" cy="819779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8107" cy="8225998"/>
                    </a:xfrm>
                    <a:prstGeom prst="rect">
                      <a:avLst/>
                    </a:prstGeom>
                    <a:noFill/>
                    <a:ln>
                      <a:noFill/>
                    </a:ln>
                  </pic:spPr>
                </pic:pic>
              </a:graphicData>
            </a:graphic>
          </wp:inline>
        </w:drawing>
      </w:r>
    </w:p>
    <w:p w14:paraId="0EB26FBC" w14:textId="77777777" w:rsidR="004769E6" w:rsidRPr="004769E6" w:rsidRDefault="004769E6" w:rsidP="004769E6">
      <w:pPr>
        <w:pStyle w:val="LImagenes"/>
      </w:pPr>
      <w:bookmarkStart w:id="63" w:name="_Toc72461744"/>
      <w:r>
        <w:t xml:space="preserve">Diagrama </w:t>
      </w:r>
      <w:proofErr w:type="spellStart"/>
      <w:r>
        <w:t>MainActivity</w:t>
      </w:r>
      <w:proofErr w:type="spellEnd"/>
      <w:r>
        <w:t>.</w:t>
      </w:r>
      <w:bookmarkEnd w:id="63"/>
    </w:p>
    <w:p w14:paraId="6E753086" w14:textId="77777777" w:rsidR="00EF257D" w:rsidRPr="00EF257D" w:rsidRDefault="00EF257D" w:rsidP="00EF257D">
      <w:pPr>
        <w:pStyle w:val="ETit2"/>
        <w:numPr>
          <w:ilvl w:val="2"/>
          <w:numId w:val="3"/>
        </w:numPr>
      </w:pPr>
      <w:bookmarkStart w:id="64" w:name="_Toc72461697"/>
      <w:r>
        <w:lastRenderedPageBreak/>
        <w:t>Diagrama BD</w:t>
      </w:r>
      <w:bookmarkEnd w:id="64"/>
    </w:p>
    <w:p w14:paraId="20D36B7C" w14:textId="77777777" w:rsidR="00FF71F8" w:rsidRPr="00FF71F8" w:rsidRDefault="00FF71F8" w:rsidP="00FF71F8">
      <w:pPr>
        <w:pStyle w:val="ENormal"/>
      </w:pPr>
      <w:r>
        <w:rPr>
          <w:noProof/>
          <w:lang w:eastAsia="es-ES"/>
        </w:rPr>
        <w:drawing>
          <wp:inline distT="0" distB="0" distL="0" distR="0" wp14:anchorId="0E401ADF" wp14:editId="4C539176">
            <wp:extent cx="6296025" cy="5952216"/>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04434" cy="5960165"/>
                    </a:xfrm>
                    <a:prstGeom prst="rect">
                      <a:avLst/>
                    </a:prstGeom>
                    <a:noFill/>
                    <a:ln>
                      <a:noFill/>
                    </a:ln>
                  </pic:spPr>
                </pic:pic>
              </a:graphicData>
            </a:graphic>
          </wp:inline>
        </w:drawing>
      </w:r>
    </w:p>
    <w:p w14:paraId="69CF2F9D" w14:textId="77777777" w:rsidR="00FF71F8" w:rsidRPr="00FF71F8" w:rsidRDefault="00FF71F8" w:rsidP="00FF71F8">
      <w:pPr>
        <w:pStyle w:val="LImagenes"/>
      </w:pPr>
      <w:bookmarkStart w:id="65" w:name="_Toc72461745"/>
      <w:r>
        <w:t>Diagrama BD.</w:t>
      </w:r>
      <w:bookmarkEnd w:id="65"/>
    </w:p>
    <w:p w14:paraId="4C628362" w14:textId="77777777" w:rsidR="00683D89" w:rsidRPr="00683D89" w:rsidRDefault="00683283" w:rsidP="00683D89">
      <w:pPr>
        <w:pStyle w:val="ETit1"/>
      </w:pPr>
      <w:bookmarkStart w:id="66" w:name="_Toc72190721"/>
      <w:bookmarkStart w:id="67" w:name="_Toc72461698"/>
      <w:r>
        <w:t>Interacción con el usuario</w:t>
      </w:r>
      <w:bookmarkEnd w:id="66"/>
      <w:bookmarkEnd w:id="67"/>
    </w:p>
    <w:p w14:paraId="7A572F46" w14:textId="77777777" w:rsidR="009F09F8" w:rsidRDefault="009F09F8" w:rsidP="00CE42FC">
      <w:pPr>
        <w:pStyle w:val="ETit2"/>
        <w:numPr>
          <w:ilvl w:val="2"/>
          <w:numId w:val="15"/>
        </w:numPr>
      </w:pPr>
      <w:bookmarkStart w:id="68" w:name="_Toc72190722"/>
      <w:bookmarkStart w:id="69" w:name="_Toc72461699"/>
      <w:r>
        <w:t>Casos de uso</w:t>
      </w:r>
      <w:bookmarkEnd w:id="68"/>
      <w:bookmarkEnd w:id="69"/>
    </w:p>
    <w:p w14:paraId="7DBD871D" w14:textId="77777777" w:rsidR="005C78AC" w:rsidRPr="005C78AC" w:rsidRDefault="00520B16" w:rsidP="005C78AC">
      <w:pPr>
        <w:pStyle w:val="ENormal"/>
      </w:pPr>
      <w:r>
        <w:t>Estructura del</w:t>
      </w:r>
      <w:r w:rsidR="005C78AC">
        <w:t xml:space="preserve"> diagrama general de los casos de uso</w:t>
      </w:r>
      <w:r>
        <w:t xml:space="preserve"> de las diferentes áreas y subáreas.</w:t>
      </w:r>
    </w:p>
    <w:p w14:paraId="6AF558F2" w14:textId="77777777" w:rsidR="00664875" w:rsidRDefault="005C78AC" w:rsidP="00664875">
      <w:pPr>
        <w:pStyle w:val="ENormal"/>
      </w:pPr>
      <w:r>
        <w:rPr>
          <w:noProof/>
          <w:lang w:eastAsia="es-ES"/>
        </w:rPr>
        <w:lastRenderedPageBreak/>
        <w:drawing>
          <wp:inline distT="0" distB="0" distL="0" distR="0" wp14:anchorId="3D003B67" wp14:editId="4CF3A899">
            <wp:extent cx="5579110" cy="2404204"/>
            <wp:effectExtent l="19050" t="0" r="2540" b="0"/>
            <wp:docPr id="15" name="Imagen 10" descr="C:\Users\Clase\OneDrive - Educacyl\DAM2-EBP\Proyecto\Diagramas\CasosDeUso\Usos\Uso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lase\OneDrive - Educacyl\DAM2-EBP\Proyecto\Diagramas\CasosDeUso\Usos\Usos2.png"/>
                    <pic:cNvPicPr>
                      <a:picLocks noChangeAspect="1" noChangeArrowheads="1"/>
                    </pic:cNvPicPr>
                  </pic:nvPicPr>
                  <pic:blipFill>
                    <a:blip r:embed="rId27"/>
                    <a:srcRect/>
                    <a:stretch>
                      <a:fillRect/>
                    </a:stretch>
                  </pic:blipFill>
                  <pic:spPr bwMode="auto">
                    <a:xfrm>
                      <a:off x="0" y="0"/>
                      <a:ext cx="5579110" cy="2404204"/>
                    </a:xfrm>
                    <a:prstGeom prst="rect">
                      <a:avLst/>
                    </a:prstGeom>
                    <a:noFill/>
                    <a:ln w="9525">
                      <a:noFill/>
                      <a:miter lim="800000"/>
                      <a:headEnd/>
                      <a:tailEnd/>
                    </a:ln>
                  </pic:spPr>
                </pic:pic>
              </a:graphicData>
            </a:graphic>
          </wp:inline>
        </w:drawing>
      </w:r>
    </w:p>
    <w:p w14:paraId="61622E07" w14:textId="77777777" w:rsidR="005C78AC" w:rsidRPr="00664875" w:rsidRDefault="005C78AC" w:rsidP="005C78AC">
      <w:pPr>
        <w:pStyle w:val="LImagenes"/>
      </w:pPr>
      <w:bookmarkStart w:id="70" w:name="_Toc72461746"/>
      <w:r>
        <w:t>Casos de uso. General.</w:t>
      </w:r>
      <w:bookmarkEnd w:id="70"/>
    </w:p>
    <w:p w14:paraId="0E8CB4F6" w14:textId="77777777" w:rsidR="00595329" w:rsidRDefault="00595329" w:rsidP="00595329">
      <w:pPr>
        <w:pStyle w:val="ETit4"/>
      </w:pPr>
      <w:r>
        <w:t>Añadir datos</w:t>
      </w:r>
    </w:p>
    <w:p w14:paraId="470702DB" w14:textId="77777777" w:rsidR="00D23BDF" w:rsidRPr="00D23BDF" w:rsidRDefault="00C718B3" w:rsidP="00D23BDF">
      <w:pPr>
        <w:pStyle w:val="ENormal"/>
      </w:pPr>
      <w:r>
        <w:rPr>
          <w:noProof/>
          <w:lang w:eastAsia="es-ES"/>
        </w:rPr>
        <w:drawing>
          <wp:inline distT="0" distB="0" distL="0" distR="0" wp14:anchorId="3A97C8AE" wp14:editId="6BFA7F8B">
            <wp:extent cx="5579110" cy="1671239"/>
            <wp:effectExtent l="19050" t="0" r="2540" b="0"/>
            <wp:docPr id="13" name="Imagen 9" descr="C:\Users\Clase\OneDrive - Educacyl\DAM2-EBP\Proyecto\Diagramas\CasosDeUso\Usos\Usos_Aña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lase\OneDrive - Educacyl\DAM2-EBP\Proyecto\Diagramas\CasosDeUso\Usos\Usos_Añadir.png"/>
                    <pic:cNvPicPr>
                      <a:picLocks noChangeAspect="1" noChangeArrowheads="1"/>
                    </pic:cNvPicPr>
                  </pic:nvPicPr>
                  <pic:blipFill>
                    <a:blip r:embed="rId28"/>
                    <a:srcRect/>
                    <a:stretch>
                      <a:fillRect/>
                    </a:stretch>
                  </pic:blipFill>
                  <pic:spPr bwMode="auto">
                    <a:xfrm>
                      <a:off x="0" y="0"/>
                      <a:ext cx="5579110" cy="1671239"/>
                    </a:xfrm>
                    <a:prstGeom prst="rect">
                      <a:avLst/>
                    </a:prstGeom>
                    <a:noFill/>
                    <a:ln w="9525">
                      <a:noFill/>
                      <a:miter lim="800000"/>
                      <a:headEnd/>
                      <a:tailEnd/>
                    </a:ln>
                  </pic:spPr>
                </pic:pic>
              </a:graphicData>
            </a:graphic>
          </wp:inline>
        </w:drawing>
      </w:r>
    </w:p>
    <w:p w14:paraId="73055BF4" w14:textId="77777777" w:rsidR="00595329" w:rsidRPr="00595329" w:rsidRDefault="00AD032B" w:rsidP="00595329">
      <w:pPr>
        <w:pStyle w:val="LImagenes"/>
      </w:pPr>
      <w:bookmarkStart w:id="71" w:name="_Toc72461747"/>
      <w:r>
        <w:t>Casos de uso. Añadir</w:t>
      </w:r>
      <w:r w:rsidR="00595329">
        <w:t>.</w:t>
      </w:r>
      <w:bookmarkEnd w:id="71"/>
    </w:p>
    <w:tbl>
      <w:tblPr>
        <w:tblStyle w:val="Tablaconcuadrcula"/>
        <w:tblW w:w="0" w:type="auto"/>
        <w:tblLook w:val="04A0" w:firstRow="1" w:lastRow="0" w:firstColumn="1" w:lastColumn="0" w:noHBand="0" w:noVBand="1"/>
      </w:tblPr>
      <w:tblGrid>
        <w:gridCol w:w="2518"/>
        <w:gridCol w:w="6408"/>
      </w:tblGrid>
      <w:tr w:rsidR="00D63665" w14:paraId="7F5F59BC" w14:textId="77777777" w:rsidTr="00D63665">
        <w:tc>
          <w:tcPr>
            <w:tcW w:w="8926" w:type="dxa"/>
            <w:gridSpan w:val="2"/>
            <w:shd w:val="clear" w:color="auto" w:fill="097F0C"/>
          </w:tcPr>
          <w:p w14:paraId="2FA59C06" w14:textId="77777777" w:rsidR="00D63665" w:rsidRPr="00D63665" w:rsidRDefault="00D63665" w:rsidP="00595329">
            <w:pPr>
              <w:pStyle w:val="ETablaTitulo"/>
              <w:rPr>
                <w:color w:val="FFFFFF" w:themeColor="background1"/>
              </w:rPr>
            </w:pPr>
            <w:r>
              <w:rPr>
                <w:color w:val="FFFFFF" w:themeColor="background1"/>
              </w:rPr>
              <w:t>ESCENARIO</w:t>
            </w:r>
            <w:r w:rsidR="00595329">
              <w:rPr>
                <w:color w:val="FFFFFF" w:themeColor="background1"/>
              </w:rPr>
              <w:t xml:space="preserve"> “Inserción de un nuevo dato”</w:t>
            </w:r>
          </w:p>
        </w:tc>
      </w:tr>
      <w:tr w:rsidR="00D63665" w14:paraId="7ED68DF6" w14:textId="77777777" w:rsidTr="00595329">
        <w:tc>
          <w:tcPr>
            <w:tcW w:w="2518" w:type="dxa"/>
          </w:tcPr>
          <w:p w14:paraId="08026D0C" w14:textId="77777777" w:rsidR="00D63665" w:rsidRDefault="00595329" w:rsidP="00D63665">
            <w:pPr>
              <w:pStyle w:val="ETablaSubtitulos"/>
            </w:pPr>
            <w:r>
              <w:t>Numeración</w:t>
            </w:r>
          </w:p>
        </w:tc>
        <w:tc>
          <w:tcPr>
            <w:tcW w:w="6408" w:type="dxa"/>
          </w:tcPr>
          <w:p w14:paraId="601E20A0" w14:textId="77777777" w:rsidR="00D63665" w:rsidRPr="00D63665" w:rsidRDefault="00595329" w:rsidP="00D63665">
            <w:pPr>
              <w:pStyle w:val="ETablaContenido"/>
            </w:pPr>
            <w:r>
              <w:t>1</w:t>
            </w:r>
          </w:p>
        </w:tc>
      </w:tr>
      <w:tr w:rsidR="00D63665" w14:paraId="7BFF0DA7" w14:textId="77777777" w:rsidTr="00595329">
        <w:tc>
          <w:tcPr>
            <w:tcW w:w="2518" w:type="dxa"/>
          </w:tcPr>
          <w:p w14:paraId="08110F88" w14:textId="77777777" w:rsidR="00D63665" w:rsidRDefault="00595329" w:rsidP="00D63665">
            <w:pPr>
              <w:pStyle w:val="ETablaSubtitulos"/>
            </w:pPr>
            <w:r>
              <w:t>Precondiciones</w:t>
            </w:r>
          </w:p>
        </w:tc>
        <w:tc>
          <w:tcPr>
            <w:tcW w:w="6408" w:type="dxa"/>
          </w:tcPr>
          <w:p w14:paraId="118D7CF2" w14:textId="77777777" w:rsidR="00D63665" w:rsidRPr="00D63665" w:rsidRDefault="009212CE" w:rsidP="00D63665">
            <w:pPr>
              <w:pStyle w:val="ETablaContenido"/>
            </w:pPr>
            <w:r>
              <w:t xml:space="preserve">El usuario debe situarse en </w:t>
            </w:r>
            <w:proofErr w:type="gramStart"/>
            <w:r>
              <w:t>el subárea</w:t>
            </w:r>
            <w:proofErr w:type="gramEnd"/>
            <w:r>
              <w:t xml:space="preserve"> de la aplicación dónde desea editar los datos.</w:t>
            </w:r>
          </w:p>
        </w:tc>
      </w:tr>
      <w:tr w:rsidR="00D63665" w14:paraId="3C143835" w14:textId="77777777" w:rsidTr="00595329">
        <w:tc>
          <w:tcPr>
            <w:tcW w:w="2518" w:type="dxa"/>
          </w:tcPr>
          <w:p w14:paraId="02BBB349" w14:textId="77777777" w:rsidR="00D63665" w:rsidRDefault="00595329" w:rsidP="00D63665">
            <w:pPr>
              <w:pStyle w:val="ETablaSubtitulos"/>
            </w:pPr>
            <w:r>
              <w:t>Postcondiciones</w:t>
            </w:r>
          </w:p>
        </w:tc>
        <w:tc>
          <w:tcPr>
            <w:tcW w:w="6408" w:type="dxa"/>
          </w:tcPr>
          <w:p w14:paraId="75D9B57B" w14:textId="77777777" w:rsidR="00D63665" w:rsidRPr="00D63665" w:rsidRDefault="00D63665" w:rsidP="00D63665">
            <w:pPr>
              <w:pStyle w:val="ETablaContenido"/>
            </w:pPr>
          </w:p>
        </w:tc>
      </w:tr>
      <w:tr w:rsidR="00D63665" w14:paraId="7EE2AFDD" w14:textId="77777777" w:rsidTr="00595329">
        <w:tc>
          <w:tcPr>
            <w:tcW w:w="2518" w:type="dxa"/>
          </w:tcPr>
          <w:p w14:paraId="6EBD11DB" w14:textId="77777777" w:rsidR="00D63665" w:rsidRDefault="00595329" w:rsidP="00D63665">
            <w:pPr>
              <w:pStyle w:val="ETablaSubtitulos"/>
            </w:pPr>
            <w:r>
              <w:t>Quién lo comienza</w:t>
            </w:r>
          </w:p>
        </w:tc>
        <w:tc>
          <w:tcPr>
            <w:tcW w:w="6408" w:type="dxa"/>
          </w:tcPr>
          <w:p w14:paraId="6662FF22" w14:textId="77777777" w:rsidR="00D63665" w:rsidRPr="00D63665" w:rsidRDefault="002E669E" w:rsidP="00D63665">
            <w:pPr>
              <w:pStyle w:val="ETablaContenido"/>
            </w:pPr>
            <w:r>
              <w:t>Usuario.</w:t>
            </w:r>
          </w:p>
        </w:tc>
      </w:tr>
      <w:tr w:rsidR="00D63665" w14:paraId="2EB0B57C" w14:textId="77777777" w:rsidTr="00595329">
        <w:tc>
          <w:tcPr>
            <w:tcW w:w="2518" w:type="dxa"/>
          </w:tcPr>
          <w:p w14:paraId="59819C6E" w14:textId="77777777" w:rsidR="00D63665" w:rsidRDefault="00595329" w:rsidP="00D63665">
            <w:pPr>
              <w:pStyle w:val="ETablaSubtitulos"/>
            </w:pPr>
            <w:r>
              <w:t>Quién lo finaliza</w:t>
            </w:r>
          </w:p>
        </w:tc>
        <w:tc>
          <w:tcPr>
            <w:tcW w:w="6408" w:type="dxa"/>
          </w:tcPr>
          <w:p w14:paraId="5C5B1E92" w14:textId="77777777" w:rsidR="00D63665" w:rsidRPr="00D63665" w:rsidRDefault="002E669E" w:rsidP="00D63665">
            <w:pPr>
              <w:pStyle w:val="ETablaContenido"/>
            </w:pPr>
            <w:r>
              <w:t>Usuario.</w:t>
            </w:r>
          </w:p>
        </w:tc>
      </w:tr>
      <w:tr w:rsidR="00D63665" w14:paraId="6DBD4FC1" w14:textId="77777777" w:rsidTr="00595329">
        <w:tc>
          <w:tcPr>
            <w:tcW w:w="2518" w:type="dxa"/>
          </w:tcPr>
          <w:p w14:paraId="4C2F25D8" w14:textId="77777777" w:rsidR="00D63665" w:rsidRDefault="00595329" w:rsidP="00D63665">
            <w:pPr>
              <w:pStyle w:val="ETablaSubtitulos"/>
            </w:pPr>
            <w:r>
              <w:t>Excepciones</w:t>
            </w:r>
          </w:p>
        </w:tc>
        <w:tc>
          <w:tcPr>
            <w:tcW w:w="6408" w:type="dxa"/>
          </w:tcPr>
          <w:p w14:paraId="47CBBA77" w14:textId="77777777" w:rsidR="00D63665" w:rsidRPr="00D63665" w:rsidRDefault="002E669E" w:rsidP="00D63665">
            <w:pPr>
              <w:pStyle w:val="ETablaContenido"/>
            </w:pPr>
            <w:r>
              <w:t>Datos introducidos de manera incorrecta o campos obligatorios vacíos.</w:t>
            </w:r>
          </w:p>
        </w:tc>
      </w:tr>
      <w:tr w:rsidR="00D63665" w14:paraId="27F66480" w14:textId="77777777" w:rsidTr="00595329">
        <w:tc>
          <w:tcPr>
            <w:tcW w:w="2518" w:type="dxa"/>
          </w:tcPr>
          <w:p w14:paraId="12A987DE" w14:textId="77777777" w:rsidR="00D63665" w:rsidRDefault="00595329" w:rsidP="00D63665">
            <w:pPr>
              <w:pStyle w:val="ETablaSubtitulos"/>
            </w:pPr>
            <w:r>
              <w:t>Descripción</w:t>
            </w:r>
          </w:p>
        </w:tc>
        <w:tc>
          <w:tcPr>
            <w:tcW w:w="6408" w:type="dxa"/>
          </w:tcPr>
          <w:p w14:paraId="0CCE00BB" w14:textId="77777777" w:rsidR="00D63665" w:rsidRDefault="002E669E" w:rsidP="002E669E">
            <w:pPr>
              <w:pStyle w:val="ETablaContenido"/>
            </w:pPr>
            <w:r>
              <w:t xml:space="preserve">El usuario trata de introducir un nuevo dato en la aplicación clicando en el botón añadir de la subárea. Se muestra una nueva ventana donde se introducen los datos. El usuario clicará </w:t>
            </w:r>
            <w:r>
              <w:lastRenderedPageBreak/>
              <w:t>en el botón aceptar tras introducir los datos para guardarlos en la aplicación, o cancelar para desecharlos.</w:t>
            </w:r>
          </w:p>
          <w:p w14:paraId="55FEB86F" w14:textId="77777777" w:rsidR="002E669E" w:rsidRPr="00D63665" w:rsidRDefault="002E669E" w:rsidP="002E669E">
            <w:pPr>
              <w:pStyle w:val="ETablaContenido"/>
            </w:pPr>
            <w:r>
              <w:t xml:space="preserve">Si se </w:t>
            </w:r>
            <w:proofErr w:type="spellStart"/>
            <w:r>
              <w:t>guardán</w:t>
            </w:r>
            <w:proofErr w:type="spellEnd"/>
            <w:r>
              <w:t xml:space="preserve"> los datos, se mostrará la ventana con los datos introducidos, pero sin ser editables.</w:t>
            </w:r>
          </w:p>
        </w:tc>
      </w:tr>
    </w:tbl>
    <w:p w14:paraId="327A44BD" w14:textId="77777777" w:rsidR="00D63665" w:rsidRDefault="002C65FA" w:rsidP="00595329">
      <w:pPr>
        <w:pStyle w:val="LTablas"/>
      </w:pPr>
      <w:bookmarkStart w:id="72" w:name="_Toc72461766"/>
      <w:r>
        <w:lastRenderedPageBreak/>
        <w:t>Casos de uso. Añadir.</w:t>
      </w:r>
      <w:bookmarkEnd w:id="72"/>
    </w:p>
    <w:p w14:paraId="17ABD005" w14:textId="77777777" w:rsidR="00595329" w:rsidRDefault="00595329" w:rsidP="00595329">
      <w:pPr>
        <w:pStyle w:val="EAnotaciones"/>
      </w:pPr>
    </w:p>
    <w:p w14:paraId="3557FCA0" w14:textId="77777777" w:rsidR="00595329" w:rsidRDefault="009212CE" w:rsidP="00595329">
      <w:pPr>
        <w:pStyle w:val="ETit4"/>
      </w:pPr>
      <w:r>
        <w:t>Editar</w:t>
      </w:r>
      <w:r w:rsidR="00595329">
        <w:t xml:space="preserve"> datos</w:t>
      </w:r>
    </w:p>
    <w:p w14:paraId="0B83516E" w14:textId="77777777" w:rsidR="0059570F" w:rsidRPr="0059570F" w:rsidRDefault="0059570F" w:rsidP="0059570F">
      <w:pPr>
        <w:pStyle w:val="ENormal"/>
      </w:pPr>
      <w:r>
        <w:rPr>
          <w:noProof/>
          <w:lang w:eastAsia="es-ES"/>
        </w:rPr>
        <w:drawing>
          <wp:inline distT="0" distB="0" distL="0" distR="0" wp14:anchorId="03FBEA84" wp14:editId="72607688">
            <wp:extent cx="5579110" cy="1131585"/>
            <wp:effectExtent l="19050" t="0" r="2540" b="0"/>
            <wp:docPr id="9" name="Imagen 6" descr="C:\Users\Clase\OneDrive - Educacyl\DAM2-EBP\Proyecto\Diagramas\CasosDeUso\Usos\Usos_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se\OneDrive - Educacyl\DAM2-EBP\Proyecto\Diagramas\CasosDeUso\Usos\Usos_Editar.png"/>
                    <pic:cNvPicPr>
                      <a:picLocks noChangeAspect="1" noChangeArrowheads="1"/>
                    </pic:cNvPicPr>
                  </pic:nvPicPr>
                  <pic:blipFill>
                    <a:blip r:embed="rId29"/>
                    <a:srcRect/>
                    <a:stretch>
                      <a:fillRect/>
                    </a:stretch>
                  </pic:blipFill>
                  <pic:spPr bwMode="auto">
                    <a:xfrm>
                      <a:off x="0" y="0"/>
                      <a:ext cx="5579110" cy="1131585"/>
                    </a:xfrm>
                    <a:prstGeom prst="rect">
                      <a:avLst/>
                    </a:prstGeom>
                    <a:noFill/>
                    <a:ln w="9525">
                      <a:noFill/>
                      <a:miter lim="800000"/>
                      <a:headEnd/>
                      <a:tailEnd/>
                    </a:ln>
                  </pic:spPr>
                </pic:pic>
              </a:graphicData>
            </a:graphic>
          </wp:inline>
        </w:drawing>
      </w:r>
    </w:p>
    <w:p w14:paraId="47D7B17E" w14:textId="77777777" w:rsidR="00595329" w:rsidRPr="00595329" w:rsidRDefault="0059570F" w:rsidP="00595329">
      <w:pPr>
        <w:pStyle w:val="LImagenes"/>
      </w:pPr>
      <w:bookmarkStart w:id="73" w:name="_Toc72461748"/>
      <w:r>
        <w:t>Casos de uso. Editar</w:t>
      </w:r>
      <w:r w:rsidR="00595329">
        <w:t>.</w:t>
      </w:r>
      <w:bookmarkEnd w:id="73"/>
    </w:p>
    <w:tbl>
      <w:tblPr>
        <w:tblStyle w:val="Tablaconcuadrcula"/>
        <w:tblW w:w="0" w:type="auto"/>
        <w:tblLook w:val="04A0" w:firstRow="1" w:lastRow="0" w:firstColumn="1" w:lastColumn="0" w:noHBand="0" w:noVBand="1"/>
      </w:tblPr>
      <w:tblGrid>
        <w:gridCol w:w="2518"/>
        <w:gridCol w:w="6408"/>
      </w:tblGrid>
      <w:tr w:rsidR="00595329" w14:paraId="5F774C16" w14:textId="77777777" w:rsidTr="002E669E">
        <w:tc>
          <w:tcPr>
            <w:tcW w:w="8926" w:type="dxa"/>
            <w:gridSpan w:val="2"/>
            <w:shd w:val="clear" w:color="auto" w:fill="097F0C"/>
          </w:tcPr>
          <w:p w14:paraId="38C10205" w14:textId="77777777" w:rsidR="00595329" w:rsidRPr="00D63665" w:rsidRDefault="00595329" w:rsidP="002E669E">
            <w:pPr>
              <w:pStyle w:val="ETablaTitulo"/>
              <w:rPr>
                <w:color w:val="FFFFFF" w:themeColor="background1"/>
              </w:rPr>
            </w:pPr>
            <w:r>
              <w:rPr>
                <w:color w:val="FFFFFF" w:themeColor="background1"/>
              </w:rPr>
              <w:t>ESCENARIO</w:t>
            </w:r>
            <w:r w:rsidR="002E669E">
              <w:rPr>
                <w:color w:val="FFFFFF" w:themeColor="background1"/>
              </w:rPr>
              <w:t xml:space="preserve"> “Edición de datos”</w:t>
            </w:r>
          </w:p>
        </w:tc>
      </w:tr>
      <w:tr w:rsidR="00595329" w14:paraId="73397966" w14:textId="77777777" w:rsidTr="002E669E">
        <w:tc>
          <w:tcPr>
            <w:tcW w:w="2518" w:type="dxa"/>
          </w:tcPr>
          <w:p w14:paraId="7EAED2C3" w14:textId="77777777" w:rsidR="00595329" w:rsidRDefault="00595329" w:rsidP="002E669E">
            <w:pPr>
              <w:pStyle w:val="ETablaSubtitulos"/>
            </w:pPr>
            <w:r>
              <w:t>Numeración</w:t>
            </w:r>
          </w:p>
        </w:tc>
        <w:tc>
          <w:tcPr>
            <w:tcW w:w="6408" w:type="dxa"/>
          </w:tcPr>
          <w:p w14:paraId="13D87CD3" w14:textId="77777777" w:rsidR="00595329" w:rsidRPr="00D63665" w:rsidRDefault="002E669E" w:rsidP="002E669E">
            <w:pPr>
              <w:pStyle w:val="ETablaContenido"/>
            </w:pPr>
            <w:r>
              <w:t>2</w:t>
            </w:r>
          </w:p>
        </w:tc>
      </w:tr>
      <w:tr w:rsidR="00595329" w14:paraId="3990A3DE" w14:textId="77777777" w:rsidTr="002E669E">
        <w:tc>
          <w:tcPr>
            <w:tcW w:w="2518" w:type="dxa"/>
          </w:tcPr>
          <w:p w14:paraId="7EF33A95" w14:textId="77777777" w:rsidR="00595329" w:rsidRDefault="00595329" w:rsidP="002E669E">
            <w:pPr>
              <w:pStyle w:val="ETablaSubtitulos"/>
            </w:pPr>
            <w:r>
              <w:t>Precondiciones</w:t>
            </w:r>
          </w:p>
        </w:tc>
        <w:tc>
          <w:tcPr>
            <w:tcW w:w="6408" w:type="dxa"/>
          </w:tcPr>
          <w:p w14:paraId="541B6222" w14:textId="77777777" w:rsidR="00595329" w:rsidRPr="00D63665" w:rsidRDefault="002E669E" w:rsidP="002E669E">
            <w:pPr>
              <w:pStyle w:val="ETablaContenido"/>
            </w:pPr>
            <w:r>
              <w:t xml:space="preserve">El usuario debe situarse en </w:t>
            </w:r>
            <w:r w:rsidR="009D3CF0">
              <w:t>la</w:t>
            </w:r>
            <w:r>
              <w:t xml:space="preserve"> subárea de la aplicación dónde desea editar los datos.</w:t>
            </w:r>
          </w:p>
        </w:tc>
      </w:tr>
      <w:tr w:rsidR="00595329" w14:paraId="4E1C40B5" w14:textId="77777777" w:rsidTr="002E669E">
        <w:tc>
          <w:tcPr>
            <w:tcW w:w="2518" w:type="dxa"/>
          </w:tcPr>
          <w:p w14:paraId="7CEB5C9A" w14:textId="77777777" w:rsidR="00595329" w:rsidRDefault="00595329" w:rsidP="002E669E">
            <w:pPr>
              <w:pStyle w:val="ETablaSubtitulos"/>
            </w:pPr>
            <w:r>
              <w:t>Postcondiciones</w:t>
            </w:r>
          </w:p>
        </w:tc>
        <w:tc>
          <w:tcPr>
            <w:tcW w:w="6408" w:type="dxa"/>
          </w:tcPr>
          <w:p w14:paraId="6C4C81CB" w14:textId="77777777" w:rsidR="00595329" w:rsidRPr="00D63665" w:rsidRDefault="00595329" w:rsidP="002E669E">
            <w:pPr>
              <w:pStyle w:val="ETablaContenido"/>
            </w:pPr>
          </w:p>
        </w:tc>
      </w:tr>
      <w:tr w:rsidR="00595329" w14:paraId="7D7D73EE" w14:textId="77777777" w:rsidTr="002E669E">
        <w:tc>
          <w:tcPr>
            <w:tcW w:w="2518" w:type="dxa"/>
          </w:tcPr>
          <w:p w14:paraId="2CEB3240" w14:textId="77777777" w:rsidR="00595329" w:rsidRDefault="00595329" w:rsidP="002E669E">
            <w:pPr>
              <w:pStyle w:val="ETablaSubtitulos"/>
            </w:pPr>
            <w:r>
              <w:t>Quién lo comienza</w:t>
            </w:r>
          </w:p>
        </w:tc>
        <w:tc>
          <w:tcPr>
            <w:tcW w:w="6408" w:type="dxa"/>
          </w:tcPr>
          <w:p w14:paraId="55F39A90" w14:textId="77777777" w:rsidR="00595329" w:rsidRPr="00D63665" w:rsidRDefault="002E669E" w:rsidP="002E669E">
            <w:pPr>
              <w:pStyle w:val="ETablaContenido"/>
            </w:pPr>
            <w:r>
              <w:t>Usuario.</w:t>
            </w:r>
          </w:p>
        </w:tc>
      </w:tr>
      <w:tr w:rsidR="00595329" w14:paraId="379C09A2" w14:textId="77777777" w:rsidTr="002E669E">
        <w:tc>
          <w:tcPr>
            <w:tcW w:w="2518" w:type="dxa"/>
          </w:tcPr>
          <w:p w14:paraId="50D567B2" w14:textId="77777777" w:rsidR="00595329" w:rsidRDefault="00595329" w:rsidP="002E669E">
            <w:pPr>
              <w:pStyle w:val="ETablaSubtitulos"/>
            </w:pPr>
            <w:r>
              <w:t>Quién lo finaliza</w:t>
            </w:r>
          </w:p>
        </w:tc>
        <w:tc>
          <w:tcPr>
            <w:tcW w:w="6408" w:type="dxa"/>
          </w:tcPr>
          <w:p w14:paraId="25F809C8" w14:textId="77777777" w:rsidR="00595329" w:rsidRPr="00D63665" w:rsidRDefault="002E669E" w:rsidP="002E669E">
            <w:pPr>
              <w:pStyle w:val="ETablaContenido"/>
            </w:pPr>
            <w:r>
              <w:t>Usuario.</w:t>
            </w:r>
          </w:p>
        </w:tc>
      </w:tr>
      <w:tr w:rsidR="00595329" w14:paraId="4E1BF391" w14:textId="77777777" w:rsidTr="002E669E">
        <w:tc>
          <w:tcPr>
            <w:tcW w:w="2518" w:type="dxa"/>
          </w:tcPr>
          <w:p w14:paraId="782A6CBB" w14:textId="77777777" w:rsidR="00595329" w:rsidRDefault="00595329" w:rsidP="002E669E">
            <w:pPr>
              <w:pStyle w:val="ETablaSubtitulos"/>
            </w:pPr>
            <w:r>
              <w:t>Excepciones</w:t>
            </w:r>
          </w:p>
        </w:tc>
        <w:tc>
          <w:tcPr>
            <w:tcW w:w="6408" w:type="dxa"/>
          </w:tcPr>
          <w:p w14:paraId="0E9A3CD2" w14:textId="77777777" w:rsidR="00595329" w:rsidRPr="00D63665" w:rsidRDefault="009212CE" w:rsidP="002E669E">
            <w:pPr>
              <w:pStyle w:val="ETablaContenido"/>
            </w:pPr>
            <w:r>
              <w:t>Datos introducidos de manera incorrecta o campos obligatorios vacíos.</w:t>
            </w:r>
          </w:p>
        </w:tc>
      </w:tr>
      <w:tr w:rsidR="00595329" w14:paraId="6424A712" w14:textId="77777777" w:rsidTr="002E669E">
        <w:tc>
          <w:tcPr>
            <w:tcW w:w="2518" w:type="dxa"/>
          </w:tcPr>
          <w:p w14:paraId="215BF31F" w14:textId="77777777" w:rsidR="00595329" w:rsidRDefault="00595329" w:rsidP="002E669E">
            <w:pPr>
              <w:pStyle w:val="ETablaSubtitulos"/>
            </w:pPr>
            <w:r>
              <w:t>Descripción</w:t>
            </w:r>
          </w:p>
        </w:tc>
        <w:tc>
          <w:tcPr>
            <w:tcW w:w="6408" w:type="dxa"/>
          </w:tcPr>
          <w:p w14:paraId="5F8A9FE3" w14:textId="77777777" w:rsidR="00595329" w:rsidRPr="00D63665" w:rsidRDefault="002E669E" w:rsidP="002E669E">
            <w:pPr>
              <w:pStyle w:val="ETablaContenido"/>
            </w:pPr>
            <w:r>
              <w:t xml:space="preserve">El usuario trata de editar los datos clicando en el artículo que muestra </w:t>
            </w:r>
            <w:r w:rsidR="009212CE">
              <w:t>un resumen de los datos. Se muestra una nueva ventana con los datos no editables. El usuario debe clicar en el botón de editar. Tras cambiar los datos clicará en aceptar para actualizarlos o cancelar para dejarlos como estaban anteriormente.</w:t>
            </w:r>
          </w:p>
        </w:tc>
      </w:tr>
    </w:tbl>
    <w:p w14:paraId="6D2A550C" w14:textId="77777777" w:rsidR="00595329" w:rsidRDefault="0059570F" w:rsidP="00595329">
      <w:pPr>
        <w:pStyle w:val="LTablas"/>
      </w:pPr>
      <w:bookmarkStart w:id="74" w:name="_Toc72461767"/>
      <w:r>
        <w:t>Casos de uso. Editar</w:t>
      </w:r>
      <w:r w:rsidR="00595329">
        <w:t>.</w:t>
      </w:r>
      <w:bookmarkEnd w:id="74"/>
    </w:p>
    <w:p w14:paraId="0C0DA2B3" w14:textId="77777777" w:rsidR="00595329" w:rsidRDefault="00595329" w:rsidP="00595329">
      <w:pPr>
        <w:pStyle w:val="EAnotaciones"/>
      </w:pPr>
    </w:p>
    <w:p w14:paraId="022771E4" w14:textId="77777777" w:rsidR="00595329" w:rsidRDefault="009212CE" w:rsidP="00595329">
      <w:pPr>
        <w:pStyle w:val="ETit4"/>
      </w:pPr>
      <w:r>
        <w:lastRenderedPageBreak/>
        <w:t>Eliminar</w:t>
      </w:r>
      <w:r w:rsidR="00595329">
        <w:t xml:space="preserve"> datos</w:t>
      </w:r>
    </w:p>
    <w:p w14:paraId="3E48E888" w14:textId="77777777" w:rsidR="00B90DEC" w:rsidRPr="00B90DEC" w:rsidRDefault="00B90DEC" w:rsidP="00B90DEC">
      <w:pPr>
        <w:pStyle w:val="ENormal"/>
      </w:pPr>
      <w:r>
        <w:rPr>
          <w:noProof/>
          <w:lang w:eastAsia="es-ES"/>
        </w:rPr>
        <w:drawing>
          <wp:inline distT="0" distB="0" distL="0" distR="0" wp14:anchorId="79B04287" wp14:editId="79F53072">
            <wp:extent cx="5579110" cy="617663"/>
            <wp:effectExtent l="19050" t="0" r="2540" b="0"/>
            <wp:docPr id="10" name="Imagen 7" descr="C:\Users\Clase\OneDrive - Educacyl\DAM2-EBP\Proyecto\Diagramas\CasosDeUso\Usos\Usos_Elimi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se\OneDrive - Educacyl\DAM2-EBP\Proyecto\Diagramas\CasosDeUso\Usos\Usos_Eliminar.png"/>
                    <pic:cNvPicPr>
                      <a:picLocks noChangeAspect="1" noChangeArrowheads="1"/>
                    </pic:cNvPicPr>
                  </pic:nvPicPr>
                  <pic:blipFill>
                    <a:blip r:embed="rId30"/>
                    <a:srcRect/>
                    <a:stretch>
                      <a:fillRect/>
                    </a:stretch>
                  </pic:blipFill>
                  <pic:spPr bwMode="auto">
                    <a:xfrm>
                      <a:off x="0" y="0"/>
                      <a:ext cx="5579110" cy="617663"/>
                    </a:xfrm>
                    <a:prstGeom prst="rect">
                      <a:avLst/>
                    </a:prstGeom>
                    <a:noFill/>
                    <a:ln w="9525">
                      <a:noFill/>
                      <a:miter lim="800000"/>
                      <a:headEnd/>
                      <a:tailEnd/>
                    </a:ln>
                  </pic:spPr>
                </pic:pic>
              </a:graphicData>
            </a:graphic>
          </wp:inline>
        </w:drawing>
      </w:r>
    </w:p>
    <w:p w14:paraId="0E0D85CC" w14:textId="77777777" w:rsidR="00595329" w:rsidRPr="00595329" w:rsidRDefault="00B02C37" w:rsidP="00595329">
      <w:pPr>
        <w:pStyle w:val="LImagenes"/>
      </w:pPr>
      <w:bookmarkStart w:id="75" w:name="_Toc72461749"/>
      <w:r>
        <w:t>Casos de uso. Eliminar.</w:t>
      </w:r>
      <w:bookmarkEnd w:id="75"/>
    </w:p>
    <w:tbl>
      <w:tblPr>
        <w:tblStyle w:val="Tablaconcuadrcula"/>
        <w:tblW w:w="0" w:type="auto"/>
        <w:tblLook w:val="04A0" w:firstRow="1" w:lastRow="0" w:firstColumn="1" w:lastColumn="0" w:noHBand="0" w:noVBand="1"/>
      </w:tblPr>
      <w:tblGrid>
        <w:gridCol w:w="2518"/>
        <w:gridCol w:w="6408"/>
      </w:tblGrid>
      <w:tr w:rsidR="00595329" w14:paraId="2823A4EC" w14:textId="77777777" w:rsidTr="002E669E">
        <w:tc>
          <w:tcPr>
            <w:tcW w:w="8926" w:type="dxa"/>
            <w:gridSpan w:val="2"/>
            <w:shd w:val="clear" w:color="auto" w:fill="097F0C"/>
          </w:tcPr>
          <w:p w14:paraId="37D2AC2A" w14:textId="77777777" w:rsidR="00595329" w:rsidRPr="00D63665" w:rsidRDefault="00595329" w:rsidP="002E669E">
            <w:pPr>
              <w:pStyle w:val="ETablaTitulo"/>
              <w:rPr>
                <w:color w:val="FFFFFF" w:themeColor="background1"/>
              </w:rPr>
            </w:pPr>
            <w:r>
              <w:rPr>
                <w:color w:val="FFFFFF" w:themeColor="background1"/>
              </w:rPr>
              <w:t>ESCENARIO</w:t>
            </w:r>
            <w:r w:rsidR="00A4429F">
              <w:rPr>
                <w:color w:val="FFFFFF" w:themeColor="background1"/>
              </w:rPr>
              <w:t xml:space="preserve"> “Eliminación de datos”</w:t>
            </w:r>
          </w:p>
        </w:tc>
      </w:tr>
      <w:tr w:rsidR="00595329" w14:paraId="1089E36F" w14:textId="77777777" w:rsidTr="002E669E">
        <w:tc>
          <w:tcPr>
            <w:tcW w:w="2518" w:type="dxa"/>
          </w:tcPr>
          <w:p w14:paraId="7A7AA728" w14:textId="77777777" w:rsidR="00595329" w:rsidRDefault="00595329" w:rsidP="002E669E">
            <w:pPr>
              <w:pStyle w:val="ETablaSubtitulos"/>
            </w:pPr>
            <w:r>
              <w:t>Numeración</w:t>
            </w:r>
          </w:p>
        </w:tc>
        <w:tc>
          <w:tcPr>
            <w:tcW w:w="6408" w:type="dxa"/>
          </w:tcPr>
          <w:p w14:paraId="4E6B96ED" w14:textId="77777777" w:rsidR="00595329" w:rsidRPr="00D63665" w:rsidRDefault="009212CE" w:rsidP="002E669E">
            <w:pPr>
              <w:pStyle w:val="ETablaContenido"/>
            </w:pPr>
            <w:r>
              <w:t>3</w:t>
            </w:r>
          </w:p>
        </w:tc>
      </w:tr>
      <w:tr w:rsidR="00595329" w14:paraId="2D515B91" w14:textId="77777777" w:rsidTr="002E669E">
        <w:tc>
          <w:tcPr>
            <w:tcW w:w="2518" w:type="dxa"/>
          </w:tcPr>
          <w:p w14:paraId="14E6CAEE" w14:textId="77777777" w:rsidR="00595329" w:rsidRDefault="00595329" w:rsidP="002E669E">
            <w:pPr>
              <w:pStyle w:val="ETablaSubtitulos"/>
            </w:pPr>
            <w:r>
              <w:t>Precondiciones</w:t>
            </w:r>
          </w:p>
        </w:tc>
        <w:tc>
          <w:tcPr>
            <w:tcW w:w="6408" w:type="dxa"/>
          </w:tcPr>
          <w:p w14:paraId="7503C960" w14:textId="77777777" w:rsidR="00595329" w:rsidRPr="00D63665" w:rsidRDefault="009212CE" w:rsidP="002E669E">
            <w:pPr>
              <w:pStyle w:val="ETablaContenido"/>
            </w:pPr>
            <w:r>
              <w:t xml:space="preserve">El usuario debe situarse en </w:t>
            </w:r>
            <w:r w:rsidR="009D3CF0">
              <w:t>la</w:t>
            </w:r>
            <w:r>
              <w:t xml:space="preserve"> subárea de la aplicación dónde desea editar los datos.</w:t>
            </w:r>
          </w:p>
        </w:tc>
      </w:tr>
      <w:tr w:rsidR="00595329" w14:paraId="63C79220" w14:textId="77777777" w:rsidTr="002E669E">
        <w:tc>
          <w:tcPr>
            <w:tcW w:w="2518" w:type="dxa"/>
          </w:tcPr>
          <w:p w14:paraId="25328E89" w14:textId="77777777" w:rsidR="00595329" w:rsidRDefault="00595329" w:rsidP="002E669E">
            <w:pPr>
              <w:pStyle w:val="ETablaSubtitulos"/>
            </w:pPr>
            <w:r>
              <w:t>Postcondiciones</w:t>
            </w:r>
          </w:p>
        </w:tc>
        <w:tc>
          <w:tcPr>
            <w:tcW w:w="6408" w:type="dxa"/>
          </w:tcPr>
          <w:p w14:paraId="1F92F4D7" w14:textId="77777777" w:rsidR="00595329" w:rsidRPr="00D63665" w:rsidRDefault="00595329" w:rsidP="002E669E">
            <w:pPr>
              <w:pStyle w:val="ETablaContenido"/>
            </w:pPr>
          </w:p>
        </w:tc>
      </w:tr>
      <w:tr w:rsidR="00595329" w14:paraId="7531187A" w14:textId="77777777" w:rsidTr="002E669E">
        <w:tc>
          <w:tcPr>
            <w:tcW w:w="2518" w:type="dxa"/>
          </w:tcPr>
          <w:p w14:paraId="7A3DD467" w14:textId="77777777" w:rsidR="00595329" w:rsidRDefault="00595329" w:rsidP="002E669E">
            <w:pPr>
              <w:pStyle w:val="ETablaSubtitulos"/>
            </w:pPr>
            <w:r>
              <w:t>Quién lo comienza</w:t>
            </w:r>
          </w:p>
        </w:tc>
        <w:tc>
          <w:tcPr>
            <w:tcW w:w="6408" w:type="dxa"/>
          </w:tcPr>
          <w:p w14:paraId="310A5A25" w14:textId="77777777" w:rsidR="00595329" w:rsidRPr="00D63665" w:rsidRDefault="009212CE" w:rsidP="002E669E">
            <w:pPr>
              <w:pStyle w:val="ETablaContenido"/>
            </w:pPr>
            <w:r>
              <w:t>Usuario.</w:t>
            </w:r>
          </w:p>
        </w:tc>
      </w:tr>
      <w:tr w:rsidR="00595329" w14:paraId="3F75B311" w14:textId="77777777" w:rsidTr="002E669E">
        <w:tc>
          <w:tcPr>
            <w:tcW w:w="2518" w:type="dxa"/>
          </w:tcPr>
          <w:p w14:paraId="7784F4C1" w14:textId="77777777" w:rsidR="00595329" w:rsidRDefault="00595329" w:rsidP="002E669E">
            <w:pPr>
              <w:pStyle w:val="ETablaSubtitulos"/>
            </w:pPr>
            <w:r>
              <w:t>Quién lo finaliza</w:t>
            </w:r>
          </w:p>
        </w:tc>
        <w:tc>
          <w:tcPr>
            <w:tcW w:w="6408" w:type="dxa"/>
          </w:tcPr>
          <w:p w14:paraId="42AE9ACE" w14:textId="77777777" w:rsidR="00595329" w:rsidRPr="00D63665" w:rsidRDefault="009212CE" w:rsidP="002E669E">
            <w:pPr>
              <w:pStyle w:val="ETablaContenido"/>
            </w:pPr>
            <w:r>
              <w:t>Usuario.</w:t>
            </w:r>
          </w:p>
        </w:tc>
      </w:tr>
      <w:tr w:rsidR="00595329" w14:paraId="3ACACFB1" w14:textId="77777777" w:rsidTr="002E669E">
        <w:tc>
          <w:tcPr>
            <w:tcW w:w="2518" w:type="dxa"/>
          </w:tcPr>
          <w:p w14:paraId="2163720A" w14:textId="77777777" w:rsidR="00595329" w:rsidRDefault="00595329" w:rsidP="002E669E">
            <w:pPr>
              <w:pStyle w:val="ETablaSubtitulos"/>
            </w:pPr>
            <w:r>
              <w:t>Excepciones</w:t>
            </w:r>
          </w:p>
        </w:tc>
        <w:tc>
          <w:tcPr>
            <w:tcW w:w="6408" w:type="dxa"/>
          </w:tcPr>
          <w:p w14:paraId="7F1A9B75" w14:textId="77777777" w:rsidR="00595329" w:rsidRPr="00D63665" w:rsidRDefault="00595329" w:rsidP="002E669E">
            <w:pPr>
              <w:pStyle w:val="ETablaContenido"/>
            </w:pPr>
          </w:p>
        </w:tc>
      </w:tr>
      <w:tr w:rsidR="00595329" w14:paraId="59F25470" w14:textId="77777777" w:rsidTr="002E669E">
        <w:tc>
          <w:tcPr>
            <w:tcW w:w="2518" w:type="dxa"/>
          </w:tcPr>
          <w:p w14:paraId="118E7A44" w14:textId="77777777" w:rsidR="00595329" w:rsidRDefault="00595329" w:rsidP="002E669E">
            <w:pPr>
              <w:pStyle w:val="ETablaSubtitulos"/>
            </w:pPr>
            <w:r>
              <w:t>Descripción</w:t>
            </w:r>
          </w:p>
        </w:tc>
        <w:tc>
          <w:tcPr>
            <w:tcW w:w="6408" w:type="dxa"/>
          </w:tcPr>
          <w:p w14:paraId="21F548B0" w14:textId="77777777" w:rsidR="00595329" w:rsidRPr="00D63665" w:rsidRDefault="009212CE" w:rsidP="002E669E">
            <w:pPr>
              <w:pStyle w:val="ETablaContenido"/>
            </w:pPr>
            <w:r>
              <w:t>El usuario clicará en el artículo que muestra un resumen de los datos que desea eliminar. Se muestra una vista en detalle de los datos no editables. El usuario debe clicar en el botón eliminar para eliminar los datos mostrados.</w:t>
            </w:r>
          </w:p>
        </w:tc>
      </w:tr>
    </w:tbl>
    <w:p w14:paraId="409E37FC" w14:textId="77777777" w:rsidR="00595329" w:rsidRPr="00595329" w:rsidRDefault="00B02C37" w:rsidP="00595329">
      <w:pPr>
        <w:pStyle w:val="LTablas"/>
      </w:pPr>
      <w:bookmarkStart w:id="76" w:name="_Toc72461768"/>
      <w:r>
        <w:t>Casos de uso. Eliminar.</w:t>
      </w:r>
      <w:bookmarkEnd w:id="76"/>
    </w:p>
    <w:p w14:paraId="10D69C96" w14:textId="77777777" w:rsidR="00683283" w:rsidRDefault="00683283" w:rsidP="0014748E">
      <w:pPr>
        <w:pStyle w:val="ETit2"/>
        <w:numPr>
          <w:ilvl w:val="2"/>
          <w:numId w:val="16"/>
        </w:numPr>
      </w:pPr>
      <w:bookmarkStart w:id="77" w:name="_Toc72190723"/>
      <w:bookmarkStart w:id="78" w:name="_Toc72461700"/>
      <w:r>
        <w:t>Diseño de la interfaz.</w:t>
      </w:r>
      <w:bookmarkEnd w:id="77"/>
      <w:bookmarkEnd w:id="78"/>
    </w:p>
    <w:p w14:paraId="1441D866" w14:textId="77777777" w:rsidR="00BA352E" w:rsidRDefault="00EE476C" w:rsidP="00996E7F">
      <w:pPr>
        <w:pStyle w:val="ENormal"/>
      </w:pPr>
      <w:r>
        <w:t>La interfaz de la aplicación está formada por un menú lateral con las áreas generales de la aplicación.</w:t>
      </w:r>
    </w:p>
    <w:p w14:paraId="3D17737B" w14:textId="77777777" w:rsidR="00EE476C" w:rsidRDefault="00520B16" w:rsidP="00996E7F">
      <w:pPr>
        <w:pStyle w:val="ENormal"/>
      </w:pPr>
      <w:r>
        <w:rPr>
          <w:noProof/>
          <w:lang w:eastAsia="es-ES"/>
        </w:rPr>
        <w:lastRenderedPageBreak/>
        <w:drawing>
          <wp:inline distT="0" distB="0" distL="0" distR="0" wp14:anchorId="4E508BE9" wp14:editId="03144549">
            <wp:extent cx="3657600" cy="5372100"/>
            <wp:effectExtent l="19050" t="0" r="0" b="0"/>
            <wp:docPr id="16" name="Imagen 11" descr="C:\Users\Clase\OneDrive - Educacyl\DAM2-EBP\Proyecto\Diagramas\Interfaz\Menú_Ár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se\OneDrive - Educacyl\DAM2-EBP\Proyecto\Diagramas\Interfaz\Menú_Áreas.png"/>
                    <pic:cNvPicPr>
                      <a:picLocks noChangeAspect="1" noChangeArrowheads="1"/>
                    </pic:cNvPicPr>
                  </pic:nvPicPr>
                  <pic:blipFill>
                    <a:blip r:embed="rId31"/>
                    <a:srcRect b="8442"/>
                    <a:stretch>
                      <a:fillRect/>
                    </a:stretch>
                  </pic:blipFill>
                  <pic:spPr bwMode="auto">
                    <a:xfrm>
                      <a:off x="0" y="0"/>
                      <a:ext cx="3657600" cy="5372100"/>
                    </a:xfrm>
                    <a:prstGeom prst="rect">
                      <a:avLst/>
                    </a:prstGeom>
                    <a:noFill/>
                    <a:ln w="9525">
                      <a:noFill/>
                      <a:miter lim="800000"/>
                      <a:headEnd/>
                      <a:tailEnd/>
                    </a:ln>
                  </pic:spPr>
                </pic:pic>
              </a:graphicData>
            </a:graphic>
          </wp:inline>
        </w:drawing>
      </w:r>
    </w:p>
    <w:p w14:paraId="47B618E3" w14:textId="77777777" w:rsidR="00EE476C" w:rsidRDefault="00EE476C" w:rsidP="00EE476C">
      <w:pPr>
        <w:pStyle w:val="LImagenes"/>
      </w:pPr>
      <w:bookmarkStart w:id="79" w:name="_Toc72461750"/>
      <w:r>
        <w:t>Menú lateral con las áreas generales de la aplicación.</w:t>
      </w:r>
      <w:bookmarkEnd w:id="79"/>
    </w:p>
    <w:p w14:paraId="2FE5A930" w14:textId="77777777" w:rsidR="0014748E" w:rsidRPr="0014748E" w:rsidRDefault="0014748E" w:rsidP="0014748E">
      <w:pPr>
        <w:pStyle w:val="ETit3"/>
      </w:pPr>
      <w:bookmarkStart w:id="80" w:name="_Toc72190724"/>
      <w:bookmarkStart w:id="81" w:name="_Toc72461701"/>
      <w:r>
        <w:t>Áreas</w:t>
      </w:r>
      <w:bookmarkEnd w:id="80"/>
      <w:bookmarkEnd w:id="81"/>
    </w:p>
    <w:p w14:paraId="18985F6C" w14:textId="77777777" w:rsidR="00EE476C" w:rsidRDefault="00EE476C" w:rsidP="0014748E">
      <w:pPr>
        <w:pStyle w:val="ETit4"/>
      </w:pPr>
      <w:r>
        <w:t>Área de animales</w:t>
      </w:r>
    </w:p>
    <w:p w14:paraId="28916291" w14:textId="77777777" w:rsidR="00EE476C" w:rsidRDefault="00795139" w:rsidP="00996E7F">
      <w:pPr>
        <w:pStyle w:val="ENormal"/>
      </w:pPr>
      <w:r>
        <w:t>El área de animales está</w:t>
      </w:r>
      <w:r w:rsidR="00EE476C">
        <w:t xml:space="preserve"> divido en las pestañas de Animales, Vacas, Terneros y Toros.</w:t>
      </w:r>
    </w:p>
    <w:p w14:paraId="6C7F0E38" w14:textId="77777777" w:rsidR="001A7798" w:rsidRPr="00EE476C" w:rsidRDefault="001A7798" w:rsidP="00996E7F">
      <w:pPr>
        <w:pStyle w:val="ENormal"/>
      </w:pPr>
      <w:r>
        <w:t xml:space="preserve">En cada pestaña se </w:t>
      </w:r>
      <w:r w:rsidR="005959E1">
        <w:t>muestra</w:t>
      </w:r>
      <w:r>
        <w:t xml:space="preserve"> un listado de los animales con los datos del rebaño, el nombre, el crotal y el sexo.</w:t>
      </w:r>
    </w:p>
    <w:p w14:paraId="6151675D" w14:textId="77777777" w:rsidR="00EE476C" w:rsidRDefault="00795139" w:rsidP="00996E7F">
      <w:pPr>
        <w:pStyle w:val="ENormal"/>
      </w:pPr>
      <w:r>
        <w:rPr>
          <w:noProof/>
          <w:lang w:eastAsia="es-ES"/>
        </w:rPr>
        <w:lastRenderedPageBreak/>
        <w:drawing>
          <wp:inline distT="0" distB="0" distL="0" distR="0" wp14:anchorId="3BB2BA9E" wp14:editId="52AE029C">
            <wp:extent cx="3638550" cy="3686175"/>
            <wp:effectExtent l="19050" t="0" r="0" b="0"/>
            <wp:docPr id="17" name="Imagen 12" descr="C:\Users\Clase\OneDrive - Educacyl\DAM2-EBP\Proyecto\Diagramas\Interfaz\Paginas_Subáreas_Anim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lase\OneDrive - Educacyl\DAM2-EBP\Proyecto\Diagramas\Interfaz\Paginas_Subáreas_Animales.png"/>
                    <pic:cNvPicPr>
                      <a:picLocks noChangeAspect="1" noChangeArrowheads="1"/>
                    </pic:cNvPicPr>
                  </pic:nvPicPr>
                  <pic:blipFill>
                    <a:blip r:embed="rId32"/>
                    <a:srcRect/>
                    <a:stretch>
                      <a:fillRect/>
                    </a:stretch>
                  </pic:blipFill>
                  <pic:spPr bwMode="auto">
                    <a:xfrm>
                      <a:off x="0" y="0"/>
                      <a:ext cx="3638550" cy="3686175"/>
                    </a:xfrm>
                    <a:prstGeom prst="rect">
                      <a:avLst/>
                    </a:prstGeom>
                    <a:noFill/>
                    <a:ln w="9525">
                      <a:noFill/>
                      <a:miter lim="800000"/>
                      <a:headEnd/>
                      <a:tailEnd/>
                    </a:ln>
                  </pic:spPr>
                </pic:pic>
              </a:graphicData>
            </a:graphic>
          </wp:inline>
        </w:drawing>
      </w:r>
    </w:p>
    <w:p w14:paraId="0AF73FB8" w14:textId="77777777" w:rsidR="00EE476C" w:rsidRDefault="00EE476C" w:rsidP="00EE476C">
      <w:pPr>
        <w:pStyle w:val="LImagenes"/>
      </w:pPr>
      <w:bookmarkStart w:id="82" w:name="_Toc72461751"/>
      <w:r>
        <w:t>Pestaña Animales</w:t>
      </w:r>
      <w:bookmarkEnd w:id="82"/>
    </w:p>
    <w:p w14:paraId="4A541CA8" w14:textId="77777777" w:rsidR="001A7798" w:rsidRDefault="001A7798" w:rsidP="00996E7F">
      <w:pPr>
        <w:pStyle w:val="ENormal"/>
      </w:pPr>
      <w:r>
        <w:t>Al hacer clic en cada animal se mostrarán sus detalles.</w:t>
      </w:r>
    </w:p>
    <w:p w14:paraId="17DC3652" w14:textId="77777777" w:rsidR="001A7798" w:rsidRDefault="00795139" w:rsidP="00996E7F">
      <w:pPr>
        <w:pStyle w:val="ENormal"/>
      </w:pPr>
      <w:r>
        <w:rPr>
          <w:noProof/>
          <w:lang w:eastAsia="es-ES"/>
        </w:rPr>
        <w:drawing>
          <wp:inline distT="0" distB="0" distL="0" distR="0" wp14:anchorId="78A708E3" wp14:editId="3B0CF416">
            <wp:extent cx="3571875" cy="3333750"/>
            <wp:effectExtent l="19050" t="0" r="9525" b="0"/>
            <wp:docPr id="19" name="Imagen 14" descr="C:\Users\Clase\OneDrive - Educacyl\DAM2-EBP\Proyecto\Diagramas\Interfaz\Detalles_Ani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lase\OneDrive - Educacyl\DAM2-EBP\Proyecto\Diagramas\Interfaz\Detalles_Animal.png"/>
                    <pic:cNvPicPr>
                      <a:picLocks noChangeAspect="1" noChangeArrowheads="1"/>
                    </pic:cNvPicPr>
                  </pic:nvPicPr>
                  <pic:blipFill>
                    <a:blip r:embed="rId33"/>
                    <a:srcRect/>
                    <a:stretch>
                      <a:fillRect/>
                    </a:stretch>
                  </pic:blipFill>
                  <pic:spPr bwMode="auto">
                    <a:xfrm>
                      <a:off x="0" y="0"/>
                      <a:ext cx="3571875" cy="3333750"/>
                    </a:xfrm>
                    <a:prstGeom prst="rect">
                      <a:avLst/>
                    </a:prstGeom>
                    <a:noFill/>
                    <a:ln w="9525">
                      <a:noFill/>
                      <a:miter lim="800000"/>
                      <a:headEnd/>
                      <a:tailEnd/>
                    </a:ln>
                  </pic:spPr>
                </pic:pic>
              </a:graphicData>
            </a:graphic>
          </wp:inline>
        </w:drawing>
      </w:r>
    </w:p>
    <w:p w14:paraId="761CA0BB" w14:textId="77777777" w:rsidR="001A7798" w:rsidRDefault="001A7798" w:rsidP="001A7798">
      <w:pPr>
        <w:pStyle w:val="LImagenes"/>
      </w:pPr>
      <w:bookmarkStart w:id="83" w:name="_Toc72461752"/>
      <w:r>
        <w:t xml:space="preserve">Detalle </w:t>
      </w:r>
      <w:r w:rsidR="00932B51">
        <w:t xml:space="preserve">interfaz </w:t>
      </w:r>
      <w:r>
        <w:t>animales.</w:t>
      </w:r>
      <w:bookmarkEnd w:id="83"/>
    </w:p>
    <w:p w14:paraId="434F27EF" w14:textId="77777777" w:rsidR="007F0E13" w:rsidRDefault="001A7798" w:rsidP="007F0E13">
      <w:pPr>
        <w:pStyle w:val="ENormal"/>
      </w:pPr>
      <w:r>
        <w:t>En el caso de los terneros se mostrarán también la fecha de destete y el propósito.</w:t>
      </w:r>
    </w:p>
    <w:p w14:paraId="4EBBDB5B" w14:textId="77777777" w:rsidR="007F0E13" w:rsidRDefault="00795139" w:rsidP="007F0E13">
      <w:pPr>
        <w:pStyle w:val="ENormal"/>
      </w:pPr>
      <w:r w:rsidRPr="00795139">
        <w:rPr>
          <w:noProof/>
          <w:lang w:eastAsia="es-ES"/>
        </w:rPr>
        <w:lastRenderedPageBreak/>
        <w:drawing>
          <wp:inline distT="0" distB="0" distL="0" distR="0" wp14:anchorId="7AFCC123" wp14:editId="4D8A510D">
            <wp:extent cx="3552825" cy="4476750"/>
            <wp:effectExtent l="19050" t="0" r="9525" b="0"/>
            <wp:docPr id="20" name="Imagen 13" descr="C:\Users\Clase\OneDrive - Educacyl\DAM2-EBP\Proyecto\Diagramas\Interfaz\Detalles_Animal_Tern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ase\OneDrive - Educacyl\DAM2-EBP\Proyecto\Diagramas\Interfaz\Detalles_Animal_Ternero.png"/>
                    <pic:cNvPicPr>
                      <a:picLocks noChangeAspect="1" noChangeArrowheads="1"/>
                    </pic:cNvPicPr>
                  </pic:nvPicPr>
                  <pic:blipFill>
                    <a:blip r:embed="rId34"/>
                    <a:srcRect/>
                    <a:stretch>
                      <a:fillRect/>
                    </a:stretch>
                  </pic:blipFill>
                  <pic:spPr bwMode="auto">
                    <a:xfrm>
                      <a:off x="0" y="0"/>
                      <a:ext cx="3552825" cy="4476750"/>
                    </a:xfrm>
                    <a:prstGeom prst="rect">
                      <a:avLst/>
                    </a:prstGeom>
                    <a:noFill/>
                    <a:ln w="9525">
                      <a:noFill/>
                      <a:miter lim="800000"/>
                      <a:headEnd/>
                      <a:tailEnd/>
                    </a:ln>
                  </pic:spPr>
                </pic:pic>
              </a:graphicData>
            </a:graphic>
          </wp:inline>
        </w:drawing>
      </w:r>
    </w:p>
    <w:p w14:paraId="17DB229B" w14:textId="77777777" w:rsidR="001A7798" w:rsidRDefault="007F0E13" w:rsidP="00996E7F">
      <w:pPr>
        <w:pStyle w:val="LImagenes"/>
        <w:numPr>
          <w:ilvl w:val="0"/>
          <w:numId w:val="14"/>
        </w:numPr>
      </w:pPr>
      <w:bookmarkStart w:id="84" w:name="_Toc72461753"/>
      <w:r>
        <w:t xml:space="preserve">Detalle </w:t>
      </w:r>
      <w:r w:rsidR="00932B51">
        <w:t xml:space="preserve">interfaz </w:t>
      </w:r>
      <w:r>
        <w:t>terneros.</w:t>
      </w:r>
      <w:bookmarkEnd w:id="84"/>
    </w:p>
    <w:p w14:paraId="4CCB410A" w14:textId="77777777" w:rsidR="00795139" w:rsidRDefault="00795139" w:rsidP="00795139">
      <w:pPr>
        <w:pStyle w:val="ENormal"/>
      </w:pPr>
      <w:r>
        <w:t>Y en el caso de las vacas se mostrará la fecha del último embarazo y sus terneros.</w:t>
      </w:r>
    </w:p>
    <w:p w14:paraId="2C8B0755" w14:textId="77777777" w:rsidR="00795139" w:rsidRDefault="00795139" w:rsidP="00795139">
      <w:pPr>
        <w:pStyle w:val="ENormal"/>
      </w:pPr>
      <w:r>
        <w:rPr>
          <w:noProof/>
          <w:lang w:eastAsia="es-ES"/>
        </w:rPr>
        <w:lastRenderedPageBreak/>
        <w:drawing>
          <wp:inline distT="0" distB="0" distL="0" distR="0" wp14:anchorId="4E544AF2" wp14:editId="12CBFCFC">
            <wp:extent cx="3590925" cy="4495800"/>
            <wp:effectExtent l="19050" t="0" r="9525" b="0"/>
            <wp:docPr id="21" name="Imagen 15" descr="C:\Users\Clase\OneDrive - Educacyl\DAM2-EBP\Proyecto\Diagramas\Interfaz\Detalles_Animal_Va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lase\OneDrive - Educacyl\DAM2-EBP\Proyecto\Diagramas\Interfaz\Detalles_Animal_Vaca.png"/>
                    <pic:cNvPicPr>
                      <a:picLocks noChangeAspect="1" noChangeArrowheads="1"/>
                    </pic:cNvPicPr>
                  </pic:nvPicPr>
                  <pic:blipFill>
                    <a:blip r:embed="rId35"/>
                    <a:srcRect/>
                    <a:stretch>
                      <a:fillRect/>
                    </a:stretch>
                  </pic:blipFill>
                  <pic:spPr bwMode="auto">
                    <a:xfrm>
                      <a:off x="0" y="0"/>
                      <a:ext cx="3590925" cy="4495800"/>
                    </a:xfrm>
                    <a:prstGeom prst="rect">
                      <a:avLst/>
                    </a:prstGeom>
                    <a:noFill/>
                    <a:ln w="9525">
                      <a:noFill/>
                      <a:miter lim="800000"/>
                      <a:headEnd/>
                      <a:tailEnd/>
                    </a:ln>
                  </pic:spPr>
                </pic:pic>
              </a:graphicData>
            </a:graphic>
          </wp:inline>
        </w:drawing>
      </w:r>
    </w:p>
    <w:p w14:paraId="6CA51487" w14:textId="77777777" w:rsidR="00795139" w:rsidRDefault="00795139" w:rsidP="00795139">
      <w:pPr>
        <w:pStyle w:val="LImagenes"/>
      </w:pPr>
      <w:bookmarkStart w:id="85" w:name="_Toc72461754"/>
      <w:r>
        <w:t>Detalle</w:t>
      </w:r>
      <w:r w:rsidR="00932B51">
        <w:t xml:space="preserve"> interfaz vacas.</w:t>
      </w:r>
      <w:bookmarkEnd w:id="85"/>
    </w:p>
    <w:p w14:paraId="14117848" w14:textId="77777777" w:rsidR="004C07CE" w:rsidRDefault="004C07CE" w:rsidP="0014748E">
      <w:pPr>
        <w:pStyle w:val="ETit4"/>
      </w:pPr>
      <w:r>
        <w:t>Área crotales</w:t>
      </w:r>
    </w:p>
    <w:p w14:paraId="7D4011BB" w14:textId="77777777" w:rsidR="005959E1" w:rsidRDefault="005959E1" w:rsidP="005959E1">
      <w:pPr>
        <w:pStyle w:val="ENormal"/>
      </w:pPr>
      <w:r>
        <w:t>El área de crotales está divido en las pestañas Faltan, Pedidos, Recibidos y Sin poner.</w:t>
      </w:r>
    </w:p>
    <w:p w14:paraId="1DF54040" w14:textId="77777777" w:rsidR="005959E1" w:rsidRDefault="005959E1" w:rsidP="005959E1">
      <w:pPr>
        <w:pStyle w:val="ENormal"/>
      </w:pPr>
      <w:r>
        <w:t>En cada pestaña se muestra un listado con los crotales que pertenecen a cada subárea, mostrando el número de crotal y las unidades.</w:t>
      </w:r>
    </w:p>
    <w:p w14:paraId="64AEA0E7" w14:textId="77777777" w:rsidR="004F59FF" w:rsidRDefault="004F59FF" w:rsidP="005959E1">
      <w:pPr>
        <w:pStyle w:val="ENormal"/>
      </w:pPr>
      <w:r>
        <w:rPr>
          <w:noProof/>
          <w:lang w:eastAsia="es-ES"/>
        </w:rPr>
        <w:drawing>
          <wp:inline distT="0" distB="0" distL="0" distR="0" wp14:anchorId="36B50592" wp14:editId="59A38A74">
            <wp:extent cx="3629025" cy="2200275"/>
            <wp:effectExtent l="19050" t="0" r="9525" b="0"/>
            <wp:docPr id="22" name="Imagen 20" descr="C:\Users\Clase\OneDrive - Educacyl\DAM2-EBP\Proyecto\Diagramas\Interfaz\Paginas_Subáreas_Crota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lase\OneDrive - Educacyl\DAM2-EBP\Proyecto\Diagramas\Interfaz\Paginas_Subáreas_Crotales.png"/>
                    <pic:cNvPicPr>
                      <a:picLocks noChangeAspect="1" noChangeArrowheads="1"/>
                    </pic:cNvPicPr>
                  </pic:nvPicPr>
                  <pic:blipFill>
                    <a:blip r:embed="rId36"/>
                    <a:srcRect/>
                    <a:stretch>
                      <a:fillRect/>
                    </a:stretch>
                  </pic:blipFill>
                  <pic:spPr bwMode="auto">
                    <a:xfrm>
                      <a:off x="0" y="0"/>
                      <a:ext cx="3629025" cy="2200275"/>
                    </a:xfrm>
                    <a:prstGeom prst="rect">
                      <a:avLst/>
                    </a:prstGeom>
                    <a:noFill/>
                    <a:ln w="9525">
                      <a:noFill/>
                      <a:miter lim="800000"/>
                      <a:headEnd/>
                      <a:tailEnd/>
                    </a:ln>
                  </pic:spPr>
                </pic:pic>
              </a:graphicData>
            </a:graphic>
          </wp:inline>
        </w:drawing>
      </w:r>
    </w:p>
    <w:p w14:paraId="1A5FACF7" w14:textId="77777777" w:rsidR="00B4536A" w:rsidRDefault="00B4536A" w:rsidP="00B4536A">
      <w:pPr>
        <w:pStyle w:val="LImagenes"/>
      </w:pPr>
      <w:bookmarkStart w:id="86" w:name="_Toc72461755"/>
      <w:r>
        <w:t>Pestañas crotales.</w:t>
      </w:r>
      <w:bookmarkEnd w:id="86"/>
    </w:p>
    <w:p w14:paraId="637B3A8C" w14:textId="77777777" w:rsidR="00B4536A" w:rsidRDefault="00B4536A" w:rsidP="00B4536A">
      <w:pPr>
        <w:pStyle w:val="ENormal"/>
      </w:pPr>
      <w:r>
        <w:t xml:space="preserve">Al hacer clic en uno de los </w:t>
      </w:r>
      <w:r w:rsidR="00CA6C05">
        <w:t>artí</w:t>
      </w:r>
      <w:r>
        <w:t>culos se muestran sus detalles.</w:t>
      </w:r>
    </w:p>
    <w:p w14:paraId="0981FD41" w14:textId="77777777" w:rsidR="004F59FF" w:rsidRDefault="004F59FF" w:rsidP="00B4536A">
      <w:pPr>
        <w:pStyle w:val="ENormal"/>
      </w:pPr>
      <w:r>
        <w:rPr>
          <w:noProof/>
          <w:lang w:eastAsia="es-ES"/>
        </w:rPr>
        <w:lastRenderedPageBreak/>
        <w:drawing>
          <wp:inline distT="0" distB="0" distL="0" distR="0" wp14:anchorId="72036ADD" wp14:editId="0827A19D">
            <wp:extent cx="3533775" cy="1162050"/>
            <wp:effectExtent l="19050" t="0" r="9525" b="0"/>
            <wp:docPr id="23" name="Imagen 21" descr="C:\Users\Clase\OneDrive - Educacyl\DAM2-EBP\Proyecto\Diagramas\Interfaz\Detalles_Cr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lase\OneDrive - Educacyl\DAM2-EBP\Proyecto\Diagramas\Interfaz\Detalles_Crotal.png"/>
                    <pic:cNvPicPr>
                      <a:picLocks noChangeAspect="1" noChangeArrowheads="1"/>
                    </pic:cNvPicPr>
                  </pic:nvPicPr>
                  <pic:blipFill>
                    <a:blip r:embed="rId37"/>
                    <a:srcRect/>
                    <a:stretch>
                      <a:fillRect/>
                    </a:stretch>
                  </pic:blipFill>
                  <pic:spPr bwMode="auto">
                    <a:xfrm>
                      <a:off x="0" y="0"/>
                      <a:ext cx="3533775" cy="1162050"/>
                    </a:xfrm>
                    <a:prstGeom prst="rect">
                      <a:avLst/>
                    </a:prstGeom>
                    <a:noFill/>
                    <a:ln w="9525">
                      <a:noFill/>
                      <a:miter lim="800000"/>
                      <a:headEnd/>
                      <a:tailEnd/>
                    </a:ln>
                  </pic:spPr>
                </pic:pic>
              </a:graphicData>
            </a:graphic>
          </wp:inline>
        </w:drawing>
      </w:r>
    </w:p>
    <w:p w14:paraId="5ADD6BC5" w14:textId="77777777" w:rsidR="00B4536A" w:rsidRPr="00B4536A" w:rsidRDefault="00CA6C05" w:rsidP="00B4536A">
      <w:pPr>
        <w:pStyle w:val="LImagenes"/>
      </w:pPr>
      <w:bookmarkStart w:id="87" w:name="_Toc72461756"/>
      <w:r>
        <w:t>Detalle interfaz crotal.</w:t>
      </w:r>
      <w:bookmarkEnd w:id="87"/>
    </w:p>
    <w:p w14:paraId="7B7C5781" w14:textId="77777777" w:rsidR="004C07CE" w:rsidRDefault="004C07CE" w:rsidP="0014748E">
      <w:pPr>
        <w:pStyle w:val="ETit4"/>
      </w:pPr>
      <w:r>
        <w:t>Área rebaños</w:t>
      </w:r>
    </w:p>
    <w:p w14:paraId="6C35E220" w14:textId="77777777" w:rsidR="005959E1" w:rsidRDefault="005959E1" w:rsidP="005959E1">
      <w:pPr>
        <w:pStyle w:val="ENormal"/>
      </w:pPr>
      <w:r>
        <w:t xml:space="preserve">El área de rebaños está </w:t>
      </w:r>
      <w:proofErr w:type="gramStart"/>
      <w:r>
        <w:t>formado</w:t>
      </w:r>
      <w:proofErr w:type="gramEnd"/>
      <w:r>
        <w:t xml:space="preserve"> por una única pestaña que muestra los diferentes rebaños, mostrando un nombre y un ID.</w:t>
      </w:r>
    </w:p>
    <w:p w14:paraId="6A30E5FA" w14:textId="77777777" w:rsidR="004F59FF" w:rsidRDefault="004F59FF" w:rsidP="005959E1">
      <w:pPr>
        <w:pStyle w:val="ENormal"/>
      </w:pPr>
      <w:r>
        <w:rPr>
          <w:noProof/>
          <w:lang w:eastAsia="es-ES"/>
        </w:rPr>
        <w:drawing>
          <wp:inline distT="0" distB="0" distL="0" distR="0" wp14:anchorId="736FCB4A" wp14:editId="22D6CC1F">
            <wp:extent cx="3324225" cy="2390775"/>
            <wp:effectExtent l="19050" t="0" r="9525" b="0"/>
            <wp:docPr id="24" name="Imagen 22" descr="C:\Users\Clase\OneDrive - Educacyl\DAM2-EBP\Proyecto\Diagramas\Interfaz\Paginas_Subáreas_Reba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lase\OneDrive - Educacyl\DAM2-EBP\Proyecto\Diagramas\Interfaz\Paginas_Subáreas_Rebaño.png"/>
                    <pic:cNvPicPr>
                      <a:picLocks noChangeAspect="1" noChangeArrowheads="1"/>
                    </pic:cNvPicPr>
                  </pic:nvPicPr>
                  <pic:blipFill>
                    <a:blip r:embed="rId38"/>
                    <a:srcRect/>
                    <a:stretch>
                      <a:fillRect/>
                    </a:stretch>
                  </pic:blipFill>
                  <pic:spPr bwMode="auto">
                    <a:xfrm>
                      <a:off x="0" y="0"/>
                      <a:ext cx="3324225" cy="2390775"/>
                    </a:xfrm>
                    <a:prstGeom prst="rect">
                      <a:avLst/>
                    </a:prstGeom>
                    <a:noFill/>
                    <a:ln w="9525">
                      <a:noFill/>
                      <a:miter lim="800000"/>
                      <a:headEnd/>
                      <a:tailEnd/>
                    </a:ln>
                  </pic:spPr>
                </pic:pic>
              </a:graphicData>
            </a:graphic>
          </wp:inline>
        </w:drawing>
      </w:r>
    </w:p>
    <w:p w14:paraId="70F38780" w14:textId="77777777" w:rsidR="00CA6C05" w:rsidRDefault="00CA6C05" w:rsidP="00CA6C05">
      <w:pPr>
        <w:pStyle w:val="LImagenes"/>
      </w:pPr>
      <w:bookmarkStart w:id="88" w:name="_Toc72461757"/>
      <w:r>
        <w:t>Pestaña rebaños.</w:t>
      </w:r>
      <w:bookmarkEnd w:id="88"/>
    </w:p>
    <w:p w14:paraId="49A237FB" w14:textId="77777777" w:rsidR="00CA6C05" w:rsidRDefault="00CA6C05" w:rsidP="00CA6C05">
      <w:pPr>
        <w:pStyle w:val="ENormal"/>
      </w:pPr>
      <w:r>
        <w:t>Al hacer clic en uno de los a</w:t>
      </w:r>
      <w:r w:rsidRPr="00CA6C05">
        <w:t>rt</w:t>
      </w:r>
      <w:r>
        <w:t>í</w:t>
      </w:r>
      <w:r w:rsidRPr="00CA6C05">
        <w:t>culos se muestran sus detalles.</w:t>
      </w:r>
    </w:p>
    <w:p w14:paraId="6F4A6309" w14:textId="77777777" w:rsidR="004F59FF" w:rsidRDefault="004F59FF" w:rsidP="00CA6C05">
      <w:pPr>
        <w:pStyle w:val="ENormal"/>
      </w:pPr>
      <w:r>
        <w:rPr>
          <w:noProof/>
          <w:lang w:eastAsia="es-ES"/>
        </w:rPr>
        <w:drawing>
          <wp:inline distT="0" distB="0" distL="0" distR="0" wp14:anchorId="25618D04" wp14:editId="2A6B9E6F">
            <wp:extent cx="3429000" cy="1323975"/>
            <wp:effectExtent l="19050" t="0" r="0" b="0"/>
            <wp:docPr id="25" name="Imagen 23" descr="C:\Users\Clase\OneDrive - Educacyl\DAM2-EBP\Proyecto\Diagramas\Interfaz\Detalles_Reba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lase\OneDrive - Educacyl\DAM2-EBP\Proyecto\Diagramas\Interfaz\Detalles_Rebaño.png"/>
                    <pic:cNvPicPr>
                      <a:picLocks noChangeAspect="1" noChangeArrowheads="1"/>
                    </pic:cNvPicPr>
                  </pic:nvPicPr>
                  <pic:blipFill>
                    <a:blip r:embed="rId39"/>
                    <a:srcRect/>
                    <a:stretch>
                      <a:fillRect/>
                    </a:stretch>
                  </pic:blipFill>
                  <pic:spPr bwMode="auto">
                    <a:xfrm>
                      <a:off x="0" y="0"/>
                      <a:ext cx="3429000" cy="1323975"/>
                    </a:xfrm>
                    <a:prstGeom prst="rect">
                      <a:avLst/>
                    </a:prstGeom>
                    <a:noFill/>
                    <a:ln w="9525">
                      <a:noFill/>
                      <a:miter lim="800000"/>
                      <a:headEnd/>
                      <a:tailEnd/>
                    </a:ln>
                  </pic:spPr>
                </pic:pic>
              </a:graphicData>
            </a:graphic>
          </wp:inline>
        </w:drawing>
      </w:r>
    </w:p>
    <w:p w14:paraId="13C63BB8" w14:textId="77777777" w:rsidR="004625F1" w:rsidRPr="00CA6C05" w:rsidRDefault="004625F1" w:rsidP="004625F1">
      <w:pPr>
        <w:pStyle w:val="LImagenes"/>
      </w:pPr>
      <w:bookmarkStart w:id="89" w:name="_Toc72461758"/>
      <w:r>
        <w:t>Detalle interfaz rebaño.</w:t>
      </w:r>
      <w:bookmarkEnd w:id="89"/>
    </w:p>
    <w:p w14:paraId="36EDC79A" w14:textId="77777777" w:rsidR="004C07CE" w:rsidRDefault="008678BB" w:rsidP="0014748E">
      <w:pPr>
        <w:pStyle w:val="ETit4"/>
      </w:pPr>
      <w:r>
        <w:t>Área veterinaria</w:t>
      </w:r>
    </w:p>
    <w:p w14:paraId="5B0F3CE7" w14:textId="77777777" w:rsidR="005959E1" w:rsidRDefault="005959E1" w:rsidP="005959E1">
      <w:pPr>
        <w:pStyle w:val="ENormal"/>
      </w:pPr>
      <w:r>
        <w:t xml:space="preserve">El área de veterinario está </w:t>
      </w:r>
      <w:r w:rsidR="008678BB">
        <w:t>formada</w:t>
      </w:r>
      <w:r>
        <w:t xml:space="preserve"> por las pestañas Controles y Visitas.</w:t>
      </w:r>
    </w:p>
    <w:p w14:paraId="72A06193" w14:textId="77777777" w:rsidR="005959E1" w:rsidRDefault="005959E1" w:rsidP="005959E1">
      <w:pPr>
        <w:pStyle w:val="ENormal"/>
      </w:pPr>
      <w:r>
        <w:t>En la pestaña de controles se muestra un listado de los controles con un título, la fecha en la que se realizó y un número identificativo.</w:t>
      </w:r>
    </w:p>
    <w:p w14:paraId="0DCC47AE" w14:textId="77777777" w:rsidR="004F59FF" w:rsidRDefault="004F59FF" w:rsidP="005959E1">
      <w:pPr>
        <w:pStyle w:val="ENormal"/>
      </w:pPr>
      <w:r>
        <w:rPr>
          <w:noProof/>
          <w:lang w:eastAsia="es-ES"/>
        </w:rPr>
        <w:lastRenderedPageBreak/>
        <w:drawing>
          <wp:inline distT="0" distB="0" distL="0" distR="0" wp14:anchorId="7DA9C2D7" wp14:editId="74A4ACFC">
            <wp:extent cx="3648075" cy="2362200"/>
            <wp:effectExtent l="19050" t="0" r="9525" b="0"/>
            <wp:docPr id="26" name="Imagen 24" descr="C:\Users\Clase\OneDrive - Educacyl\DAM2-EBP\Proyecto\Diagramas\Interfaz\Paginas_Subáreas_Veterinario_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lase\OneDrive - Educacyl\DAM2-EBP\Proyecto\Diagramas\Interfaz\Paginas_Subáreas_Veterinario_Controles.png"/>
                    <pic:cNvPicPr>
                      <a:picLocks noChangeAspect="1" noChangeArrowheads="1"/>
                    </pic:cNvPicPr>
                  </pic:nvPicPr>
                  <pic:blipFill>
                    <a:blip r:embed="rId40"/>
                    <a:srcRect/>
                    <a:stretch>
                      <a:fillRect/>
                    </a:stretch>
                  </pic:blipFill>
                  <pic:spPr bwMode="auto">
                    <a:xfrm>
                      <a:off x="0" y="0"/>
                      <a:ext cx="3648075" cy="2362200"/>
                    </a:xfrm>
                    <a:prstGeom prst="rect">
                      <a:avLst/>
                    </a:prstGeom>
                    <a:noFill/>
                    <a:ln w="9525">
                      <a:noFill/>
                      <a:miter lim="800000"/>
                      <a:headEnd/>
                      <a:tailEnd/>
                    </a:ln>
                  </pic:spPr>
                </pic:pic>
              </a:graphicData>
            </a:graphic>
          </wp:inline>
        </w:drawing>
      </w:r>
    </w:p>
    <w:p w14:paraId="70E69AAD" w14:textId="77777777" w:rsidR="004625F1" w:rsidRDefault="004625F1" w:rsidP="004625F1">
      <w:pPr>
        <w:pStyle w:val="LImagenes"/>
      </w:pPr>
      <w:bookmarkStart w:id="90" w:name="_Toc72461759"/>
      <w:r>
        <w:t>Pestaña controles veterinarios.</w:t>
      </w:r>
      <w:bookmarkEnd w:id="90"/>
    </w:p>
    <w:p w14:paraId="59C8CF17" w14:textId="77777777" w:rsidR="004625F1" w:rsidRDefault="004625F1" w:rsidP="004625F1">
      <w:pPr>
        <w:pStyle w:val="ENormal"/>
      </w:pPr>
      <w:r w:rsidRPr="004625F1">
        <w:t>Al hacer clic en uno de los artículos se muestran sus detalles.</w:t>
      </w:r>
    </w:p>
    <w:p w14:paraId="07BD8318" w14:textId="77777777" w:rsidR="004F59FF" w:rsidRDefault="004F59FF" w:rsidP="004625F1">
      <w:pPr>
        <w:pStyle w:val="ENormal"/>
      </w:pPr>
      <w:r>
        <w:rPr>
          <w:noProof/>
          <w:lang w:eastAsia="es-ES"/>
        </w:rPr>
        <w:drawing>
          <wp:inline distT="0" distB="0" distL="0" distR="0" wp14:anchorId="6C8D3B8D" wp14:editId="013281BE">
            <wp:extent cx="3448050" cy="2352675"/>
            <wp:effectExtent l="19050" t="0" r="0" b="0"/>
            <wp:docPr id="27" name="Imagen 25" descr="C:\Users\Clase\OneDrive - Educacyl\DAM2-EBP\Proyecto\Diagramas\Interfaz\Detalles_Vetrinario_Cont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lase\OneDrive - Educacyl\DAM2-EBP\Proyecto\Diagramas\Interfaz\Detalles_Vetrinario_Controles.png"/>
                    <pic:cNvPicPr>
                      <a:picLocks noChangeAspect="1" noChangeArrowheads="1"/>
                    </pic:cNvPicPr>
                  </pic:nvPicPr>
                  <pic:blipFill>
                    <a:blip r:embed="rId41"/>
                    <a:srcRect/>
                    <a:stretch>
                      <a:fillRect/>
                    </a:stretch>
                  </pic:blipFill>
                  <pic:spPr bwMode="auto">
                    <a:xfrm>
                      <a:off x="0" y="0"/>
                      <a:ext cx="3448050" cy="2352675"/>
                    </a:xfrm>
                    <a:prstGeom prst="rect">
                      <a:avLst/>
                    </a:prstGeom>
                    <a:noFill/>
                    <a:ln w="9525">
                      <a:noFill/>
                      <a:miter lim="800000"/>
                      <a:headEnd/>
                      <a:tailEnd/>
                    </a:ln>
                  </pic:spPr>
                </pic:pic>
              </a:graphicData>
            </a:graphic>
          </wp:inline>
        </w:drawing>
      </w:r>
    </w:p>
    <w:p w14:paraId="0C5AEC1D" w14:textId="77777777" w:rsidR="004625F1" w:rsidRPr="004625F1" w:rsidRDefault="004625F1" w:rsidP="004625F1">
      <w:pPr>
        <w:pStyle w:val="LImagenes"/>
      </w:pPr>
      <w:bookmarkStart w:id="91" w:name="_Toc72461760"/>
      <w:r>
        <w:t>Detalle interfaz detalles controles veterinarios</w:t>
      </w:r>
      <w:bookmarkEnd w:id="91"/>
    </w:p>
    <w:p w14:paraId="1720D773" w14:textId="77777777" w:rsidR="005959E1" w:rsidRDefault="005959E1" w:rsidP="005959E1">
      <w:pPr>
        <w:pStyle w:val="ENormal"/>
      </w:pPr>
      <w:r>
        <w:t>En la pestaña de visitas se muestra un listado de las visitas con un título, la fecha en la que se realizó y el precio.</w:t>
      </w:r>
    </w:p>
    <w:p w14:paraId="61F6121E" w14:textId="77777777" w:rsidR="004F59FF" w:rsidRDefault="004F59FF" w:rsidP="005959E1">
      <w:pPr>
        <w:pStyle w:val="ENormal"/>
      </w:pPr>
      <w:r>
        <w:rPr>
          <w:noProof/>
          <w:lang w:eastAsia="es-ES"/>
        </w:rPr>
        <w:drawing>
          <wp:inline distT="0" distB="0" distL="0" distR="0" wp14:anchorId="09A810B2" wp14:editId="0F9538C3">
            <wp:extent cx="3629025" cy="2209800"/>
            <wp:effectExtent l="19050" t="0" r="9525" b="0"/>
            <wp:docPr id="28" name="Imagen 26" descr="C:\Users\Clase\OneDrive - Educacyl\DAM2-EBP\Proyecto\Diagramas\Interfaz\Paginas_Subáreas_Veterinario_Vis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lase\OneDrive - Educacyl\DAM2-EBP\Proyecto\Diagramas\Interfaz\Paginas_Subáreas_Veterinario_Visitas.png"/>
                    <pic:cNvPicPr>
                      <a:picLocks noChangeAspect="1" noChangeArrowheads="1"/>
                    </pic:cNvPicPr>
                  </pic:nvPicPr>
                  <pic:blipFill>
                    <a:blip r:embed="rId42"/>
                    <a:srcRect/>
                    <a:stretch>
                      <a:fillRect/>
                    </a:stretch>
                  </pic:blipFill>
                  <pic:spPr bwMode="auto">
                    <a:xfrm>
                      <a:off x="0" y="0"/>
                      <a:ext cx="3629025" cy="2209800"/>
                    </a:xfrm>
                    <a:prstGeom prst="rect">
                      <a:avLst/>
                    </a:prstGeom>
                    <a:noFill/>
                    <a:ln w="9525">
                      <a:noFill/>
                      <a:miter lim="800000"/>
                      <a:headEnd/>
                      <a:tailEnd/>
                    </a:ln>
                  </pic:spPr>
                </pic:pic>
              </a:graphicData>
            </a:graphic>
          </wp:inline>
        </w:drawing>
      </w:r>
    </w:p>
    <w:p w14:paraId="382203B5" w14:textId="77777777" w:rsidR="004625F1" w:rsidRDefault="004625F1" w:rsidP="004625F1">
      <w:pPr>
        <w:pStyle w:val="LImagenes"/>
      </w:pPr>
      <w:bookmarkStart w:id="92" w:name="_Toc72461761"/>
      <w:r>
        <w:t>Pestaña visitas veterinarias</w:t>
      </w:r>
      <w:bookmarkEnd w:id="92"/>
    </w:p>
    <w:p w14:paraId="0BF5056F" w14:textId="77777777" w:rsidR="004625F1" w:rsidRDefault="004625F1" w:rsidP="004625F1">
      <w:pPr>
        <w:pStyle w:val="ENormal"/>
      </w:pPr>
      <w:r w:rsidRPr="004625F1">
        <w:lastRenderedPageBreak/>
        <w:t>Al hacer clic en uno de los artículos se muestran sus detalles.</w:t>
      </w:r>
    </w:p>
    <w:p w14:paraId="51DE1C29" w14:textId="77777777" w:rsidR="004F59FF" w:rsidRDefault="004F59FF" w:rsidP="004625F1">
      <w:pPr>
        <w:pStyle w:val="ENormal"/>
      </w:pPr>
      <w:r>
        <w:rPr>
          <w:noProof/>
          <w:lang w:eastAsia="es-ES"/>
        </w:rPr>
        <w:drawing>
          <wp:inline distT="0" distB="0" distL="0" distR="0" wp14:anchorId="6AAF4360" wp14:editId="60B8BAB6">
            <wp:extent cx="3495675" cy="2352675"/>
            <wp:effectExtent l="19050" t="0" r="9525" b="0"/>
            <wp:docPr id="29" name="Imagen 27" descr="C:\Users\Clase\OneDrive - Educacyl\DAM2-EBP\Proyecto\Diagramas\Interfaz\Detalles_Vetrinario_Visi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lase\OneDrive - Educacyl\DAM2-EBP\Proyecto\Diagramas\Interfaz\Detalles_Vetrinario_Visitas.png"/>
                    <pic:cNvPicPr>
                      <a:picLocks noChangeAspect="1" noChangeArrowheads="1"/>
                    </pic:cNvPicPr>
                  </pic:nvPicPr>
                  <pic:blipFill>
                    <a:blip r:embed="rId43"/>
                    <a:srcRect/>
                    <a:stretch>
                      <a:fillRect/>
                    </a:stretch>
                  </pic:blipFill>
                  <pic:spPr bwMode="auto">
                    <a:xfrm>
                      <a:off x="0" y="0"/>
                      <a:ext cx="3495675" cy="2352675"/>
                    </a:xfrm>
                    <a:prstGeom prst="rect">
                      <a:avLst/>
                    </a:prstGeom>
                    <a:noFill/>
                    <a:ln w="9525">
                      <a:noFill/>
                      <a:miter lim="800000"/>
                      <a:headEnd/>
                      <a:tailEnd/>
                    </a:ln>
                  </pic:spPr>
                </pic:pic>
              </a:graphicData>
            </a:graphic>
          </wp:inline>
        </w:drawing>
      </w:r>
    </w:p>
    <w:p w14:paraId="50EB2A82" w14:textId="77777777" w:rsidR="004625F1" w:rsidRPr="004625F1" w:rsidRDefault="004625F1" w:rsidP="004625F1">
      <w:pPr>
        <w:pStyle w:val="LImagenes"/>
      </w:pPr>
      <w:bookmarkStart w:id="93" w:name="_Toc72461762"/>
      <w:r>
        <w:t>Detalle interfaz detalles visitas veterinarias.</w:t>
      </w:r>
      <w:bookmarkEnd w:id="93"/>
    </w:p>
    <w:p w14:paraId="68CAA05B" w14:textId="77777777" w:rsidR="004C07CE" w:rsidRDefault="004C07CE" w:rsidP="0014748E">
      <w:pPr>
        <w:pStyle w:val="ETit4"/>
      </w:pPr>
      <w:r>
        <w:t>Área compraventa</w:t>
      </w:r>
    </w:p>
    <w:p w14:paraId="4076A8D0" w14:textId="77777777" w:rsidR="005959E1" w:rsidRDefault="005959E1" w:rsidP="005959E1">
      <w:pPr>
        <w:pStyle w:val="ENormal"/>
      </w:pPr>
      <w:r>
        <w:t>El área de compraventa se divide en las áreas de compras y ventas.</w:t>
      </w:r>
      <w:r w:rsidR="00B4536A">
        <w:t xml:space="preserve"> El área de compras solo contiene la pestaña Compras y el área de ventas se divide en Ventas, Planificadas y Realizadas. Ambas muestran un listado con los crotales de los animales, la fecha y el precio.</w:t>
      </w:r>
    </w:p>
    <w:p w14:paraId="233700AA" w14:textId="77777777" w:rsidR="004F59FF" w:rsidRDefault="004F59FF" w:rsidP="005959E1">
      <w:pPr>
        <w:pStyle w:val="ENormal"/>
      </w:pPr>
      <w:r>
        <w:rPr>
          <w:noProof/>
          <w:lang w:eastAsia="es-ES"/>
        </w:rPr>
        <w:drawing>
          <wp:inline distT="0" distB="0" distL="0" distR="0" wp14:anchorId="29DFD1CD" wp14:editId="0A807EB7">
            <wp:extent cx="3533775" cy="2190750"/>
            <wp:effectExtent l="19050" t="0" r="9525" b="0"/>
            <wp:docPr id="30" name="Imagen 28" descr="C:\Users\Clase\OneDrive - Educacyl\DAM2-EBP\Proyecto\Diagramas\Interfaz\Paginas_Subáreas_V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lase\OneDrive - Educacyl\DAM2-EBP\Proyecto\Diagramas\Interfaz\Paginas_Subáreas_Ventas.png"/>
                    <pic:cNvPicPr>
                      <a:picLocks noChangeAspect="1" noChangeArrowheads="1"/>
                    </pic:cNvPicPr>
                  </pic:nvPicPr>
                  <pic:blipFill>
                    <a:blip r:embed="rId44"/>
                    <a:srcRect/>
                    <a:stretch>
                      <a:fillRect/>
                    </a:stretch>
                  </pic:blipFill>
                  <pic:spPr bwMode="auto">
                    <a:xfrm>
                      <a:off x="0" y="0"/>
                      <a:ext cx="3533775" cy="2190750"/>
                    </a:xfrm>
                    <a:prstGeom prst="rect">
                      <a:avLst/>
                    </a:prstGeom>
                    <a:noFill/>
                    <a:ln w="9525">
                      <a:noFill/>
                      <a:miter lim="800000"/>
                      <a:headEnd/>
                      <a:tailEnd/>
                    </a:ln>
                  </pic:spPr>
                </pic:pic>
              </a:graphicData>
            </a:graphic>
          </wp:inline>
        </w:drawing>
      </w:r>
    </w:p>
    <w:p w14:paraId="10215014" w14:textId="77777777" w:rsidR="0068229E" w:rsidRDefault="0068229E" w:rsidP="0068229E">
      <w:pPr>
        <w:pStyle w:val="LImagenes"/>
      </w:pPr>
      <w:bookmarkStart w:id="94" w:name="_Toc72461763"/>
      <w:r>
        <w:t>Pestaña ventas.</w:t>
      </w:r>
      <w:bookmarkEnd w:id="94"/>
    </w:p>
    <w:p w14:paraId="6909CC54" w14:textId="77777777" w:rsidR="0068229E" w:rsidRDefault="0068229E" w:rsidP="0068229E">
      <w:pPr>
        <w:pStyle w:val="ENormal"/>
      </w:pPr>
      <w:r w:rsidRPr="0068229E">
        <w:t>Al hacer clic en uno de los artículos se muestran sus detalles</w:t>
      </w:r>
      <w:r>
        <w:t>, común en ventas y compras</w:t>
      </w:r>
      <w:r w:rsidRPr="0068229E">
        <w:t>.</w:t>
      </w:r>
    </w:p>
    <w:p w14:paraId="37F0B424" w14:textId="77777777" w:rsidR="004F59FF" w:rsidRDefault="004F59FF" w:rsidP="0068229E">
      <w:pPr>
        <w:pStyle w:val="ENormal"/>
      </w:pPr>
      <w:r>
        <w:rPr>
          <w:noProof/>
          <w:lang w:eastAsia="es-ES"/>
        </w:rPr>
        <w:drawing>
          <wp:inline distT="0" distB="0" distL="0" distR="0" wp14:anchorId="7E89F2C4" wp14:editId="0D334391">
            <wp:extent cx="3314700" cy="1485900"/>
            <wp:effectExtent l="19050" t="0" r="0" b="0"/>
            <wp:docPr id="31" name="Imagen 29" descr="C:\Users\Clase\OneDrive - Educacyl\DAM2-EBP\Proyecto\Diagramas\Interfaz\Detalles_CompraV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lase\OneDrive - Educacyl\DAM2-EBP\Proyecto\Diagramas\Interfaz\Detalles_CompraVenta.png"/>
                    <pic:cNvPicPr>
                      <a:picLocks noChangeAspect="1" noChangeArrowheads="1"/>
                    </pic:cNvPicPr>
                  </pic:nvPicPr>
                  <pic:blipFill>
                    <a:blip r:embed="rId45"/>
                    <a:srcRect/>
                    <a:stretch>
                      <a:fillRect/>
                    </a:stretch>
                  </pic:blipFill>
                  <pic:spPr bwMode="auto">
                    <a:xfrm>
                      <a:off x="0" y="0"/>
                      <a:ext cx="3314700" cy="1485900"/>
                    </a:xfrm>
                    <a:prstGeom prst="rect">
                      <a:avLst/>
                    </a:prstGeom>
                    <a:noFill/>
                    <a:ln w="9525">
                      <a:noFill/>
                      <a:miter lim="800000"/>
                      <a:headEnd/>
                      <a:tailEnd/>
                    </a:ln>
                  </pic:spPr>
                </pic:pic>
              </a:graphicData>
            </a:graphic>
          </wp:inline>
        </w:drawing>
      </w:r>
    </w:p>
    <w:p w14:paraId="283BAC0F" w14:textId="77777777" w:rsidR="0068229E" w:rsidRDefault="0068229E" w:rsidP="0068229E">
      <w:pPr>
        <w:pStyle w:val="LImagenes"/>
      </w:pPr>
      <w:bookmarkStart w:id="95" w:name="_Toc72461764"/>
      <w:r>
        <w:lastRenderedPageBreak/>
        <w:t>Detalle interfaz detalles compraventa.</w:t>
      </w:r>
      <w:bookmarkEnd w:id="95"/>
    </w:p>
    <w:p w14:paraId="14449345" w14:textId="77777777" w:rsidR="0014748E" w:rsidRDefault="000524D0" w:rsidP="000524D0">
      <w:pPr>
        <w:pStyle w:val="ETit3"/>
      </w:pPr>
      <w:bookmarkStart w:id="96" w:name="_Toc72190725"/>
      <w:bookmarkStart w:id="97" w:name="_Toc72461702"/>
      <w:r>
        <w:t>Funcionalidades botones</w:t>
      </w:r>
      <w:bookmarkEnd w:id="96"/>
      <w:bookmarkEnd w:id="97"/>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1"/>
        <w:gridCol w:w="1592"/>
        <w:gridCol w:w="1601"/>
        <w:gridCol w:w="1592"/>
        <w:gridCol w:w="1313"/>
        <w:gridCol w:w="1313"/>
      </w:tblGrid>
      <w:tr w:rsidR="003262C8" w14:paraId="41FB058D" w14:textId="77777777" w:rsidTr="003262C8">
        <w:trPr>
          <w:jc w:val="center"/>
        </w:trPr>
        <w:tc>
          <w:tcPr>
            <w:tcW w:w="1591" w:type="dxa"/>
          </w:tcPr>
          <w:p w14:paraId="25D26D0C" w14:textId="77777777" w:rsidR="003262C8" w:rsidRDefault="003262C8" w:rsidP="003262C8">
            <w:pPr>
              <w:pStyle w:val="ENormal"/>
              <w:jc w:val="center"/>
            </w:pPr>
            <w:r>
              <w:rPr>
                <w:noProof/>
                <w:lang w:eastAsia="es-ES"/>
              </w:rPr>
              <w:drawing>
                <wp:inline distT="0" distB="0" distL="0" distR="0" wp14:anchorId="02B3B69F" wp14:editId="437193EE">
                  <wp:extent cx="571500" cy="571500"/>
                  <wp:effectExtent l="19050" t="0" r="0" b="0"/>
                  <wp:docPr id="3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1592" w:type="dxa"/>
          </w:tcPr>
          <w:p w14:paraId="14AE3AEE" w14:textId="77777777" w:rsidR="003262C8" w:rsidRDefault="003262C8" w:rsidP="003262C8">
            <w:pPr>
              <w:pStyle w:val="ENormal"/>
              <w:jc w:val="center"/>
            </w:pPr>
            <w:r>
              <w:rPr>
                <w:noProof/>
                <w:lang w:eastAsia="es-ES"/>
              </w:rPr>
              <w:drawing>
                <wp:inline distT="0" distB="0" distL="0" distR="0" wp14:anchorId="7744E4B5" wp14:editId="2906DD08">
                  <wp:extent cx="571500" cy="571500"/>
                  <wp:effectExtent l="19050" t="0" r="0" b="0"/>
                  <wp:docPr id="33"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1601" w:type="dxa"/>
          </w:tcPr>
          <w:p w14:paraId="7B178091" w14:textId="77777777" w:rsidR="003262C8" w:rsidRDefault="003262C8" w:rsidP="003262C8">
            <w:pPr>
              <w:pStyle w:val="ENormal"/>
              <w:jc w:val="center"/>
            </w:pPr>
            <w:r>
              <w:rPr>
                <w:noProof/>
                <w:lang w:eastAsia="es-ES"/>
              </w:rPr>
              <w:drawing>
                <wp:inline distT="0" distB="0" distL="0" distR="0" wp14:anchorId="075A3754" wp14:editId="2B094691">
                  <wp:extent cx="581025" cy="571500"/>
                  <wp:effectExtent l="19050" t="0" r="9525" b="0"/>
                  <wp:docPr id="3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srcRect/>
                          <a:stretch>
                            <a:fillRect/>
                          </a:stretch>
                        </pic:blipFill>
                        <pic:spPr bwMode="auto">
                          <a:xfrm>
                            <a:off x="0" y="0"/>
                            <a:ext cx="581025" cy="571500"/>
                          </a:xfrm>
                          <a:prstGeom prst="rect">
                            <a:avLst/>
                          </a:prstGeom>
                          <a:noFill/>
                          <a:ln w="9525">
                            <a:noFill/>
                            <a:miter lim="800000"/>
                            <a:headEnd/>
                            <a:tailEnd/>
                          </a:ln>
                        </pic:spPr>
                      </pic:pic>
                    </a:graphicData>
                  </a:graphic>
                </wp:inline>
              </w:drawing>
            </w:r>
          </w:p>
        </w:tc>
        <w:tc>
          <w:tcPr>
            <w:tcW w:w="1592" w:type="dxa"/>
          </w:tcPr>
          <w:p w14:paraId="4FAC3F26" w14:textId="77777777" w:rsidR="003262C8" w:rsidRDefault="003262C8" w:rsidP="003262C8">
            <w:pPr>
              <w:pStyle w:val="ENormal"/>
              <w:jc w:val="center"/>
            </w:pPr>
            <w:r>
              <w:rPr>
                <w:noProof/>
                <w:lang w:eastAsia="es-ES"/>
              </w:rPr>
              <w:drawing>
                <wp:inline distT="0" distB="0" distL="0" distR="0" wp14:anchorId="1DE4F33B" wp14:editId="7353EE01">
                  <wp:extent cx="581025" cy="581025"/>
                  <wp:effectExtent l="19050" t="0" r="9525" b="0"/>
                  <wp:docPr id="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81025" cy="581025"/>
                          </a:xfrm>
                          <a:prstGeom prst="rect">
                            <a:avLst/>
                          </a:prstGeom>
                          <a:noFill/>
                        </pic:spPr>
                      </pic:pic>
                    </a:graphicData>
                  </a:graphic>
                </wp:inline>
              </w:drawing>
            </w:r>
          </w:p>
        </w:tc>
        <w:tc>
          <w:tcPr>
            <w:tcW w:w="1313" w:type="dxa"/>
          </w:tcPr>
          <w:p w14:paraId="1DFF740A" w14:textId="77777777" w:rsidR="003262C8" w:rsidRDefault="003262C8" w:rsidP="003262C8">
            <w:pPr>
              <w:pStyle w:val="ENormal"/>
              <w:jc w:val="center"/>
            </w:pPr>
            <w:r w:rsidRPr="003262C8">
              <w:rPr>
                <w:noProof/>
                <w:lang w:eastAsia="es-ES"/>
              </w:rPr>
              <w:drawing>
                <wp:inline distT="0" distB="0" distL="0" distR="0" wp14:anchorId="75DE98D1" wp14:editId="77997EE3">
                  <wp:extent cx="571500" cy="571500"/>
                  <wp:effectExtent l="19050" t="0" r="0" b="0"/>
                  <wp:docPr id="49"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1313" w:type="dxa"/>
          </w:tcPr>
          <w:p w14:paraId="6C13784D" w14:textId="77777777" w:rsidR="003262C8" w:rsidRDefault="003262C8" w:rsidP="003262C8">
            <w:pPr>
              <w:pStyle w:val="ENormal"/>
              <w:jc w:val="center"/>
            </w:pPr>
            <w:r w:rsidRPr="003262C8">
              <w:rPr>
                <w:noProof/>
                <w:lang w:eastAsia="es-ES"/>
              </w:rPr>
              <w:drawing>
                <wp:inline distT="0" distB="0" distL="0" distR="0" wp14:anchorId="56A5B922" wp14:editId="2EBC3222">
                  <wp:extent cx="571500" cy="571500"/>
                  <wp:effectExtent l="19050" t="0" r="0" b="0"/>
                  <wp:docPr id="4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r>
    </w:tbl>
    <w:p w14:paraId="5610DB7F" w14:textId="77777777" w:rsidR="00C11887" w:rsidRPr="00C11887" w:rsidRDefault="00C11887" w:rsidP="00C11887">
      <w:pPr>
        <w:pStyle w:val="ENormal"/>
      </w:pPr>
    </w:p>
    <w:p w14:paraId="5FC178D7" w14:textId="77777777" w:rsidR="003262C8" w:rsidRDefault="000524D0" w:rsidP="003262C8">
      <w:pPr>
        <w:pStyle w:val="ETit4"/>
      </w:pPr>
      <w:r>
        <w:t>Añadir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0592A5C7" w14:textId="77777777" w:rsidTr="00D1190D">
        <w:tc>
          <w:tcPr>
            <w:tcW w:w="1384" w:type="dxa"/>
          </w:tcPr>
          <w:p w14:paraId="1C45CAEA" w14:textId="77777777" w:rsidR="003262C8" w:rsidRDefault="003262C8" w:rsidP="003262C8">
            <w:pPr>
              <w:pStyle w:val="ENormal"/>
            </w:pPr>
            <w:r w:rsidRPr="003262C8">
              <w:rPr>
                <w:noProof/>
                <w:lang w:eastAsia="es-ES"/>
              </w:rPr>
              <w:drawing>
                <wp:inline distT="0" distB="0" distL="0" distR="0" wp14:anchorId="04DC0198" wp14:editId="0735E363">
                  <wp:extent cx="571500" cy="571500"/>
                  <wp:effectExtent l="19050" t="0" r="0" b="0"/>
                  <wp:docPr id="50"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6"/>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7542" w:type="dxa"/>
          </w:tcPr>
          <w:p w14:paraId="3C8641AF" w14:textId="77777777" w:rsidR="003262C8" w:rsidRDefault="0027144A" w:rsidP="003262C8">
            <w:pPr>
              <w:pStyle w:val="ENormal"/>
            </w:pPr>
            <w:r>
              <w:t>Añade nuevos datos dependiendo desde la subárea desde dónde se clica. Tras clicarlo muestra una nueva vista de los detalles de los datos a introducir.</w:t>
            </w:r>
          </w:p>
        </w:tc>
      </w:tr>
    </w:tbl>
    <w:p w14:paraId="65EE768B" w14:textId="77777777" w:rsidR="003262C8" w:rsidRDefault="000524D0" w:rsidP="003262C8">
      <w:pPr>
        <w:pStyle w:val="ETit4"/>
      </w:pPr>
      <w:r>
        <w:t>Volver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371984D7" w14:textId="77777777" w:rsidTr="00D1190D">
        <w:tc>
          <w:tcPr>
            <w:tcW w:w="1384" w:type="dxa"/>
          </w:tcPr>
          <w:p w14:paraId="084695A1" w14:textId="77777777" w:rsidR="003262C8" w:rsidRDefault="003262C8" w:rsidP="003262C8">
            <w:pPr>
              <w:pStyle w:val="ENormal"/>
            </w:pPr>
            <w:r w:rsidRPr="003262C8">
              <w:rPr>
                <w:noProof/>
                <w:lang w:eastAsia="es-ES"/>
              </w:rPr>
              <w:drawing>
                <wp:inline distT="0" distB="0" distL="0" distR="0" wp14:anchorId="39610529" wp14:editId="5A0FD893">
                  <wp:extent cx="571500" cy="571500"/>
                  <wp:effectExtent l="19050" t="0" r="0" b="0"/>
                  <wp:docPr id="51"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7542" w:type="dxa"/>
          </w:tcPr>
          <w:p w14:paraId="16E700E1" w14:textId="77777777" w:rsidR="003262C8" w:rsidRDefault="0027144A" w:rsidP="0027144A">
            <w:pPr>
              <w:pStyle w:val="ENormal"/>
            </w:pPr>
            <w:r>
              <w:t>Aparece desde la vista de detalles de los datos de las diferentes subáreas, y retrocede la aplicación a la anterior vista, que es el listado de los datos de la subárea.</w:t>
            </w:r>
          </w:p>
        </w:tc>
      </w:tr>
    </w:tbl>
    <w:p w14:paraId="690A026C" w14:textId="77777777" w:rsidR="000524D0" w:rsidRDefault="000524D0" w:rsidP="000524D0">
      <w:pPr>
        <w:pStyle w:val="ETit4"/>
      </w:pPr>
      <w:r>
        <w:t>Editar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5B77AFCC" w14:textId="77777777" w:rsidTr="00D1190D">
        <w:tc>
          <w:tcPr>
            <w:tcW w:w="1384" w:type="dxa"/>
          </w:tcPr>
          <w:p w14:paraId="400BCCAA" w14:textId="77777777" w:rsidR="003262C8" w:rsidRDefault="003262C8" w:rsidP="003262C8">
            <w:pPr>
              <w:pStyle w:val="ENormal"/>
            </w:pPr>
            <w:r w:rsidRPr="003262C8">
              <w:rPr>
                <w:noProof/>
                <w:lang w:eastAsia="es-ES"/>
              </w:rPr>
              <w:drawing>
                <wp:inline distT="0" distB="0" distL="0" distR="0" wp14:anchorId="2CF461B6" wp14:editId="36554295">
                  <wp:extent cx="581025" cy="571500"/>
                  <wp:effectExtent l="19050" t="0" r="9525" b="0"/>
                  <wp:docPr id="53"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srcRect/>
                          <a:stretch>
                            <a:fillRect/>
                          </a:stretch>
                        </pic:blipFill>
                        <pic:spPr bwMode="auto">
                          <a:xfrm>
                            <a:off x="0" y="0"/>
                            <a:ext cx="581025" cy="571500"/>
                          </a:xfrm>
                          <a:prstGeom prst="rect">
                            <a:avLst/>
                          </a:prstGeom>
                          <a:noFill/>
                          <a:ln w="9525">
                            <a:noFill/>
                            <a:miter lim="800000"/>
                            <a:headEnd/>
                            <a:tailEnd/>
                          </a:ln>
                        </pic:spPr>
                      </pic:pic>
                    </a:graphicData>
                  </a:graphic>
                </wp:inline>
              </w:drawing>
            </w:r>
          </w:p>
        </w:tc>
        <w:tc>
          <w:tcPr>
            <w:tcW w:w="7542" w:type="dxa"/>
          </w:tcPr>
          <w:p w14:paraId="1FB77106" w14:textId="77777777" w:rsidR="003262C8" w:rsidRDefault="0027144A" w:rsidP="003262C8">
            <w:pPr>
              <w:pStyle w:val="ENormal"/>
            </w:pPr>
            <w:r>
              <w:t>Aparece en la vista de detalles y sirve para editar los datos de la vista.</w:t>
            </w:r>
          </w:p>
        </w:tc>
      </w:tr>
    </w:tbl>
    <w:p w14:paraId="199FFCEE" w14:textId="77777777" w:rsidR="000524D0" w:rsidRDefault="000524D0" w:rsidP="000524D0">
      <w:pPr>
        <w:pStyle w:val="ETit4"/>
      </w:pPr>
      <w:r>
        <w:t>Eliminar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02B798E0" w14:textId="77777777" w:rsidTr="00D1190D">
        <w:tc>
          <w:tcPr>
            <w:tcW w:w="1384" w:type="dxa"/>
          </w:tcPr>
          <w:p w14:paraId="29B6E571" w14:textId="77777777" w:rsidR="003262C8" w:rsidRDefault="003262C8" w:rsidP="003262C8">
            <w:pPr>
              <w:pStyle w:val="ENormal"/>
            </w:pPr>
            <w:r w:rsidRPr="003262C8">
              <w:rPr>
                <w:noProof/>
                <w:lang w:eastAsia="es-ES"/>
              </w:rPr>
              <w:drawing>
                <wp:inline distT="0" distB="0" distL="0" distR="0" wp14:anchorId="7FE82232" wp14:editId="0774D0BA">
                  <wp:extent cx="581025" cy="581025"/>
                  <wp:effectExtent l="19050" t="0" r="9525" b="0"/>
                  <wp:docPr id="5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81025" cy="581025"/>
                          </a:xfrm>
                          <a:prstGeom prst="rect">
                            <a:avLst/>
                          </a:prstGeom>
                          <a:noFill/>
                        </pic:spPr>
                      </pic:pic>
                    </a:graphicData>
                  </a:graphic>
                </wp:inline>
              </w:drawing>
            </w:r>
          </w:p>
        </w:tc>
        <w:tc>
          <w:tcPr>
            <w:tcW w:w="7542" w:type="dxa"/>
          </w:tcPr>
          <w:p w14:paraId="688CF59E" w14:textId="77777777" w:rsidR="003262C8" w:rsidRDefault="0027144A" w:rsidP="003262C8">
            <w:pPr>
              <w:pStyle w:val="ENormal"/>
            </w:pPr>
            <w:r>
              <w:t>Aparece en la vista de detalles y sirve para eliminar los datos de la vista.</w:t>
            </w:r>
          </w:p>
        </w:tc>
      </w:tr>
    </w:tbl>
    <w:p w14:paraId="5870811F" w14:textId="77777777" w:rsidR="000524D0" w:rsidRDefault="000524D0" w:rsidP="000524D0">
      <w:pPr>
        <w:pStyle w:val="ETit4"/>
      </w:pPr>
      <w:r>
        <w:t>Aceptar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51084FC9" w14:textId="77777777" w:rsidTr="00D1190D">
        <w:tc>
          <w:tcPr>
            <w:tcW w:w="1384" w:type="dxa"/>
          </w:tcPr>
          <w:p w14:paraId="6F16617F" w14:textId="77777777" w:rsidR="003262C8" w:rsidRDefault="003262C8" w:rsidP="003262C8">
            <w:pPr>
              <w:pStyle w:val="ENormal"/>
            </w:pPr>
            <w:r w:rsidRPr="003262C8">
              <w:rPr>
                <w:noProof/>
                <w:lang w:eastAsia="es-ES"/>
              </w:rPr>
              <w:drawing>
                <wp:inline distT="0" distB="0" distL="0" distR="0" wp14:anchorId="27782D17" wp14:editId="486683B4">
                  <wp:extent cx="571500" cy="571500"/>
                  <wp:effectExtent l="19050" t="0" r="0" b="0"/>
                  <wp:docPr id="56"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7542" w:type="dxa"/>
          </w:tcPr>
          <w:p w14:paraId="48A730CF" w14:textId="77777777" w:rsidR="003262C8" w:rsidRDefault="0027144A" w:rsidP="003262C8">
            <w:pPr>
              <w:pStyle w:val="ENormal"/>
            </w:pPr>
            <w:r>
              <w:t>Aparece cuando se están añadiendo o editando datos en las vistas de detalles. En la vista de edición guarda los datos modificados y en la de añadir guarda los nuevos datos.</w:t>
            </w:r>
          </w:p>
        </w:tc>
      </w:tr>
    </w:tbl>
    <w:p w14:paraId="46E9C303" w14:textId="77777777" w:rsidR="000524D0" w:rsidRDefault="000524D0" w:rsidP="000524D0">
      <w:pPr>
        <w:pStyle w:val="ETit4"/>
      </w:pPr>
      <w:r>
        <w:lastRenderedPageBreak/>
        <w:t>Cancelar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542"/>
      </w:tblGrid>
      <w:tr w:rsidR="003262C8" w14:paraId="3872458D" w14:textId="77777777" w:rsidTr="00D1190D">
        <w:tc>
          <w:tcPr>
            <w:tcW w:w="1384" w:type="dxa"/>
          </w:tcPr>
          <w:p w14:paraId="10EB20A3" w14:textId="77777777" w:rsidR="003262C8" w:rsidRDefault="003262C8" w:rsidP="003262C8">
            <w:pPr>
              <w:pStyle w:val="ENormal"/>
            </w:pPr>
            <w:r w:rsidRPr="003262C8">
              <w:rPr>
                <w:noProof/>
                <w:lang w:eastAsia="es-ES"/>
              </w:rPr>
              <w:drawing>
                <wp:inline distT="0" distB="0" distL="0" distR="0" wp14:anchorId="1FD75AA6" wp14:editId="23BD4602">
                  <wp:extent cx="571500" cy="571500"/>
                  <wp:effectExtent l="19050" t="0" r="0" b="0"/>
                  <wp:docPr id="5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7542" w:type="dxa"/>
          </w:tcPr>
          <w:p w14:paraId="274FB8D3" w14:textId="77777777" w:rsidR="003262C8" w:rsidRDefault="0027144A" w:rsidP="0027144A">
            <w:pPr>
              <w:pStyle w:val="ENormal"/>
            </w:pPr>
            <w:r>
              <w:t>Aparece cuando se están añadiendo o editando datos en las vistas de detalles. En la vista de edición cancela la edición de los datos y vuelve al estado antes de comenzar la edición, y en la de añadir cancela la inserción de los nuevos datos.</w:t>
            </w:r>
          </w:p>
        </w:tc>
      </w:tr>
    </w:tbl>
    <w:p w14:paraId="12E31654" w14:textId="77777777" w:rsidR="005B406E" w:rsidRDefault="00683283" w:rsidP="0014748E">
      <w:pPr>
        <w:pStyle w:val="ETit1"/>
        <w:numPr>
          <w:ilvl w:val="1"/>
          <w:numId w:val="15"/>
        </w:numPr>
      </w:pPr>
      <w:bookmarkStart w:id="98" w:name="_Toc72190726"/>
      <w:bookmarkStart w:id="99" w:name="_Toc72461703"/>
      <w:r>
        <w:t>Código fuente.</w:t>
      </w:r>
      <w:bookmarkEnd w:id="98"/>
      <w:bookmarkEnd w:id="99"/>
    </w:p>
    <w:p w14:paraId="2CDC61C5" w14:textId="77777777" w:rsidR="00286879" w:rsidRDefault="00286879" w:rsidP="00286879">
      <w:pPr>
        <w:pStyle w:val="ETit3"/>
      </w:pPr>
      <w:bookmarkStart w:id="100" w:name="_Toc72190727"/>
      <w:bookmarkStart w:id="101" w:name="_Toc72461704"/>
      <w:r>
        <w:t>Datos genéricos</w:t>
      </w:r>
      <w:bookmarkEnd w:id="100"/>
      <w:bookmarkEnd w:id="101"/>
    </w:p>
    <w:p w14:paraId="1D9F8076" w14:textId="77777777" w:rsidR="00286879" w:rsidRDefault="00286879" w:rsidP="00286879">
      <w:pPr>
        <w:pStyle w:val="ENormal"/>
      </w:pPr>
      <w:r>
        <w:t xml:space="preserve">El </w:t>
      </w:r>
      <w:proofErr w:type="spellStart"/>
      <w:r>
        <w:t>GridAdapter_Compraventa</w:t>
      </w:r>
      <w:proofErr w:type="spellEnd"/>
      <w:r>
        <w:t xml:space="preserve"> utiliza datos genéricos para funcionar con la clase Compra y Venta.</w:t>
      </w:r>
    </w:p>
    <w:p w14:paraId="0B0FE3B2" w14:textId="77777777" w:rsidR="00286879" w:rsidRPr="00286879" w:rsidRDefault="00286879" w:rsidP="0028687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s-ES"/>
        </w:rPr>
      </w:pPr>
      <w:proofErr w:type="spellStart"/>
      <w:r w:rsidRPr="00286879">
        <w:rPr>
          <w:rFonts w:ascii="Consolas" w:eastAsia="Times New Roman" w:hAnsi="Consolas" w:cs="Courier New"/>
          <w:color w:val="CC7832"/>
          <w:sz w:val="20"/>
          <w:szCs w:val="20"/>
          <w:lang w:eastAsia="es-ES"/>
        </w:rPr>
        <w:t>public</w:t>
      </w:r>
      <w:proofErr w:type="spellEnd"/>
      <w:r w:rsidRPr="00286879">
        <w:rPr>
          <w:rFonts w:ascii="Consolas" w:eastAsia="Times New Roman" w:hAnsi="Consolas" w:cs="Courier New"/>
          <w:color w:val="A9B7C6"/>
          <w:sz w:val="20"/>
          <w:szCs w:val="20"/>
          <w:lang w:eastAsia="es-ES"/>
        </w:rPr>
        <w:t>&lt;</w:t>
      </w:r>
      <w:r w:rsidRPr="00286879">
        <w:rPr>
          <w:rFonts w:ascii="Consolas" w:eastAsia="Times New Roman" w:hAnsi="Consolas" w:cs="Courier New"/>
          <w:color w:val="507874"/>
          <w:sz w:val="20"/>
          <w:szCs w:val="20"/>
          <w:lang w:eastAsia="es-ES"/>
        </w:rPr>
        <w:t xml:space="preserve">C </w:t>
      </w:r>
      <w:proofErr w:type="spellStart"/>
      <w:r w:rsidRPr="00286879">
        <w:rPr>
          <w:rFonts w:ascii="Consolas" w:eastAsia="Times New Roman" w:hAnsi="Consolas" w:cs="Courier New"/>
          <w:color w:val="CC7832"/>
          <w:sz w:val="20"/>
          <w:szCs w:val="20"/>
          <w:lang w:eastAsia="es-ES"/>
        </w:rPr>
        <w:t>extends</w:t>
      </w:r>
      <w:r w:rsidRPr="00286879">
        <w:rPr>
          <w:rFonts w:ascii="Consolas" w:eastAsia="Times New Roman" w:hAnsi="Consolas" w:cs="Courier New"/>
          <w:color w:val="A9B7C6"/>
          <w:sz w:val="20"/>
          <w:szCs w:val="20"/>
          <w:lang w:eastAsia="es-ES"/>
        </w:rPr>
        <w:t>CompraVenta</w:t>
      </w:r>
      <w:proofErr w:type="spellEnd"/>
      <w:r w:rsidRPr="00286879">
        <w:rPr>
          <w:rFonts w:ascii="Consolas" w:eastAsia="Times New Roman" w:hAnsi="Consolas" w:cs="Courier New"/>
          <w:color w:val="A9B7C6"/>
          <w:sz w:val="20"/>
          <w:szCs w:val="20"/>
          <w:lang w:eastAsia="es-ES"/>
        </w:rPr>
        <w:t>&gt;</w:t>
      </w:r>
      <w:proofErr w:type="spellStart"/>
      <w:r w:rsidRPr="00286879">
        <w:rPr>
          <w:rFonts w:ascii="Consolas" w:eastAsia="Times New Roman" w:hAnsi="Consolas" w:cs="Courier New"/>
          <w:color w:val="FFC66D"/>
          <w:sz w:val="20"/>
          <w:szCs w:val="20"/>
          <w:lang w:eastAsia="es-ES"/>
        </w:rPr>
        <w:t>GridAdapter_</w:t>
      </w:r>
      <w:proofErr w:type="gramStart"/>
      <w:r w:rsidRPr="00286879">
        <w:rPr>
          <w:rFonts w:ascii="Consolas" w:eastAsia="Times New Roman" w:hAnsi="Consolas" w:cs="Courier New"/>
          <w:color w:val="FFC66D"/>
          <w:sz w:val="20"/>
          <w:szCs w:val="20"/>
          <w:lang w:eastAsia="es-ES"/>
        </w:rPr>
        <w:t>Compraventa</w:t>
      </w:r>
      <w:proofErr w:type="spellEnd"/>
      <w:r w:rsidRPr="00286879">
        <w:rPr>
          <w:rFonts w:ascii="Consolas" w:eastAsia="Times New Roman" w:hAnsi="Consolas" w:cs="Courier New"/>
          <w:color w:val="A9B7C6"/>
          <w:sz w:val="20"/>
          <w:szCs w:val="20"/>
          <w:lang w:eastAsia="es-ES"/>
        </w:rPr>
        <w:t>(</w:t>
      </w:r>
      <w:proofErr w:type="spellStart"/>
      <w:proofErr w:type="gramEnd"/>
      <w:r w:rsidRPr="00286879">
        <w:rPr>
          <w:rFonts w:ascii="Consolas" w:eastAsia="Times New Roman" w:hAnsi="Consolas" w:cs="Courier New"/>
          <w:color w:val="A9B7C6"/>
          <w:sz w:val="20"/>
          <w:szCs w:val="20"/>
          <w:lang w:eastAsia="es-ES"/>
        </w:rPr>
        <w:t>Contextcont</w:t>
      </w:r>
      <w:proofErr w:type="spellEnd"/>
      <w:r w:rsidRPr="00286879">
        <w:rPr>
          <w:rFonts w:ascii="Consolas" w:eastAsia="Times New Roman" w:hAnsi="Consolas" w:cs="Courier New"/>
          <w:color w:val="CC7832"/>
          <w:sz w:val="20"/>
          <w:szCs w:val="20"/>
          <w:lang w:eastAsia="es-ES"/>
        </w:rPr>
        <w:t xml:space="preserve">, </w:t>
      </w:r>
      <w:proofErr w:type="spellStart"/>
      <w:r w:rsidRPr="00286879">
        <w:rPr>
          <w:rFonts w:ascii="Consolas" w:eastAsia="Times New Roman" w:hAnsi="Consolas" w:cs="Courier New"/>
          <w:color w:val="A9B7C6"/>
          <w:sz w:val="20"/>
          <w:szCs w:val="20"/>
          <w:lang w:eastAsia="es-ES"/>
        </w:rPr>
        <w:t>ArrayList</w:t>
      </w:r>
      <w:proofErr w:type="spellEnd"/>
      <w:r w:rsidRPr="00286879">
        <w:rPr>
          <w:rFonts w:ascii="Consolas" w:eastAsia="Times New Roman" w:hAnsi="Consolas" w:cs="Courier New"/>
          <w:color w:val="A9B7C6"/>
          <w:sz w:val="20"/>
          <w:szCs w:val="20"/>
          <w:lang w:eastAsia="es-ES"/>
        </w:rPr>
        <w:t>&lt;</w:t>
      </w:r>
      <w:r w:rsidRPr="00286879">
        <w:rPr>
          <w:rFonts w:ascii="Consolas" w:eastAsia="Times New Roman" w:hAnsi="Consolas" w:cs="Courier New"/>
          <w:color w:val="507874"/>
          <w:sz w:val="20"/>
          <w:szCs w:val="20"/>
          <w:lang w:eastAsia="es-ES"/>
        </w:rPr>
        <w:t>C</w:t>
      </w:r>
      <w:r w:rsidRPr="00286879">
        <w:rPr>
          <w:rFonts w:ascii="Consolas" w:eastAsia="Times New Roman" w:hAnsi="Consolas" w:cs="Courier New"/>
          <w:color w:val="A9B7C6"/>
          <w:sz w:val="20"/>
          <w:szCs w:val="20"/>
          <w:lang w:eastAsia="es-ES"/>
        </w:rPr>
        <w:t>&gt; al){</w:t>
      </w:r>
      <w:r w:rsidRPr="00286879">
        <w:rPr>
          <w:rFonts w:ascii="Consolas" w:eastAsia="Times New Roman" w:hAnsi="Consolas" w:cs="Courier New"/>
          <w:color w:val="A9B7C6"/>
          <w:sz w:val="20"/>
          <w:szCs w:val="20"/>
          <w:lang w:eastAsia="es-ES"/>
        </w:rPr>
        <w:br/>
      </w:r>
      <w:proofErr w:type="spellStart"/>
      <w:r w:rsidRPr="00286879">
        <w:rPr>
          <w:rFonts w:ascii="Consolas" w:eastAsia="Times New Roman" w:hAnsi="Consolas" w:cs="Courier New"/>
          <w:color w:val="CC7832"/>
          <w:sz w:val="20"/>
          <w:szCs w:val="20"/>
          <w:lang w:eastAsia="es-ES"/>
        </w:rPr>
        <w:t>this</w:t>
      </w:r>
      <w:r w:rsidRPr="00286879">
        <w:rPr>
          <w:rFonts w:ascii="Consolas" w:eastAsia="Times New Roman" w:hAnsi="Consolas" w:cs="Courier New"/>
          <w:color w:val="A9B7C6"/>
          <w:sz w:val="20"/>
          <w:szCs w:val="20"/>
          <w:lang w:eastAsia="es-ES"/>
        </w:rPr>
        <w:t>.</w:t>
      </w:r>
      <w:r w:rsidRPr="00286879">
        <w:rPr>
          <w:rFonts w:ascii="Consolas" w:eastAsia="Times New Roman" w:hAnsi="Consolas" w:cs="Courier New"/>
          <w:color w:val="9876AA"/>
          <w:sz w:val="20"/>
          <w:szCs w:val="20"/>
          <w:lang w:eastAsia="es-ES"/>
        </w:rPr>
        <w:t>context</w:t>
      </w:r>
      <w:proofErr w:type="spellEnd"/>
      <w:r w:rsidRPr="00286879">
        <w:rPr>
          <w:rFonts w:ascii="Consolas" w:eastAsia="Times New Roman" w:hAnsi="Consolas" w:cs="Courier New"/>
          <w:color w:val="A9B7C6"/>
          <w:sz w:val="20"/>
          <w:szCs w:val="20"/>
          <w:lang w:eastAsia="es-ES"/>
        </w:rPr>
        <w:t xml:space="preserve">= </w:t>
      </w:r>
      <w:proofErr w:type="spellStart"/>
      <w:r w:rsidRPr="00286879">
        <w:rPr>
          <w:rFonts w:ascii="Consolas" w:eastAsia="Times New Roman" w:hAnsi="Consolas" w:cs="Courier New"/>
          <w:color w:val="A9B7C6"/>
          <w:sz w:val="20"/>
          <w:szCs w:val="20"/>
          <w:lang w:eastAsia="es-ES"/>
        </w:rPr>
        <w:t>cont</w:t>
      </w:r>
      <w:proofErr w:type="spellEnd"/>
      <w:r w:rsidRPr="00286879">
        <w:rPr>
          <w:rFonts w:ascii="Consolas" w:eastAsia="Times New Roman" w:hAnsi="Consolas" w:cs="Courier New"/>
          <w:color w:val="CC7832"/>
          <w:sz w:val="20"/>
          <w:szCs w:val="20"/>
          <w:lang w:eastAsia="es-ES"/>
        </w:rPr>
        <w:t>;</w:t>
      </w:r>
      <w:r w:rsidRPr="00286879">
        <w:rPr>
          <w:rFonts w:ascii="Consolas" w:eastAsia="Times New Roman" w:hAnsi="Consolas" w:cs="Courier New"/>
          <w:color w:val="CC7832"/>
          <w:sz w:val="20"/>
          <w:szCs w:val="20"/>
          <w:lang w:eastAsia="es-ES"/>
        </w:rPr>
        <w:br/>
      </w:r>
      <w:proofErr w:type="spellStart"/>
      <w:r w:rsidRPr="00286879">
        <w:rPr>
          <w:rFonts w:ascii="Consolas" w:eastAsia="Times New Roman" w:hAnsi="Consolas" w:cs="Courier New"/>
          <w:color w:val="CC7832"/>
          <w:sz w:val="20"/>
          <w:szCs w:val="20"/>
          <w:lang w:eastAsia="es-ES"/>
        </w:rPr>
        <w:t>this</w:t>
      </w:r>
      <w:r w:rsidRPr="00286879">
        <w:rPr>
          <w:rFonts w:ascii="Consolas" w:eastAsia="Times New Roman" w:hAnsi="Consolas" w:cs="Courier New"/>
          <w:color w:val="A9B7C6"/>
          <w:sz w:val="20"/>
          <w:szCs w:val="20"/>
          <w:lang w:eastAsia="es-ES"/>
        </w:rPr>
        <w:t>.</w:t>
      </w:r>
      <w:r w:rsidRPr="00286879">
        <w:rPr>
          <w:rFonts w:ascii="Consolas" w:eastAsia="Times New Roman" w:hAnsi="Consolas" w:cs="Courier New"/>
          <w:color w:val="9876AA"/>
          <w:sz w:val="20"/>
          <w:szCs w:val="20"/>
          <w:lang w:eastAsia="es-ES"/>
        </w:rPr>
        <w:t>arrayList</w:t>
      </w:r>
      <w:proofErr w:type="spellEnd"/>
      <w:r w:rsidRPr="00286879">
        <w:rPr>
          <w:rFonts w:ascii="Consolas" w:eastAsia="Times New Roman" w:hAnsi="Consolas" w:cs="Courier New"/>
          <w:color w:val="A9B7C6"/>
          <w:sz w:val="20"/>
          <w:szCs w:val="20"/>
          <w:lang w:eastAsia="es-ES"/>
        </w:rPr>
        <w:t>= al</w:t>
      </w:r>
      <w:r w:rsidRPr="00286879">
        <w:rPr>
          <w:rFonts w:ascii="Consolas" w:eastAsia="Times New Roman" w:hAnsi="Consolas" w:cs="Courier New"/>
          <w:color w:val="CC7832"/>
          <w:sz w:val="20"/>
          <w:szCs w:val="20"/>
          <w:lang w:eastAsia="es-ES"/>
        </w:rPr>
        <w:t>;</w:t>
      </w:r>
      <w:r w:rsidRPr="00286879">
        <w:rPr>
          <w:rFonts w:ascii="Consolas" w:eastAsia="Times New Roman" w:hAnsi="Consolas" w:cs="Courier New"/>
          <w:color w:val="CC7832"/>
          <w:sz w:val="20"/>
          <w:szCs w:val="20"/>
          <w:lang w:eastAsia="es-ES"/>
        </w:rPr>
        <w:br/>
      </w:r>
      <w:r w:rsidRPr="00286879">
        <w:rPr>
          <w:rFonts w:ascii="Consolas" w:eastAsia="Times New Roman" w:hAnsi="Consolas" w:cs="Courier New"/>
          <w:color w:val="A9B7C6"/>
          <w:sz w:val="20"/>
          <w:szCs w:val="20"/>
          <w:lang w:eastAsia="es-ES"/>
        </w:rPr>
        <w:t>}</w:t>
      </w:r>
    </w:p>
    <w:p w14:paraId="7B9ED94F" w14:textId="77777777" w:rsidR="00020BDF" w:rsidRDefault="00020BDF" w:rsidP="00020BDF">
      <w:pPr>
        <w:pStyle w:val="ETit3"/>
      </w:pPr>
      <w:bookmarkStart w:id="102" w:name="_Toc72190728"/>
      <w:bookmarkStart w:id="103" w:name="_Toc72461705"/>
      <w:r>
        <w:t>Estructura de la aplicación</w:t>
      </w:r>
      <w:bookmarkEnd w:id="102"/>
      <w:bookmarkEnd w:id="103"/>
    </w:p>
    <w:p w14:paraId="1803AE01" w14:textId="77777777" w:rsidR="00020BDF" w:rsidRDefault="00020BDF" w:rsidP="00020BDF">
      <w:pPr>
        <w:pStyle w:val="ENormal"/>
      </w:pPr>
      <w:r>
        <w:t xml:space="preserve">La aplicación está formada por un menú lateral formado por un </w:t>
      </w:r>
      <w:r w:rsidRPr="009D3CF0">
        <w:rPr>
          <w:color w:val="BF8F00" w:themeColor="accent4" w:themeShade="BF"/>
        </w:rPr>
        <w:t>nav_header.xml</w:t>
      </w:r>
      <w:r>
        <w:t xml:space="preserve">, que contiene los datos de la aplicación, y varios </w:t>
      </w:r>
      <w:r w:rsidRPr="009D3CF0">
        <w:rPr>
          <w:color w:val="2E74B5" w:themeColor="accent5" w:themeShade="BF"/>
        </w:rPr>
        <w:t>ítems</w:t>
      </w:r>
      <w:r>
        <w:t>.</w:t>
      </w:r>
    </w:p>
    <w:p w14:paraId="60370B0B" w14:textId="77777777" w:rsidR="00020BDF" w:rsidRDefault="00DD47F7" w:rsidP="00020BDF">
      <w:pPr>
        <w:pStyle w:val="ENormal"/>
      </w:pPr>
      <w:r>
        <w:rPr>
          <w:noProof/>
          <w:lang w:eastAsia="es-ES"/>
        </w:rPr>
        <w:lastRenderedPageBreak/>
        <w:drawing>
          <wp:inline distT="0" distB="0" distL="0" distR="0" wp14:anchorId="2F337AF1" wp14:editId="65003C93">
            <wp:extent cx="3543300" cy="57531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43300" cy="5753100"/>
                    </a:xfrm>
                    <a:prstGeom prst="rect">
                      <a:avLst/>
                    </a:prstGeom>
                    <a:noFill/>
                    <a:ln>
                      <a:noFill/>
                    </a:ln>
                  </pic:spPr>
                </pic:pic>
              </a:graphicData>
            </a:graphic>
          </wp:inline>
        </w:drawing>
      </w:r>
    </w:p>
    <w:p w14:paraId="3AAF850E" w14:textId="77777777" w:rsidR="00DD47F7" w:rsidRPr="00DD47F7" w:rsidRDefault="00DD47F7" w:rsidP="00020BDF">
      <w:pPr>
        <w:pStyle w:val="ENormal"/>
      </w:pPr>
      <w:r>
        <w:t xml:space="preserve">Cada uno de los ítems lleva a un área de la aplicación. Estás áreas están formadas por un archivo content_main_nombreArea.xml. Este archivo contiene una </w:t>
      </w:r>
      <w:proofErr w:type="spellStart"/>
      <w:r w:rsidRPr="00DD47F7">
        <w:rPr>
          <w:color w:val="00B0F0"/>
        </w:rPr>
        <w:t>ToolBar</w:t>
      </w:r>
      <w:proofErr w:type="spellEnd"/>
      <w:r>
        <w:t xml:space="preserve">, un </w:t>
      </w:r>
      <w:proofErr w:type="spellStart"/>
      <w:r w:rsidRPr="00DD47F7">
        <w:rPr>
          <w:color w:val="FF0000"/>
        </w:rPr>
        <w:t>TabLayout</w:t>
      </w:r>
      <w:proofErr w:type="spellEnd"/>
      <w:r>
        <w:t xml:space="preserve"> y un </w:t>
      </w:r>
      <w:r w:rsidRPr="00DD47F7">
        <w:rPr>
          <w:color w:val="BF8F00" w:themeColor="accent4" w:themeShade="BF"/>
        </w:rPr>
        <w:t>fragment_subarea.xml</w:t>
      </w:r>
      <w:r w:rsidRPr="00DD47F7">
        <w:t>.</w:t>
      </w:r>
    </w:p>
    <w:p w14:paraId="7A903EAD" w14:textId="77777777" w:rsidR="00DD47F7" w:rsidRDefault="00DD47F7" w:rsidP="00020BDF">
      <w:pPr>
        <w:pStyle w:val="ENormal"/>
      </w:pPr>
      <w:r>
        <w:rPr>
          <w:noProof/>
          <w:lang w:eastAsia="es-ES"/>
        </w:rPr>
        <w:lastRenderedPageBreak/>
        <w:drawing>
          <wp:inline distT="0" distB="0" distL="0" distR="0" wp14:anchorId="5520C91D" wp14:editId="65D04516">
            <wp:extent cx="3657600" cy="581977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7600" cy="5819775"/>
                    </a:xfrm>
                    <a:prstGeom prst="rect">
                      <a:avLst/>
                    </a:prstGeom>
                    <a:noFill/>
                    <a:ln>
                      <a:noFill/>
                    </a:ln>
                  </pic:spPr>
                </pic:pic>
              </a:graphicData>
            </a:graphic>
          </wp:inline>
        </w:drawing>
      </w:r>
    </w:p>
    <w:p w14:paraId="0AC175D3" w14:textId="77777777" w:rsidR="00DD47F7" w:rsidRDefault="00DD47F7" w:rsidP="00020BDF">
      <w:pPr>
        <w:pStyle w:val="ENormal"/>
      </w:pPr>
      <w:r>
        <w:t xml:space="preserve">El </w:t>
      </w:r>
      <w:proofErr w:type="spellStart"/>
      <w:r>
        <w:t>fragment</w:t>
      </w:r>
      <w:proofErr w:type="spellEnd"/>
      <w:r>
        <w:t xml:space="preserve"> contiene un </w:t>
      </w:r>
      <w:proofErr w:type="spellStart"/>
      <w:r>
        <w:t>GridView</w:t>
      </w:r>
      <w:proofErr w:type="spellEnd"/>
      <w:r>
        <w:t xml:space="preserve"> que se inicia con un GridAdpater_Subarea.java, que añade </w:t>
      </w:r>
      <w:proofErr w:type="spellStart"/>
      <w:r>
        <w:t>item_objeto</w:t>
      </w:r>
      <w:proofErr w:type="spellEnd"/>
      <w:r>
        <w:t xml:space="preserve"> con los datos obtenidos de la base de datos.</w:t>
      </w:r>
    </w:p>
    <w:p w14:paraId="3AD1E69C" w14:textId="77777777" w:rsidR="00DD47F7" w:rsidRDefault="00DD47F7" w:rsidP="00020BDF">
      <w:pPr>
        <w:pStyle w:val="ENormal"/>
      </w:pPr>
      <w:r>
        <w:t xml:space="preserve">Al seleccionar en cada </w:t>
      </w:r>
      <w:proofErr w:type="spellStart"/>
      <w:r>
        <w:t>item</w:t>
      </w:r>
      <w:proofErr w:type="spellEnd"/>
      <w:r>
        <w:t xml:space="preserve"> se inicia una </w:t>
      </w:r>
      <w:proofErr w:type="spellStart"/>
      <w:r>
        <w:t>Activity_Subarea</w:t>
      </w:r>
      <w:proofErr w:type="spellEnd"/>
      <w:r>
        <w:t xml:space="preserve"> que muestra los detalles de los datos.</w:t>
      </w:r>
    </w:p>
    <w:p w14:paraId="2188C90A" w14:textId="77777777" w:rsidR="006F5A06" w:rsidRDefault="006F5A06" w:rsidP="00020BDF">
      <w:pPr>
        <w:pStyle w:val="ENormal"/>
      </w:pPr>
      <w:r>
        <w:t xml:space="preserve">El detalle contiene uno o varios </w:t>
      </w:r>
      <w:proofErr w:type="spellStart"/>
      <w:r w:rsidRPr="006F5A06">
        <w:rPr>
          <w:color w:val="00B0F0"/>
        </w:rPr>
        <w:t>layouts</w:t>
      </w:r>
      <w:proofErr w:type="spellEnd"/>
      <w:r>
        <w:t xml:space="preserve"> con los datos de la BD y varios </w:t>
      </w:r>
      <w:r w:rsidRPr="006F5A06">
        <w:rPr>
          <w:color w:val="FF0000"/>
        </w:rPr>
        <w:t>botones flotantes</w:t>
      </w:r>
      <w:r>
        <w:t xml:space="preserve">. Cada botón tiene un </w:t>
      </w:r>
      <w:proofErr w:type="spellStart"/>
      <w:r>
        <w:t>listener</w:t>
      </w:r>
      <w:proofErr w:type="spellEnd"/>
      <w:r>
        <w:t xml:space="preserve"> que realizan las diferentes acciones.</w:t>
      </w:r>
    </w:p>
    <w:p w14:paraId="17953A5C" w14:textId="77777777" w:rsidR="006F5A06" w:rsidRDefault="006F5A06" w:rsidP="00020BDF">
      <w:pPr>
        <w:pStyle w:val="ENormal"/>
      </w:pPr>
      <w:r>
        <w:t>Según si se están editando o introduciendo datos se pueden editar los datos y aparecen diferentes botones.</w:t>
      </w:r>
    </w:p>
    <w:p w14:paraId="52EC97F7" w14:textId="77777777" w:rsidR="00DD47F7" w:rsidRDefault="00DD47F7" w:rsidP="00020BDF">
      <w:pPr>
        <w:pStyle w:val="ENormal"/>
      </w:pPr>
      <w:r>
        <w:rPr>
          <w:noProof/>
          <w:lang w:eastAsia="es-ES"/>
        </w:rPr>
        <w:lastRenderedPageBreak/>
        <w:drawing>
          <wp:inline distT="0" distB="0" distL="0" distR="0" wp14:anchorId="01F737E2" wp14:editId="0427993F">
            <wp:extent cx="3648075" cy="536257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48075" cy="5362575"/>
                    </a:xfrm>
                    <a:prstGeom prst="rect">
                      <a:avLst/>
                    </a:prstGeom>
                    <a:noFill/>
                    <a:ln>
                      <a:noFill/>
                    </a:ln>
                  </pic:spPr>
                </pic:pic>
              </a:graphicData>
            </a:graphic>
          </wp:inline>
        </w:drawing>
      </w:r>
    </w:p>
    <w:p w14:paraId="598EAF94" w14:textId="77777777" w:rsidR="00502CCD" w:rsidRDefault="00683283" w:rsidP="00996E7F">
      <w:pPr>
        <w:pStyle w:val="ETitulo"/>
      </w:pPr>
      <w:bookmarkStart w:id="104" w:name="_Toc72190729"/>
      <w:bookmarkStart w:id="105" w:name="_Toc72461706"/>
      <w:r>
        <w:lastRenderedPageBreak/>
        <w:t>5. Fase de pruebas</w:t>
      </w:r>
      <w:bookmarkEnd w:id="104"/>
      <w:bookmarkEnd w:id="105"/>
    </w:p>
    <w:p w14:paraId="51F29A3B" w14:textId="77777777" w:rsidR="00641232" w:rsidRPr="00641232" w:rsidRDefault="00641232" w:rsidP="0014748E">
      <w:pPr>
        <w:pStyle w:val="Prrafodelista"/>
        <w:keepNext/>
        <w:numPr>
          <w:ilvl w:val="0"/>
          <w:numId w:val="15"/>
        </w:numPr>
        <w:spacing w:before="360" w:after="120" w:line="240" w:lineRule="auto"/>
        <w:contextualSpacing w:val="0"/>
        <w:rPr>
          <w:vanish/>
          <w:color w:val="1F4E79" w:themeColor="accent5" w:themeShade="80"/>
          <w:sz w:val="40"/>
        </w:rPr>
      </w:pPr>
    </w:p>
    <w:p w14:paraId="63139EA0" w14:textId="77777777" w:rsidR="0024198D" w:rsidRPr="0024198D" w:rsidRDefault="0024198D" w:rsidP="0024198D">
      <w:pPr>
        <w:pStyle w:val="ETit1"/>
        <w:numPr>
          <w:ilvl w:val="0"/>
          <w:numId w:val="0"/>
        </w:numPr>
        <w:ind w:left="1080" w:hanging="720"/>
      </w:pPr>
      <w:bookmarkStart w:id="106" w:name="_Toc72190730"/>
      <w:bookmarkStart w:id="107" w:name="_Toc72461707"/>
      <w:r>
        <w:t xml:space="preserve">5.1. </w:t>
      </w:r>
      <w:r w:rsidR="00683283">
        <w:t>Pruebas realizadas</w:t>
      </w:r>
      <w:bookmarkEnd w:id="106"/>
      <w:bookmarkEnd w:id="107"/>
    </w:p>
    <w:tbl>
      <w:tblPr>
        <w:tblStyle w:val="Tablaconcuadrcula"/>
        <w:tblW w:w="9097" w:type="dxa"/>
        <w:tblLayout w:type="fixed"/>
        <w:tblLook w:val="04A0" w:firstRow="1" w:lastRow="0" w:firstColumn="1" w:lastColumn="0" w:noHBand="0" w:noVBand="1"/>
      </w:tblPr>
      <w:tblGrid>
        <w:gridCol w:w="460"/>
        <w:gridCol w:w="2750"/>
        <w:gridCol w:w="1701"/>
        <w:gridCol w:w="1351"/>
        <w:gridCol w:w="2835"/>
      </w:tblGrid>
      <w:tr w:rsidR="00C57EEA" w14:paraId="582F4D03" w14:textId="77777777" w:rsidTr="002A5B19">
        <w:tc>
          <w:tcPr>
            <w:tcW w:w="460" w:type="dxa"/>
          </w:tcPr>
          <w:p w14:paraId="02B94E20" w14:textId="77777777" w:rsidR="00C57EEA" w:rsidRDefault="00C57EEA" w:rsidP="00996E7F">
            <w:pPr>
              <w:pStyle w:val="ETit4"/>
            </w:pPr>
          </w:p>
        </w:tc>
        <w:tc>
          <w:tcPr>
            <w:tcW w:w="2750" w:type="dxa"/>
          </w:tcPr>
          <w:p w14:paraId="19F6C79E" w14:textId="77777777" w:rsidR="00C57EEA" w:rsidRDefault="00C57EEA" w:rsidP="00996E7F">
            <w:pPr>
              <w:pStyle w:val="ETit4"/>
            </w:pPr>
            <w:r>
              <w:t>Descripción</w:t>
            </w:r>
          </w:p>
        </w:tc>
        <w:tc>
          <w:tcPr>
            <w:tcW w:w="1701" w:type="dxa"/>
          </w:tcPr>
          <w:p w14:paraId="2B54AF66" w14:textId="77777777" w:rsidR="00C57EEA" w:rsidRDefault="00C57EEA" w:rsidP="00996E7F">
            <w:pPr>
              <w:pStyle w:val="ETit4"/>
            </w:pPr>
            <w:r>
              <w:t>Parámetros</w:t>
            </w:r>
          </w:p>
        </w:tc>
        <w:tc>
          <w:tcPr>
            <w:tcW w:w="1351" w:type="dxa"/>
          </w:tcPr>
          <w:p w14:paraId="6AD9B2F8" w14:textId="77777777" w:rsidR="00C57EEA" w:rsidRDefault="00C57EEA" w:rsidP="00996E7F">
            <w:pPr>
              <w:pStyle w:val="ETit4"/>
            </w:pPr>
            <w:r>
              <w:t>Resultado</w:t>
            </w:r>
          </w:p>
        </w:tc>
        <w:tc>
          <w:tcPr>
            <w:tcW w:w="2835" w:type="dxa"/>
          </w:tcPr>
          <w:p w14:paraId="3CB3C8E8" w14:textId="77777777" w:rsidR="00C57EEA" w:rsidRDefault="00C57EEA" w:rsidP="00996E7F">
            <w:pPr>
              <w:pStyle w:val="ETit4"/>
            </w:pPr>
            <w:r>
              <w:t>Solución</w:t>
            </w:r>
          </w:p>
        </w:tc>
      </w:tr>
      <w:tr w:rsidR="00C57EEA" w14:paraId="0EFCFF5B" w14:textId="77777777" w:rsidTr="002A5B19">
        <w:tc>
          <w:tcPr>
            <w:tcW w:w="460" w:type="dxa"/>
          </w:tcPr>
          <w:p w14:paraId="29AA590A" w14:textId="77777777" w:rsidR="00C57EEA" w:rsidRDefault="00C57EEA" w:rsidP="00996E7F">
            <w:pPr>
              <w:pStyle w:val="ENormal"/>
            </w:pPr>
            <w:r>
              <w:t>01</w:t>
            </w:r>
          </w:p>
        </w:tc>
        <w:tc>
          <w:tcPr>
            <w:tcW w:w="2750" w:type="dxa"/>
          </w:tcPr>
          <w:p w14:paraId="07268C29" w14:textId="77777777" w:rsidR="00C57EEA" w:rsidRDefault="00566B67" w:rsidP="00996E7F">
            <w:pPr>
              <w:pStyle w:val="ENormal"/>
            </w:pPr>
            <w:r>
              <w:t>Correcta definición de las vistas de la estructura general de la aplicación</w:t>
            </w:r>
          </w:p>
        </w:tc>
        <w:tc>
          <w:tcPr>
            <w:tcW w:w="1701" w:type="dxa"/>
          </w:tcPr>
          <w:p w14:paraId="6CDBA4DC" w14:textId="77777777" w:rsidR="00C57EEA" w:rsidRDefault="00C57EEA" w:rsidP="00996E7F">
            <w:pPr>
              <w:pStyle w:val="ENormal"/>
            </w:pPr>
          </w:p>
        </w:tc>
        <w:tc>
          <w:tcPr>
            <w:tcW w:w="1351" w:type="dxa"/>
          </w:tcPr>
          <w:p w14:paraId="41506CF4" w14:textId="77777777" w:rsidR="00C57EEA" w:rsidRDefault="00C57EEA" w:rsidP="00996E7F">
            <w:pPr>
              <w:pStyle w:val="ENormal"/>
            </w:pPr>
            <w:r>
              <w:t>CORRECTO</w:t>
            </w:r>
          </w:p>
        </w:tc>
        <w:tc>
          <w:tcPr>
            <w:tcW w:w="2835" w:type="dxa"/>
          </w:tcPr>
          <w:p w14:paraId="4570AF2C" w14:textId="77777777" w:rsidR="00C57EEA" w:rsidRDefault="00C57EEA" w:rsidP="00996E7F">
            <w:pPr>
              <w:pStyle w:val="ENormal"/>
            </w:pPr>
          </w:p>
        </w:tc>
      </w:tr>
      <w:tr w:rsidR="00566B67" w14:paraId="43282593" w14:textId="77777777" w:rsidTr="002A5B19">
        <w:tc>
          <w:tcPr>
            <w:tcW w:w="460" w:type="dxa"/>
          </w:tcPr>
          <w:p w14:paraId="1ADD0DC4" w14:textId="77777777" w:rsidR="00566B67" w:rsidRDefault="00566B67" w:rsidP="00996E7F">
            <w:pPr>
              <w:pStyle w:val="ENormal"/>
            </w:pPr>
            <w:r>
              <w:t>02</w:t>
            </w:r>
          </w:p>
        </w:tc>
        <w:tc>
          <w:tcPr>
            <w:tcW w:w="2750" w:type="dxa"/>
          </w:tcPr>
          <w:p w14:paraId="2D65EB86" w14:textId="77777777" w:rsidR="00566B67" w:rsidRDefault="00566B67" w:rsidP="00996E7F">
            <w:pPr>
              <w:pStyle w:val="ENormal"/>
            </w:pPr>
            <w:r>
              <w:t>Mostrar las vistas correctas según la pestaña</w:t>
            </w:r>
          </w:p>
        </w:tc>
        <w:tc>
          <w:tcPr>
            <w:tcW w:w="1701" w:type="dxa"/>
          </w:tcPr>
          <w:p w14:paraId="3A094CEC" w14:textId="77777777" w:rsidR="00566B67" w:rsidRDefault="00566B67" w:rsidP="00996E7F">
            <w:pPr>
              <w:pStyle w:val="ENormal"/>
            </w:pPr>
            <w:r>
              <w:t>Pestaña seleccionada</w:t>
            </w:r>
          </w:p>
        </w:tc>
        <w:tc>
          <w:tcPr>
            <w:tcW w:w="1351" w:type="dxa"/>
          </w:tcPr>
          <w:p w14:paraId="11D8BA07" w14:textId="77777777" w:rsidR="00566B67" w:rsidRDefault="00566B67" w:rsidP="00996E7F">
            <w:pPr>
              <w:pStyle w:val="ENormal"/>
            </w:pPr>
            <w:r>
              <w:t>ERROR</w:t>
            </w:r>
          </w:p>
        </w:tc>
        <w:tc>
          <w:tcPr>
            <w:tcW w:w="2835" w:type="dxa"/>
          </w:tcPr>
          <w:p w14:paraId="42654C2D" w14:textId="77777777" w:rsidR="00566B67" w:rsidRDefault="00566B67" w:rsidP="00996E7F">
            <w:pPr>
              <w:pStyle w:val="ENormal"/>
            </w:pPr>
            <w:r>
              <w:t>Corregir el “</w:t>
            </w:r>
            <w:proofErr w:type="spellStart"/>
            <w:r>
              <w:t>grid</w:t>
            </w:r>
            <w:proofErr w:type="spellEnd"/>
            <w:r>
              <w:t>” y su adaptador</w:t>
            </w:r>
          </w:p>
        </w:tc>
      </w:tr>
      <w:tr w:rsidR="00566B67" w14:paraId="07E16339" w14:textId="77777777" w:rsidTr="002A5B19">
        <w:tc>
          <w:tcPr>
            <w:tcW w:w="460" w:type="dxa"/>
          </w:tcPr>
          <w:p w14:paraId="76366053" w14:textId="77777777" w:rsidR="00566B67" w:rsidRDefault="00566B67" w:rsidP="00996E7F">
            <w:pPr>
              <w:pStyle w:val="ENormal"/>
            </w:pPr>
            <w:r>
              <w:t>03</w:t>
            </w:r>
          </w:p>
        </w:tc>
        <w:tc>
          <w:tcPr>
            <w:tcW w:w="2750" w:type="dxa"/>
          </w:tcPr>
          <w:p w14:paraId="1F1A4DE2" w14:textId="77777777" w:rsidR="00566B67" w:rsidRDefault="00566B67" w:rsidP="00996E7F">
            <w:pPr>
              <w:pStyle w:val="ENormal"/>
            </w:pPr>
            <w:r>
              <w:t>Mostrar las vistas de detalle correcta según la pestaña</w:t>
            </w:r>
          </w:p>
        </w:tc>
        <w:tc>
          <w:tcPr>
            <w:tcW w:w="1701" w:type="dxa"/>
          </w:tcPr>
          <w:p w14:paraId="4F2AA926" w14:textId="77777777" w:rsidR="00566B67" w:rsidRDefault="00566B67" w:rsidP="00996E7F">
            <w:pPr>
              <w:pStyle w:val="ENormal"/>
            </w:pPr>
            <w:r>
              <w:t>Pestaña desde la que se accede a los detalles</w:t>
            </w:r>
          </w:p>
        </w:tc>
        <w:tc>
          <w:tcPr>
            <w:tcW w:w="1351" w:type="dxa"/>
          </w:tcPr>
          <w:p w14:paraId="32A7ECAC" w14:textId="77777777" w:rsidR="00566B67" w:rsidRDefault="0015095E" w:rsidP="00996E7F">
            <w:pPr>
              <w:pStyle w:val="ENormal"/>
            </w:pPr>
            <w:r>
              <w:t>ERROR</w:t>
            </w:r>
          </w:p>
        </w:tc>
        <w:tc>
          <w:tcPr>
            <w:tcW w:w="2835" w:type="dxa"/>
          </w:tcPr>
          <w:p w14:paraId="6F2F6277" w14:textId="77777777" w:rsidR="00566B67" w:rsidRDefault="00566B67" w:rsidP="00996E7F">
            <w:pPr>
              <w:pStyle w:val="ENormal"/>
            </w:pPr>
            <w:r>
              <w:t>Corregir clase pasada al crear la actividad</w:t>
            </w:r>
          </w:p>
        </w:tc>
      </w:tr>
      <w:tr w:rsidR="00F278A7" w14:paraId="1C6E6151" w14:textId="77777777" w:rsidTr="002A5B19">
        <w:tc>
          <w:tcPr>
            <w:tcW w:w="460" w:type="dxa"/>
          </w:tcPr>
          <w:p w14:paraId="6CA83C13" w14:textId="77777777" w:rsidR="00F278A7" w:rsidRDefault="00F278A7" w:rsidP="00996E7F">
            <w:pPr>
              <w:pStyle w:val="ENormal"/>
            </w:pPr>
            <w:r>
              <w:t>04</w:t>
            </w:r>
          </w:p>
        </w:tc>
        <w:tc>
          <w:tcPr>
            <w:tcW w:w="2750" w:type="dxa"/>
          </w:tcPr>
          <w:p w14:paraId="0D1591DA" w14:textId="77777777" w:rsidR="00F278A7" w:rsidRDefault="00F278A7" w:rsidP="00996E7F">
            <w:pPr>
              <w:pStyle w:val="ENormal"/>
            </w:pPr>
            <w:r>
              <w:t>Obtener e insertar datos en las vistas</w:t>
            </w:r>
          </w:p>
        </w:tc>
        <w:tc>
          <w:tcPr>
            <w:tcW w:w="1701" w:type="dxa"/>
          </w:tcPr>
          <w:p w14:paraId="0F890FDF" w14:textId="77777777" w:rsidR="00F278A7" w:rsidRDefault="00F278A7" w:rsidP="00996E7F">
            <w:pPr>
              <w:pStyle w:val="ENormal"/>
            </w:pPr>
            <w:r>
              <w:t xml:space="preserve">Datos introducidos o a </w:t>
            </w:r>
            <w:proofErr w:type="spellStart"/>
            <w:r>
              <w:t>mostra</w:t>
            </w:r>
            <w:proofErr w:type="spellEnd"/>
          </w:p>
        </w:tc>
        <w:tc>
          <w:tcPr>
            <w:tcW w:w="1351" w:type="dxa"/>
          </w:tcPr>
          <w:p w14:paraId="18328FEB" w14:textId="77777777" w:rsidR="00F278A7" w:rsidRDefault="00F278A7" w:rsidP="00996E7F">
            <w:pPr>
              <w:pStyle w:val="ENormal"/>
            </w:pPr>
            <w:r>
              <w:t>ERROR</w:t>
            </w:r>
          </w:p>
        </w:tc>
        <w:tc>
          <w:tcPr>
            <w:tcW w:w="2835" w:type="dxa"/>
          </w:tcPr>
          <w:p w14:paraId="66C7DCCC" w14:textId="77777777" w:rsidR="00F278A7" w:rsidRDefault="00F278A7" w:rsidP="00996E7F">
            <w:pPr>
              <w:pStyle w:val="ENormal"/>
            </w:pPr>
            <w:r>
              <w:t>Iniciar los objetos que referencian a la vista antes de tratar de mostrar los datos</w:t>
            </w:r>
          </w:p>
        </w:tc>
      </w:tr>
      <w:tr w:rsidR="007D2E92" w14:paraId="086FE249" w14:textId="77777777" w:rsidTr="002A5B19">
        <w:tc>
          <w:tcPr>
            <w:tcW w:w="460" w:type="dxa"/>
          </w:tcPr>
          <w:p w14:paraId="519826C8" w14:textId="77777777" w:rsidR="007D2E92" w:rsidRDefault="007D2E92" w:rsidP="00996E7F">
            <w:pPr>
              <w:pStyle w:val="ENormal"/>
            </w:pPr>
            <w:r>
              <w:t>0</w:t>
            </w:r>
            <w:r w:rsidR="00F278A7">
              <w:t>5</w:t>
            </w:r>
          </w:p>
        </w:tc>
        <w:tc>
          <w:tcPr>
            <w:tcW w:w="2750" w:type="dxa"/>
          </w:tcPr>
          <w:p w14:paraId="5514B600" w14:textId="77777777" w:rsidR="007D2E92" w:rsidRDefault="007D2E92" w:rsidP="00996E7F">
            <w:pPr>
              <w:pStyle w:val="ENormal"/>
            </w:pPr>
            <w:r>
              <w:t>Añadir datos</w:t>
            </w:r>
          </w:p>
        </w:tc>
        <w:tc>
          <w:tcPr>
            <w:tcW w:w="1701" w:type="dxa"/>
          </w:tcPr>
          <w:p w14:paraId="1696F4B2" w14:textId="77777777" w:rsidR="007D2E92" w:rsidRDefault="007D2E92" w:rsidP="00996E7F">
            <w:pPr>
              <w:pStyle w:val="ENormal"/>
            </w:pPr>
            <w:proofErr w:type="gramStart"/>
            <w:r>
              <w:t>Datos a introducir</w:t>
            </w:r>
            <w:proofErr w:type="gramEnd"/>
          </w:p>
        </w:tc>
        <w:tc>
          <w:tcPr>
            <w:tcW w:w="1351" w:type="dxa"/>
          </w:tcPr>
          <w:p w14:paraId="38360A36" w14:textId="77777777" w:rsidR="007D2E92" w:rsidRDefault="007D2E92" w:rsidP="00996E7F">
            <w:pPr>
              <w:pStyle w:val="ENormal"/>
            </w:pPr>
            <w:r>
              <w:t>ERROR</w:t>
            </w:r>
          </w:p>
        </w:tc>
        <w:tc>
          <w:tcPr>
            <w:tcW w:w="2835" w:type="dxa"/>
          </w:tcPr>
          <w:p w14:paraId="0C328047" w14:textId="77777777" w:rsidR="007D2E92" w:rsidRDefault="007D2E92" w:rsidP="00996E7F">
            <w:pPr>
              <w:pStyle w:val="ENormal"/>
            </w:pPr>
            <w:r>
              <w:t>Añadir un constructor vacío con datos de prueba y si es una fecha comprobar si está vacía antes de tratar de convertirla</w:t>
            </w:r>
          </w:p>
        </w:tc>
      </w:tr>
      <w:tr w:rsidR="007D2E92" w14:paraId="5D70346E" w14:textId="77777777" w:rsidTr="002A5B19">
        <w:tc>
          <w:tcPr>
            <w:tcW w:w="460" w:type="dxa"/>
          </w:tcPr>
          <w:p w14:paraId="4748D0BA" w14:textId="77777777" w:rsidR="007D2E92" w:rsidRDefault="007D2E92" w:rsidP="00996E7F">
            <w:pPr>
              <w:pStyle w:val="ENormal"/>
            </w:pPr>
            <w:r>
              <w:t>0</w:t>
            </w:r>
            <w:r w:rsidR="00F278A7">
              <w:t>6</w:t>
            </w:r>
          </w:p>
        </w:tc>
        <w:tc>
          <w:tcPr>
            <w:tcW w:w="2750" w:type="dxa"/>
          </w:tcPr>
          <w:p w14:paraId="4F7C50FA" w14:textId="77777777" w:rsidR="007D2E92" w:rsidRDefault="000B0E1C" w:rsidP="00996E7F">
            <w:pPr>
              <w:pStyle w:val="ENormal"/>
            </w:pPr>
            <w:r>
              <w:t>Editar datos</w:t>
            </w:r>
          </w:p>
        </w:tc>
        <w:tc>
          <w:tcPr>
            <w:tcW w:w="1701" w:type="dxa"/>
          </w:tcPr>
          <w:p w14:paraId="6F3B65C0" w14:textId="77777777" w:rsidR="007D2E92" w:rsidRDefault="000B0E1C" w:rsidP="00996E7F">
            <w:pPr>
              <w:pStyle w:val="ENormal"/>
            </w:pPr>
            <w:r>
              <w:t>Datos cambiados</w:t>
            </w:r>
          </w:p>
        </w:tc>
        <w:tc>
          <w:tcPr>
            <w:tcW w:w="1351" w:type="dxa"/>
          </w:tcPr>
          <w:p w14:paraId="54BB7C45" w14:textId="77777777" w:rsidR="007D2E92" w:rsidRDefault="000B0E1C" w:rsidP="00996E7F">
            <w:pPr>
              <w:pStyle w:val="ENormal"/>
            </w:pPr>
            <w:r>
              <w:t>ERROR</w:t>
            </w:r>
          </w:p>
        </w:tc>
        <w:tc>
          <w:tcPr>
            <w:tcW w:w="2835" w:type="dxa"/>
          </w:tcPr>
          <w:p w14:paraId="379B5748" w14:textId="77777777" w:rsidR="007D2E92" w:rsidRDefault="000B0E1C" w:rsidP="00996E7F">
            <w:pPr>
              <w:pStyle w:val="ENormal"/>
            </w:pPr>
            <w:r>
              <w:t>Guardar los datos directamente en el objeto de la actividad para evitar perder el id</w:t>
            </w:r>
          </w:p>
        </w:tc>
      </w:tr>
      <w:tr w:rsidR="002A5B19" w14:paraId="2305895F" w14:textId="77777777" w:rsidTr="002A5B19">
        <w:tc>
          <w:tcPr>
            <w:tcW w:w="460" w:type="dxa"/>
            <w:vMerge w:val="restart"/>
          </w:tcPr>
          <w:p w14:paraId="3498408B" w14:textId="77777777" w:rsidR="002A5B19" w:rsidRDefault="002A5B19" w:rsidP="00996E7F">
            <w:pPr>
              <w:pStyle w:val="ENormal"/>
            </w:pPr>
            <w:r>
              <w:lastRenderedPageBreak/>
              <w:t>07</w:t>
            </w:r>
          </w:p>
        </w:tc>
        <w:tc>
          <w:tcPr>
            <w:tcW w:w="2750" w:type="dxa"/>
            <w:vMerge w:val="restart"/>
          </w:tcPr>
          <w:p w14:paraId="4FF0F381" w14:textId="77777777" w:rsidR="002A5B19" w:rsidRDefault="002A5B19" w:rsidP="00996E7F">
            <w:pPr>
              <w:pStyle w:val="ENormal"/>
            </w:pPr>
            <w:r>
              <w:t>Eliminar datos</w:t>
            </w:r>
          </w:p>
        </w:tc>
        <w:tc>
          <w:tcPr>
            <w:tcW w:w="1701" w:type="dxa"/>
          </w:tcPr>
          <w:p w14:paraId="69BA81FD" w14:textId="77777777" w:rsidR="002A5B19" w:rsidRDefault="002A5B19" w:rsidP="00996E7F">
            <w:pPr>
              <w:pStyle w:val="ENormal"/>
            </w:pPr>
          </w:p>
        </w:tc>
        <w:tc>
          <w:tcPr>
            <w:tcW w:w="1351" w:type="dxa"/>
          </w:tcPr>
          <w:p w14:paraId="3319B6DB" w14:textId="77777777" w:rsidR="002A5B19" w:rsidRDefault="002A5B19" w:rsidP="00996E7F">
            <w:pPr>
              <w:pStyle w:val="ENormal"/>
            </w:pPr>
            <w:r>
              <w:t>ERROR</w:t>
            </w:r>
          </w:p>
        </w:tc>
        <w:tc>
          <w:tcPr>
            <w:tcW w:w="2835" w:type="dxa"/>
          </w:tcPr>
          <w:p w14:paraId="7C88B144" w14:textId="77777777" w:rsidR="002A5B19" w:rsidRDefault="002A5B19" w:rsidP="00996E7F">
            <w:pPr>
              <w:pStyle w:val="ENormal"/>
            </w:pPr>
            <w:r>
              <w:t>Guardar el id autogenerado en el objeto al guardarlo en la BD</w:t>
            </w:r>
          </w:p>
        </w:tc>
      </w:tr>
      <w:tr w:rsidR="002A5B19" w14:paraId="6697AB88" w14:textId="77777777" w:rsidTr="002A5B19">
        <w:tc>
          <w:tcPr>
            <w:tcW w:w="460" w:type="dxa"/>
            <w:vMerge/>
          </w:tcPr>
          <w:p w14:paraId="2673CB2B" w14:textId="77777777" w:rsidR="002A5B19" w:rsidRDefault="002A5B19" w:rsidP="00996E7F">
            <w:pPr>
              <w:pStyle w:val="ENormal"/>
            </w:pPr>
          </w:p>
        </w:tc>
        <w:tc>
          <w:tcPr>
            <w:tcW w:w="2750" w:type="dxa"/>
            <w:vMerge/>
          </w:tcPr>
          <w:p w14:paraId="4345F94D" w14:textId="77777777" w:rsidR="002A5B19" w:rsidRDefault="002A5B19" w:rsidP="00996E7F">
            <w:pPr>
              <w:pStyle w:val="ENormal"/>
            </w:pPr>
          </w:p>
        </w:tc>
        <w:tc>
          <w:tcPr>
            <w:tcW w:w="1701" w:type="dxa"/>
          </w:tcPr>
          <w:p w14:paraId="6E79E027" w14:textId="77777777" w:rsidR="002A5B19" w:rsidRDefault="002A5B19" w:rsidP="00996E7F">
            <w:pPr>
              <w:pStyle w:val="ENormal"/>
            </w:pPr>
            <w:r>
              <w:t>El objeto eliminado es una Vaca o un Ternero desde la vista de Animal</w:t>
            </w:r>
          </w:p>
        </w:tc>
        <w:tc>
          <w:tcPr>
            <w:tcW w:w="1351" w:type="dxa"/>
          </w:tcPr>
          <w:p w14:paraId="5499288F" w14:textId="77777777" w:rsidR="002A5B19" w:rsidRDefault="005933AC" w:rsidP="00996E7F">
            <w:pPr>
              <w:pStyle w:val="ENormal"/>
            </w:pPr>
            <w:r>
              <w:t>ERROR</w:t>
            </w:r>
          </w:p>
        </w:tc>
        <w:tc>
          <w:tcPr>
            <w:tcW w:w="2835" w:type="dxa"/>
          </w:tcPr>
          <w:p w14:paraId="12B5E179" w14:textId="77777777" w:rsidR="002A5B19" w:rsidRDefault="005933AC" w:rsidP="00996E7F">
            <w:pPr>
              <w:pStyle w:val="ENormal"/>
            </w:pPr>
            <w:r>
              <w:t xml:space="preserve">Eliminar los datos de vaca o ternero si hay </w:t>
            </w:r>
            <w:proofErr w:type="spellStart"/>
            <w:r>
              <w:t>unobjeto</w:t>
            </w:r>
            <w:proofErr w:type="spellEnd"/>
            <w:r>
              <w:t xml:space="preserve"> con el mismo crotal guardado</w:t>
            </w:r>
          </w:p>
        </w:tc>
      </w:tr>
      <w:tr w:rsidR="000B0E1C" w14:paraId="6F72B8A4" w14:textId="77777777" w:rsidTr="002A5B19">
        <w:tc>
          <w:tcPr>
            <w:tcW w:w="460" w:type="dxa"/>
          </w:tcPr>
          <w:p w14:paraId="639C72AC" w14:textId="77777777" w:rsidR="000B0E1C" w:rsidRDefault="000B0E1C" w:rsidP="00996E7F">
            <w:pPr>
              <w:pStyle w:val="ENormal"/>
            </w:pPr>
            <w:r>
              <w:t>0</w:t>
            </w:r>
            <w:r w:rsidR="00F278A7">
              <w:t>8</w:t>
            </w:r>
          </w:p>
        </w:tc>
        <w:tc>
          <w:tcPr>
            <w:tcW w:w="2750" w:type="dxa"/>
          </w:tcPr>
          <w:p w14:paraId="03E80A67" w14:textId="77777777" w:rsidR="000B0E1C" w:rsidRDefault="000B0E1C" w:rsidP="00996E7F">
            <w:pPr>
              <w:pStyle w:val="ENormal"/>
            </w:pPr>
            <w:r>
              <w:t>Exportar datos</w:t>
            </w:r>
          </w:p>
        </w:tc>
        <w:tc>
          <w:tcPr>
            <w:tcW w:w="1701" w:type="dxa"/>
          </w:tcPr>
          <w:p w14:paraId="77E3C3B1" w14:textId="77777777" w:rsidR="000B0E1C" w:rsidRDefault="000B0E1C" w:rsidP="00996E7F">
            <w:pPr>
              <w:pStyle w:val="ENormal"/>
            </w:pPr>
          </w:p>
        </w:tc>
        <w:tc>
          <w:tcPr>
            <w:tcW w:w="1351" w:type="dxa"/>
          </w:tcPr>
          <w:p w14:paraId="77D758EE" w14:textId="77777777" w:rsidR="000B0E1C" w:rsidRDefault="000B0E1C" w:rsidP="00996E7F">
            <w:pPr>
              <w:pStyle w:val="ENormal"/>
            </w:pPr>
            <w:r>
              <w:t>ERROR</w:t>
            </w:r>
          </w:p>
        </w:tc>
        <w:tc>
          <w:tcPr>
            <w:tcW w:w="2835" w:type="dxa"/>
          </w:tcPr>
          <w:p w14:paraId="1B7B9794" w14:textId="77777777" w:rsidR="000B0E1C" w:rsidRDefault="000B0E1C" w:rsidP="00996E7F">
            <w:pPr>
              <w:pStyle w:val="ENormal"/>
            </w:pPr>
          </w:p>
        </w:tc>
      </w:tr>
    </w:tbl>
    <w:p w14:paraId="1F226E68" w14:textId="77777777" w:rsidR="00C57EEA" w:rsidRDefault="00A14140" w:rsidP="00A14140">
      <w:pPr>
        <w:pStyle w:val="LTablas"/>
      </w:pPr>
      <w:bookmarkStart w:id="108" w:name="_Toc72461769"/>
      <w:r>
        <w:t>Pruebas realizadas</w:t>
      </w:r>
      <w:bookmarkEnd w:id="108"/>
    </w:p>
    <w:tbl>
      <w:tblPr>
        <w:tblStyle w:val="Tablaconcuadrcula"/>
        <w:tblW w:w="9097" w:type="dxa"/>
        <w:tblLayout w:type="fixed"/>
        <w:tblLook w:val="04A0" w:firstRow="1" w:lastRow="0" w:firstColumn="1" w:lastColumn="0" w:noHBand="0" w:noVBand="1"/>
      </w:tblPr>
      <w:tblGrid>
        <w:gridCol w:w="460"/>
        <w:gridCol w:w="2750"/>
        <w:gridCol w:w="1701"/>
        <w:gridCol w:w="1351"/>
        <w:gridCol w:w="2835"/>
      </w:tblGrid>
      <w:tr w:rsidR="0024198D" w14:paraId="714CDA11" w14:textId="77777777" w:rsidTr="00782369">
        <w:tc>
          <w:tcPr>
            <w:tcW w:w="460" w:type="dxa"/>
          </w:tcPr>
          <w:p w14:paraId="06F244F5" w14:textId="77777777" w:rsidR="0024198D" w:rsidRDefault="0024198D" w:rsidP="00782369">
            <w:pPr>
              <w:pStyle w:val="ETit4"/>
            </w:pPr>
          </w:p>
        </w:tc>
        <w:tc>
          <w:tcPr>
            <w:tcW w:w="2750" w:type="dxa"/>
          </w:tcPr>
          <w:p w14:paraId="174C0ED3" w14:textId="77777777" w:rsidR="0024198D" w:rsidRDefault="0024198D" w:rsidP="00782369">
            <w:pPr>
              <w:pStyle w:val="ETit4"/>
            </w:pPr>
            <w:r>
              <w:t>Descripción</w:t>
            </w:r>
          </w:p>
        </w:tc>
        <w:tc>
          <w:tcPr>
            <w:tcW w:w="1701" w:type="dxa"/>
          </w:tcPr>
          <w:p w14:paraId="5BE16162" w14:textId="77777777" w:rsidR="0024198D" w:rsidRDefault="0024198D" w:rsidP="00782369">
            <w:pPr>
              <w:pStyle w:val="ETit4"/>
            </w:pPr>
            <w:r>
              <w:t>Parámetros</w:t>
            </w:r>
          </w:p>
        </w:tc>
        <w:tc>
          <w:tcPr>
            <w:tcW w:w="1351" w:type="dxa"/>
          </w:tcPr>
          <w:p w14:paraId="7061D74C" w14:textId="77777777" w:rsidR="0024198D" w:rsidRDefault="0024198D" w:rsidP="00782369">
            <w:pPr>
              <w:pStyle w:val="ETit4"/>
            </w:pPr>
            <w:r>
              <w:t>Resultado</w:t>
            </w:r>
          </w:p>
        </w:tc>
        <w:tc>
          <w:tcPr>
            <w:tcW w:w="2835" w:type="dxa"/>
          </w:tcPr>
          <w:p w14:paraId="748D719F" w14:textId="77777777" w:rsidR="0024198D" w:rsidRDefault="0024198D" w:rsidP="00782369">
            <w:pPr>
              <w:pStyle w:val="ETit4"/>
            </w:pPr>
            <w:r>
              <w:t>Solución</w:t>
            </w:r>
          </w:p>
        </w:tc>
      </w:tr>
      <w:tr w:rsidR="0024198D" w14:paraId="7B02BC6E" w14:textId="77777777" w:rsidTr="00782369">
        <w:tc>
          <w:tcPr>
            <w:tcW w:w="460" w:type="dxa"/>
          </w:tcPr>
          <w:p w14:paraId="2C56C160" w14:textId="77777777" w:rsidR="0024198D" w:rsidRDefault="0024198D" w:rsidP="00782369">
            <w:pPr>
              <w:pStyle w:val="ENormal"/>
            </w:pPr>
            <w:r>
              <w:t>01</w:t>
            </w:r>
          </w:p>
        </w:tc>
        <w:tc>
          <w:tcPr>
            <w:tcW w:w="2750" w:type="dxa"/>
          </w:tcPr>
          <w:p w14:paraId="17455BD1" w14:textId="77777777" w:rsidR="0024198D" w:rsidRDefault="0024198D" w:rsidP="00782369">
            <w:pPr>
              <w:pStyle w:val="ENormal"/>
            </w:pPr>
            <w:r>
              <w:t>Correcta definición de las vistas de la estructura general de la aplicación</w:t>
            </w:r>
          </w:p>
        </w:tc>
        <w:tc>
          <w:tcPr>
            <w:tcW w:w="1701" w:type="dxa"/>
          </w:tcPr>
          <w:p w14:paraId="5AE00F88" w14:textId="77777777" w:rsidR="0024198D" w:rsidRDefault="0024198D" w:rsidP="00782369">
            <w:pPr>
              <w:pStyle w:val="ENormal"/>
            </w:pPr>
          </w:p>
        </w:tc>
        <w:tc>
          <w:tcPr>
            <w:tcW w:w="1351" w:type="dxa"/>
          </w:tcPr>
          <w:p w14:paraId="60C0AD7F" w14:textId="77777777" w:rsidR="0024198D" w:rsidRDefault="0024198D" w:rsidP="00782369">
            <w:pPr>
              <w:pStyle w:val="ENormal"/>
            </w:pPr>
            <w:r>
              <w:t>CORRECTO</w:t>
            </w:r>
          </w:p>
        </w:tc>
        <w:tc>
          <w:tcPr>
            <w:tcW w:w="2835" w:type="dxa"/>
          </w:tcPr>
          <w:p w14:paraId="5ACCB9DA" w14:textId="77777777" w:rsidR="0024198D" w:rsidRDefault="0024198D" w:rsidP="00782369">
            <w:pPr>
              <w:pStyle w:val="ENormal"/>
            </w:pPr>
          </w:p>
        </w:tc>
      </w:tr>
      <w:tr w:rsidR="0024198D" w14:paraId="28C536CF" w14:textId="77777777" w:rsidTr="00782369">
        <w:tc>
          <w:tcPr>
            <w:tcW w:w="460" w:type="dxa"/>
          </w:tcPr>
          <w:p w14:paraId="3303B8CE" w14:textId="77777777" w:rsidR="0024198D" w:rsidRDefault="0024198D" w:rsidP="00782369">
            <w:pPr>
              <w:pStyle w:val="ENormal"/>
            </w:pPr>
            <w:r>
              <w:t>02</w:t>
            </w:r>
          </w:p>
        </w:tc>
        <w:tc>
          <w:tcPr>
            <w:tcW w:w="2750" w:type="dxa"/>
          </w:tcPr>
          <w:p w14:paraId="30D57F98" w14:textId="77777777" w:rsidR="0024198D" w:rsidRDefault="0024198D" w:rsidP="00782369">
            <w:pPr>
              <w:pStyle w:val="ENormal"/>
            </w:pPr>
            <w:r>
              <w:t>Mostrar las vistas correctas según la pestaña</w:t>
            </w:r>
          </w:p>
        </w:tc>
        <w:tc>
          <w:tcPr>
            <w:tcW w:w="1701" w:type="dxa"/>
          </w:tcPr>
          <w:p w14:paraId="098CAC02" w14:textId="77777777" w:rsidR="0024198D" w:rsidRDefault="0024198D" w:rsidP="00782369">
            <w:pPr>
              <w:pStyle w:val="ENormal"/>
            </w:pPr>
            <w:r>
              <w:t>Pestaña seleccionada</w:t>
            </w:r>
          </w:p>
        </w:tc>
        <w:tc>
          <w:tcPr>
            <w:tcW w:w="1351" w:type="dxa"/>
          </w:tcPr>
          <w:p w14:paraId="74AF8EA2" w14:textId="77777777" w:rsidR="0024198D" w:rsidRDefault="0024198D" w:rsidP="00782369">
            <w:pPr>
              <w:pStyle w:val="ENormal"/>
            </w:pPr>
            <w:r>
              <w:t>CORRECTO</w:t>
            </w:r>
          </w:p>
        </w:tc>
        <w:tc>
          <w:tcPr>
            <w:tcW w:w="2835" w:type="dxa"/>
          </w:tcPr>
          <w:p w14:paraId="0DFFC8C0" w14:textId="77777777" w:rsidR="0024198D" w:rsidRDefault="0024198D" w:rsidP="00782369">
            <w:pPr>
              <w:pStyle w:val="ENormal"/>
            </w:pPr>
          </w:p>
        </w:tc>
      </w:tr>
      <w:tr w:rsidR="0024198D" w14:paraId="448F7344" w14:textId="77777777" w:rsidTr="00782369">
        <w:tc>
          <w:tcPr>
            <w:tcW w:w="460" w:type="dxa"/>
          </w:tcPr>
          <w:p w14:paraId="30D45A7F" w14:textId="77777777" w:rsidR="0024198D" w:rsidRDefault="0024198D" w:rsidP="00782369">
            <w:pPr>
              <w:pStyle w:val="ENormal"/>
            </w:pPr>
            <w:r>
              <w:t>03</w:t>
            </w:r>
          </w:p>
        </w:tc>
        <w:tc>
          <w:tcPr>
            <w:tcW w:w="2750" w:type="dxa"/>
          </w:tcPr>
          <w:p w14:paraId="5DA095EC" w14:textId="77777777" w:rsidR="0024198D" w:rsidRDefault="0024198D" w:rsidP="00782369">
            <w:pPr>
              <w:pStyle w:val="ENormal"/>
            </w:pPr>
            <w:r>
              <w:t>Mostrar las vistas de detalle correcta según la pestaña</w:t>
            </w:r>
          </w:p>
        </w:tc>
        <w:tc>
          <w:tcPr>
            <w:tcW w:w="1701" w:type="dxa"/>
          </w:tcPr>
          <w:p w14:paraId="74A46C20" w14:textId="77777777" w:rsidR="0024198D" w:rsidRDefault="0024198D" w:rsidP="00782369">
            <w:pPr>
              <w:pStyle w:val="ENormal"/>
            </w:pPr>
            <w:r>
              <w:t>Pestaña desde la que se accede a los detalles</w:t>
            </w:r>
          </w:p>
        </w:tc>
        <w:tc>
          <w:tcPr>
            <w:tcW w:w="1351" w:type="dxa"/>
          </w:tcPr>
          <w:p w14:paraId="62D50F51" w14:textId="77777777" w:rsidR="0024198D" w:rsidRDefault="0024198D" w:rsidP="00782369">
            <w:pPr>
              <w:pStyle w:val="ENormal"/>
            </w:pPr>
            <w:r>
              <w:t>CORRECTO</w:t>
            </w:r>
          </w:p>
        </w:tc>
        <w:tc>
          <w:tcPr>
            <w:tcW w:w="2835" w:type="dxa"/>
          </w:tcPr>
          <w:p w14:paraId="22B994D5" w14:textId="77777777" w:rsidR="0024198D" w:rsidRDefault="0024198D" w:rsidP="00782369">
            <w:pPr>
              <w:pStyle w:val="ENormal"/>
            </w:pPr>
          </w:p>
        </w:tc>
      </w:tr>
      <w:tr w:rsidR="0024198D" w14:paraId="08AD0176" w14:textId="77777777" w:rsidTr="00782369">
        <w:tc>
          <w:tcPr>
            <w:tcW w:w="460" w:type="dxa"/>
          </w:tcPr>
          <w:p w14:paraId="4E45C0E8" w14:textId="77777777" w:rsidR="0024198D" w:rsidRDefault="0024198D" w:rsidP="00782369">
            <w:pPr>
              <w:pStyle w:val="ENormal"/>
            </w:pPr>
            <w:r>
              <w:t>04</w:t>
            </w:r>
          </w:p>
        </w:tc>
        <w:tc>
          <w:tcPr>
            <w:tcW w:w="2750" w:type="dxa"/>
          </w:tcPr>
          <w:p w14:paraId="65066FE0" w14:textId="77777777" w:rsidR="0024198D" w:rsidRDefault="0024198D" w:rsidP="00782369">
            <w:pPr>
              <w:pStyle w:val="ENormal"/>
            </w:pPr>
            <w:r>
              <w:t>Obtener e insertar datos en las vistas</w:t>
            </w:r>
          </w:p>
        </w:tc>
        <w:tc>
          <w:tcPr>
            <w:tcW w:w="1701" w:type="dxa"/>
          </w:tcPr>
          <w:p w14:paraId="42FEDE49" w14:textId="77777777" w:rsidR="0024198D" w:rsidRDefault="0024198D" w:rsidP="00782369">
            <w:pPr>
              <w:pStyle w:val="ENormal"/>
            </w:pPr>
            <w:r>
              <w:t xml:space="preserve">Datos introducidos o a </w:t>
            </w:r>
            <w:proofErr w:type="spellStart"/>
            <w:r>
              <w:t>mostra</w:t>
            </w:r>
            <w:proofErr w:type="spellEnd"/>
          </w:p>
        </w:tc>
        <w:tc>
          <w:tcPr>
            <w:tcW w:w="1351" w:type="dxa"/>
          </w:tcPr>
          <w:p w14:paraId="46A25E4D" w14:textId="77777777" w:rsidR="0024198D" w:rsidRDefault="0024198D" w:rsidP="00782369">
            <w:pPr>
              <w:pStyle w:val="ENormal"/>
            </w:pPr>
            <w:r>
              <w:t>CORRECTO</w:t>
            </w:r>
          </w:p>
        </w:tc>
        <w:tc>
          <w:tcPr>
            <w:tcW w:w="2835" w:type="dxa"/>
          </w:tcPr>
          <w:p w14:paraId="5E088A42" w14:textId="77777777" w:rsidR="0024198D" w:rsidRDefault="0024198D" w:rsidP="00782369">
            <w:pPr>
              <w:pStyle w:val="ENormal"/>
            </w:pPr>
          </w:p>
        </w:tc>
      </w:tr>
      <w:tr w:rsidR="0024198D" w14:paraId="3421596A" w14:textId="77777777" w:rsidTr="00782369">
        <w:tc>
          <w:tcPr>
            <w:tcW w:w="460" w:type="dxa"/>
          </w:tcPr>
          <w:p w14:paraId="701DCC87" w14:textId="77777777" w:rsidR="0024198D" w:rsidRDefault="0024198D" w:rsidP="00782369">
            <w:pPr>
              <w:pStyle w:val="ENormal"/>
            </w:pPr>
            <w:r>
              <w:t>05</w:t>
            </w:r>
          </w:p>
        </w:tc>
        <w:tc>
          <w:tcPr>
            <w:tcW w:w="2750" w:type="dxa"/>
          </w:tcPr>
          <w:p w14:paraId="423C4DE1" w14:textId="77777777" w:rsidR="0024198D" w:rsidRDefault="0024198D" w:rsidP="00782369">
            <w:pPr>
              <w:pStyle w:val="ENormal"/>
            </w:pPr>
            <w:r>
              <w:t>Añadir datos</w:t>
            </w:r>
          </w:p>
        </w:tc>
        <w:tc>
          <w:tcPr>
            <w:tcW w:w="1701" w:type="dxa"/>
          </w:tcPr>
          <w:p w14:paraId="1E848DE0" w14:textId="77777777" w:rsidR="0024198D" w:rsidRDefault="0024198D" w:rsidP="00782369">
            <w:pPr>
              <w:pStyle w:val="ENormal"/>
            </w:pPr>
            <w:proofErr w:type="gramStart"/>
            <w:r>
              <w:t>Datos a introducir</w:t>
            </w:r>
            <w:proofErr w:type="gramEnd"/>
          </w:p>
        </w:tc>
        <w:tc>
          <w:tcPr>
            <w:tcW w:w="1351" w:type="dxa"/>
          </w:tcPr>
          <w:p w14:paraId="5E439BBF" w14:textId="77777777" w:rsidR="0024198D" w:rsidRDefault="0024198D" w:rsidP="00782369">
            <w:pPr>
              <w:pStyle w:val="ENormal"/>
            </w:pPr>
            <w:r>
              <w:t>CORRECTO</w:t>
            </w:r>
          </w:p>
        </w:tc>
        <w:tc>
          <w:tcPr>
            <w:tcW w:w="2835" w:type="dxa"/>
          </w:tcPr>
          <w:p w14:paraId="62BAD244" w14:textId="77777777" w:rsidR="0024198D" w:rsidRDefault="0024198D" w:rsidP="00782369">
            <w:pPr>
              <w:pStyle w:val="ENormal"/>
            </w:pPr>
          </w:p>
        </w:tc>
      </w:tr>
      <w:tr w:rsidR="0024198D" w14:paraId="4EDF6401" w14:textId="77777777" w:rsidTr="00782369">
        <w:tc>
          <w:tcPr>
            <w:tcW w:w="460" w:type="dxa"/>
          </w:tcPr>
          <w:p w14:paraId="7E7001C2" w14:textId="77777777" w:rsidR="0024198D" w:rsidRDefault="0024198D" w:rsidP="00782369">
            <w:pPr>
              <w:pStyle w:val="ENormal"/>
            </w:pPr>
            <w:r>
              <w:t>06</w:t>
            </w:r>
          </w:p>
        </w:tc>
        <w:tc>
          <w:tcPr>
            <w:tcW w:w="2750" w:type="dxa"/>
          </w:tcPr>
          <w:p w14:paraId="2A006FE8" w14:textId="77777777" w:rsidR="0024198D" w:rsidRDefault="0024198D" w:rsidP="00782369">
            <w:pPr>
              <w:pStyle w:val="ENormal"/>
            </w:pPr>
            <w:r>
              <w:t>Editar datos</w:t>
            </w:r>
          </w:p>
        </w:tc>
        <w:tc>
          <w:tcPr>
            <w:tcW w:w="1701" w:type="dxa"/>
          </w:tcPr>
          <w:p w14:paraId="6DD1D7A4" w14:textId="77777777" w:rsidR="0024198D" w:rsidRDefault="0024198D" w:rsidP="00782369">
            <w:pPr>
              <w:pStyle w:val="ENormal"/>
            </w:pPr>
            <w:r>
              <w:t>Datos cambiados</w:t>
            </w:r>
          </w:p>
        </w:tc>
        <w:tc>
          <w:tcPr>
            <w:tcW w:w="1351" w:type="dxa"/>
          </w:tcPr>
          <w:p w14:paraId="264AAFE8" w14:textId="77777777" w:rsidR="0024198D" w:rsidRDefault="0024198D" w:rsidP="00782369">
            <w:pPr>
              <w:pStyle w:val="ENormal"/>
            </w:pPr>
            <w:r>
              <w:t>CORRECTO</w:t>
            </w:r>
          </w:p>
        </w:tc>
        <w:tc>
          <w:tcPr>
            <w:tcW w:w="2835" w:type="dxa"/>
          </w:tcPr>
          <w:p w14:paraId="1A4B1E8A" w14:textId="77777777" w:rsidR="0024198D" w:rsidRDefault="0024198D" w:rsidP="00782369">
            <w:pPr>
              <w:pStyle w:val="ENormal"/>
            </w:pPr>
          </w:p>
        </w:tc>
      </w:tr>
      <w:tr w:rsidR="0024198D" w14:paraId="05944106" w14:textId="77777777" w:rsidTr="00782369">
        <w:tc>
          <w:tcPr>
            <w:tcW w:w="460" w:type="dxa"/>
            <w:vMerge w:val="restart"/>
          </w:tcPr>
          <w:p w14:paraId="6B0C6C54" w14:textId="77777777" w:rsidR="0024198D" w:rsidRDefault="0024198D" w:rsidP="00782369">
            <w:pPr>
              <w:pStyle w:val="ENormal"/>
            </w:pPr>
            <w:r>
              <w:t>07</w:t>
            </w:r>
          </w:p>
        </w:tc>
        <w:tc>
          <w:tcPr>
            <w:tcW w:w="2750" w:type="dxa"/>
            <w:vMerge w:val="restart"/>
          </w:tcPr>
          <w:p w14:paraId="56A4B6EB" w14:textId="77777777" w:rsidR="0024198D" w:rsidRDefault="0024198D" w:rsidP="00782369">
            <w:pPr>
              <w:pStyle w:val="ENormal"/>
            </w:pPr>
            <w:r>
              <w:t>Eliminar datos</w:t>
            </w:r>
          </w:p>
        </w:tc>
        <w:tc>
          <w:tcPr>
            <w:tcW w:w="1701" w:type="dxa"/>
          </w:tcPr>
          <w:p w14:paraId="080A3E80" w14:textId="77777777" w:rsidR="0024198D" w:rsidRDefault="0024198D" w:rsidP="00782369">
            <w:pPr>
              <w:pStyle w:val="ENormal"/>
            </w:pPr>
          </w:p>
        </w:tc>
        <w:tc>
          <w:tcPr>
            <w:tcW w:w="1351" w:type="dxa"/>
          </w:tcPr>
          <w:p w14:paraId="0C0C61E9" w14:textId="77777777" w:rsidR="0024198D" w:rsidRDefault="0024198D" w:rsidP="00782369">
            <w:pPr>
              <w:pStyle w:val="ENormal"/>
            </w:pPr>
            <w:r>
              <w:t>CORRECTO</w:t>
            </w:r>
          </w:p>
        </w:tc>
        <w:tc>
          <w:tcPr>
            <w:tcW w:w="2835" w:type="dxa"/>
          </w:tcPr>
          <w:p w14:paraId="5214DDF7" w14:textId="77777777" w:rsidR="0024198D" w:rsidRDefault="0024198D" w:rsidP="00782369">
            <w:pPr>
              <w:pStyle w:val="ENormal"/>
            </w:pPr>
          </w:p>
        </w:tc>
      </w:tr>
      <w:tr w:rsidR="0024198D" w14:paraId="30186307" w14:textId="77777777" w:rsidTr="00782369">
        <w:tc>
          <w:tcPr>
            <w:tcW w:w="460" w:type="dxa"/>
            <w:vMerge/>
          </w:tcPr>
          <w:p w14:paraId="238F3310" w14:textId="77777777" w:rsidR="0024198D" w:rsidRDefault="0024198D" w:rsidP="00782369">
            <w:pPr>
              <w:pStyle w:val="ENormal"/>
            </w:pPr>
          </w:p>
        </w:tc>
        <w:tc>
          <w:tcPr>
            <w:tcW w:w="2750" w:type="dxa"/>
            <w:vMerge/>
          </w:tcPr>
          <w:p w14:paraId="47A6A2E9" w14:textId="77777777" w:rsidR="0024198D" w:rsidRDefault="0024198D" w:rsidP="00782369">
            <w:pPr>
              <w:pStyle w:val="ENormal"/>
            </w:pPr>
          </w:p>
        </w:tc>
        <w:tc>
          <w:tcPr>
            <w:tcW w:w="1701" w:type="dxa"/>
          </w:tcPr>
          <w:p w14:paraId="5EC4A407" w14:textId="77777777" w:rsidR="0024198D" w:rsidRDefault="0024198D" w:rsidP="00782369">
            <w:pPr>
              <w:pStyle w:val="ENormal"/>
            </w:pPr>
            <w:r>
              <w:t>El objeto eliminado es una Vaca o un Ternero desde la vista de Animal</w:t>
            </w:r>
          </w:p>
        </w:tc>
        <w:tc>
          <w:tcPr>
            <w:tcW w:w="1351" w:type="dxa"/>
          </w:tcPr>
          <w:p w14:paraId="38D58326" w14:textId="77777777" w:rsidR="0024198D" w:rsidRDefault="0024198D" w:rsidP="00782369">
            <w:pPr>
              <w:pStyle w:val="ENormal"/>
            </w:pPr>
            <w:r>
              <w:t>CORRECTO</w:t>
            </w:r>
          </w:p>
        </w:tc>
        <w:tc>
          <w:tcPr>
            <w:tcW w:w="2835" w:type="dxa"/>
          </w:tcPr>
          <w:p w14:paraId="72152424" w14:textId="77777777" w:rsidR="0024198D" w:rsidRDefault="0024198D" w:rsidP="00782369">
            <w:pPr>
              <w:pStyle w:val="ENormal"/>
            </w:pPr>
          </w:p>
        </w:tc>
      </w:tr>
      <w:tr w:rsidR="0024198D" w14:paraId="68E2F837" w14:textId="77777777" w:rsidTr="00782369">
        <w:tc>
          <w:tcPr>
            <w:tcW w:w="460" w:type="dxa"/>
          </w:tcPr>
          <w:p w14:paraId="329BD764" w14:textId="77777777" w:rsidR="0024198D" w:rsidRDefault="0024198D" w:rsidP="00782369">
            <w:pPr>
              <w:pStyle w:val="ENormal"/>
            </w:pPr>
            <w:r>
              <w:t>08</w:t>
            </w:r>
          </w:p>
        </w:tc>
        <w:tc>
          <w:tcPr>
            <w:tcW w:w="2750" w:type="dxa"/>
          </w:tcPr>
          <w:p w14:paraId="1FA2D49F" w14:textId="77777777" w:rsidR="0024198D" w:rsidRDefault="0024198D" w:rsidP="00782369">
            <w:pPr>
              <w:pStyle w:val="ENormal"/>
            </w:pPr>
            <w:r>
              <w:t>Exportar datos</w:t>
            </w:r>
          </w:p>
        </w:tc>
        <w:tc>
          <w:tcPr>
            <w:tcW w:w="1701" w:type="dxa"/>
          </w:tcPr>
          <w:p w14:paraId="44C3A191" w14:textId="77777777" w:rsidR="0024198D" w:rsidRDefault="0024198D" w:rsidP="00782369">
            <w:pPr>
              <w:pStyle w:val="ENormal"/>
            </w:pPr>
          </w:p>
        </w:tc>
        <w:tc>
          <w:tcPr>
            <w:tcW w:w="1351" w:type="dxa"/>
          </w:tcPr>
          <w:p w14:paraId="201A0E4C" w14:textId="77777777" w:rsidR="0024198D" w:rsidRDefault="0024198D" w:rsidP="00782369">
            <w:pPr>
              <w:pStyle w:val="ENormal"/>
            </w:pPr>
            <w:r>
              <w:t>ERROR</w:t>
            </w:r>
          </w:p>
        </w:tc>
        <w:tc>
          <w:tcPr>
            <w:tcW w:w="2835" w:type="dxa"/>
          </w:tcPr>
          <w:p w14:paraId="22A32C30" w14:textId="77777777" w:rsidR="0024198D" w:rsidRDefault="0024198D" w:rsidP="00782369">
            <w:pPr>
              <w:pStyle w:val="ENormal"/>
            </w:pPr>
          </w:p>
        </w:tc>
      </w:tr>
    </w:tbl>
    <w:p w14:paraId="66593A75" w14:textId="77777777" w:rsidR="0024198D" w:rsidRPr="0024198D" w:rsidRDefault="0024198D" w:rsidP="0024198D">
      <w:pPr>
        <w:pStyle w:val="LTablas"/>
      </w:pPr>
      <w:bookmarkStart w:id="109" w:name="_Toc72461770"/>
      <w:r>
        <w:t>Segunda realización pruebas</w:t>
      </w:r>
      <w:bookmarkEnd w:id="109"/>
    </w:p>
    <w:p w14:paraId="08248A9A" w14:textId="77777777" w:rsidR="00683283" w:rsidRDefault="00683283" w:rsidP="00996E7F">
      <w:pPr>
        <w:pStyle w:val="ETitulo"/>
      </w:pPr>
      <w:bookmarkStart w:id="110" w:name="_Toc72190731"/>
      <w:bookmarkStart w:id="111" w:name="_Toc72461708"/>
      <w:r>
        <w:lastRenderedPageBreak/>
        <w:t xml:space="preserve">6. </w:t>
      </w:r>
      <w:proofErr w:type="gramStart"/>
      <w:r>
        <w:t xml:space="preserve">Conclusiones </w:t>
      </w:r>
      <w:r w:rsidRPr="00CE60BA">
        <w:t>finales</w:t>
      </w:r>
      <w:proofErr w:type="gramEnd"/>
      <w:r>
        <w:t>:</w:t>
      </w:r>
      <w:bookmarkEnd w:id="110"/>
      <w:bookmarkEnd w:id="111"/>
    </w:p>
    <w:p w14:paraId="7CE5DF3A" w14:textId="77777777" w:rsidR="00641232" w:rsidRPr="00641232" w:rsidRDefault="00641232" w:rsidP="0014748E">
      <w:pPr>
        <w:pStyle w:val="Prrafodelista"/>
        <w:keepNext/>
        <w:numPr>
          <w:ilvl w:val="0"/>
          <w:numId w:val="15"/>
        </w:numPr>
        <w:spacing w:before="360" w:after="120" w:line="240" w:lineRule="auto"/>
        <w:contextualSpacing w:val="0"/>
        <w:rPr>
          <w:vanish/>
          <w:color w:val="1F4E79" w:themeColor="accent5" w:themeShade="80"/>
          <w:sz w:val="40"/>
        </w:rPr>
      </w:pPr>
    </w:p>
    <w:p w14:paraId="19B1B77F" w14:textId="77777777" w:rsidR="008D1C1B" w:rsidRDefault="0075591A" w:rsidP="00A640D9">
      <w:pPr>
        <w:pStyle w:val="ETit1"/>
        <w:numPr>
          <w:ilvl w:val="0"/>
          <w:numId w:val="0"/>
        </w:numPr>
        <w:ind w:left="540"/>
      </w:pPr>
      <w:bookmarkStart w:id="112" w:name="_Toc72190732"/>
      <w:bookmarkStart w:id="113" w:name="_Toc72461709"/>
      <w:r>
        <w:t xml:space="preserve">6.1. </w:t>
      </w:r>
      <w:r w:rsidR="00952A3D">
        <w:t>Reflexión de los resultados obtenidos</w:t>
      </w:r>
      <w:r w:rsidR="00E77A03">
        <w:t>.</w:t>
      </w:r>
      <w:bookmarkEnd w:id="112"/>
      <w:bookmarkEnd w:id="113"/>
    </w:p>
    <w:p w14:paraId="51D94DB1" w14:textId="77777777" w:rsidR="00CE60BA" w:rsidRPr="00CE60BA" w:rsidRDefault="006849B2" w:rsidP="00CE60BA">
      <w:pPr>
        <w:pStyle w:val="ENormal"/>
      </w:pPr>
      <w:r>
        <w:t>Tras la finalización del proyecto, y a pesar de haber cumplido la mayoría de los objetivos, a la aplicación le faltan detalles, no especificados en los objetivos, que facilitarían un uso más fácil e intuitivo de la interfaz. Algunos ejemplos serían la introducción de desplegables para la introducción de datos con valores predeterminados</w:t>
      </w:r>
      <w:r w:rsidR="001E703C">
        <w:t>,</w:t>
      </w:r>
      <w:r>
        <w:t xml:space="preserve"> como los rebaños</w:t>
      </w:r>
      <w:r w:rsidR="001E703C">
        <w:t>, o</w:t>
      </w:r>
      <w:r>
        <w:t xml:space="preserve"> de componentes que facilitarán la selección de fechas</w:t>
      </w:r>
      <w:r w:rsidR="001E703C">
        <w:t>.</w:t>
      </w:r>
    </w:p>
    <w:p w14:paraId="18864EE1" w14:textId="77777777" w:rsidR="00683283" w:rsidRDefault="0075591A" w:rsidP="0075591A">
      <w:pPr>
        <w:pStyle w:val="ETit1"/>
        <w:numPr>
          <w:ilvl w:val="0"/>
          <w:numId w:val="0"/>
        </w:numPr>
        <w:ind w:left="1080" w:hanging="720"/>
      </w:pPr>
      <w:bookmarkStart w:id="114" w:name="_Toc72190733"/>
      <w:bookmarkStart w:id="115" w:name="_Toc72461710"/>
      <w:r>
        <w:t xml:space="preserve">6.2. </w:t>
      </w:r>
      <w:r w:rsidR="00683283">
        <w:t>Grado de cumplimiento de los objetivos fijados.</w:t>
      </w:r>
      <w:bookmarkEnd w:id="114"/>
      <w:bookmarkEnd w:id="115"/>
    </w:p>
    <w:p w14:paraId="738CBD77" w14:textId="77777777" w:rsidR="00615ED0" w:rsidRPr="00615ED0" w:rsidRDefault="008A7B6E" w:rsidP="00615ED0">
      <w:pPr>
        <w:pStyle w:val="ENormal"/>
      </w:pPr>
      <w:r>
        <w:t xml:space="preserve">Se han cumplido los objetivos a excepción del área de gestión de los datos y el dar de alta o baja </w:t>
      </w:r>
      <w:r w:rsidR="009D3CF0">
        <w:t xml:space="preserve">de forma automática </w:t>
      </w:r>
      <w:r>
        <w:t>a los animales en la compraventa. A pesar de ello y de que la interfaz podría estar más elaborada</w:t>
      </w:r>
      <w:r w:rsidR="00CE60BA">
        <w:t xml:space="preserve"> y con más funcionalidades</w:t>
      </w:r>
      <w:r>
        <w:t>, la aplicación es muy similar a la planificada inicialmente.</w:t>
      </w:r>
    </w:p>
    <w:p w14:paraId="794D731E" w14:textId="77777777" w:rsidR="00683283" w:rsidRDefault="00683283" w:rsidP="0014748E">
      <w:pPr>
        <w:pStyle w:val="ETit1"/>
        <w:numPr>
          <w:ilvl w:val="1"/>
          <w:numId w:val="15"/>
        </w:numPr>
      </w:pPr>
      <w:bookmarkStart w:id="116" w:name="_Toc72190734"/>
      <w:bookmarkStart w:id="117" w:name="_Toc72461711"/>
      <w:r>
        <w:t>Propuesta de modificaciones o ampliaciones futuras del sistema</w:t>
      </w:r>
      <w:bookmarkEnd w:id="116"/>
      <w:bookmarkEnd w:id="117"/>
    </w:p>
    <w:p w14:paraId="2B462D87" w14:textId="77777777" w:rsidR="00FF6AB3" w:rsidRPr="00FF6AB3" w:rsidRDefault="00FF6AB3" w:rsidP="00FF6AB3">
      <w:pPr>
        <w:pStyle w:val="ENormal"/>
      </w:pPr>
      <w:r>
        <w:t>Algunas de las modificaciones a realizar sería la comprobación de los datos antes de guardarlos y la modificación de las interfaces, especialmente al mostrar los listados, para mostrar los datos de manera más clara.</w:t>
      </w:r>
      <w:r w:rsidR="00D829A9">
        <w:t xml:space="preserve"> También la inclusión de menús desplegables en la introducción de datos, como el rebaño, o la introducción de calendarios para la selección de fechas.</w:t>
      </w:r>
    </w:p>
    <w:p w14:paraId="3E4D4F9D" w14:textId="77777777" w:rsidR="008A7B6E" w:rsidRPr="008A7B6E" w:rsidRDefault="00FF6AB3" w:rsidP="008A7B6E">
      <w:pPr>
        <w:pStyle w:val="ENormal"/>
      </w:pPr>
      <w:r>
        <w:t>Algunas de las ampliaciones a realizar sería la introducción de imágenes en los animales</w:t>
      </w:r>
      <w:r w:rsidR="00CE60BA">
        <w:t xml:space="preserve"> y la introducción de funciones para añadir animales a listados, como terneros en el caso de las vacas o animales en el control o visita veterinaria. </w:t>
      </w:r>
      <w:r>
        <w:t xml:space="preserve">También poder cambiar el tipo de </w:t>
      </w:r>
      <w:r>
        <w:lastRenderedPageBreak/>
        <w:t xml:space="preserve">animal, por </w:t>
      </w:r>
      <w:r w:rsidR="008D1C1B">
        <w:t>ejemplo,</w:t>
      </w:r>
      <w:r>
        <w:t xml:space="preserve"> de Ternero a Vaca, sin tener que borrar los datos y crearlos de nuevo.</w:t>
      </w:r>
    </w:p>
    <w:p w14:paraId="36F3FD06" w14:textId="77777777" w:rsidR="00683283" w:rsidRDefault="00683283" w:rsidP="00996E7F">
      <w:pPr>
        <w:pStyle w:val="ETitulo"/>
      </w:pPr>
      <w:bookmarkStart w:id="118" w:name="_Toc72190735"/>
      <w:bookmarkStart w:id="119" w:name="_Toc72461712"/>
      <w:r>
        <w:lastRenderedPageBreak/>
        <w:t>7. Dificultades y problemas fundamentales encontrados.</w:t>
      </w:r>
      <w:bookmarkEnd w:id="118"/>
      <w:bookmarkEnd w:id="119"/>
    </w:p>
    <w:p w14:paraId="493E917E" w14:textId="77777777" w:rsidR="00F278A7" w:rsidRDefault="00F278A7" w:rsidP="00F278A7">
      <w:pPr>
        <w:pStyle w:val="EGuiones"/>
      </w:pPr>
      <w:r>
        <w:t>Manejo de la BD SQLite, debido al desconocimiento de este gestor de base de datos.</w:t>
      </w:r>
    </w:p>
    <w:p w14:paraId="00605F1A" w14:textId="77777777" w:rsidR="00284837" w:rsidRDefault="002012F0" w:rsidP="00F278A7">
      <w:pPr>
        <w:pStyle w:val="EGuiones"/>
      </w:pPr>
      <w:r>
        <w:t>Desequilibrio entre el código realizado y el código documentado a lo largo del desarrollo.</w:t>
      </w:r>
    </w:p>
    <w:p w14:paraId="0C2D1123" w14:textId="77777777" w:rsidR="002012F0" w:rsidRPr="00F278A7" w:rsidRDefault="002012F0" w:rsidP="00F278A7">
      <w:pPr>
        <w:pStyle w:val="EGuiones"/>
      </w:pPr>
      <w:r>
        <w:t>Manejo de las vistas</w:t>
      </w:r>
      <w:r w:rsidR="001E774A">
        <w:t>. Encontrando errores al insertar u obtener datos debido a utilizar objetos que referencian a la vista antes de iniciarlos o tratar de insertar u obtener datos nulos.</w:t>
      </w:r>
    </w:p>
    <w:p w14:paraId="37F71108" w14:textId="77777777" w:rsidR="00E77A03" w:rsidRDefault="00683283" w:rsidP="00996E7F">
      <w:pPr>
        <w:pStyle w:val="ETitulo"/>
      </w:pPr>
      <w:bookmarkStart w:id="120" w:name="_Toc72190736"/>
      <w:bookmarkStart w:id="121" w:name="_Toc72461713"/>
      <w:r>
        <w:lastRenderedPageBreak/>
        <w:t>8. Documentación del sistema desarrollado</w:t>
      </w:r>
      <w:bookmarkEnd w:id="120"/>
      <w:bookmarkEnd w:id="121"/>
    </w:p>
    <w:p w14:paraId="1C55334B" w14:textId="77777777" w:rsidR="00641232" w:rsidRPr="00641232" w:rsidRDefault="00641232" w:rsidP="0014748E">
      <w:pPr>
        <w:pStyle w:val="Prrafodelista"/>
        <w:keepNext/>
        <w:numPr>
          <w:ilvl w:val="0"/>
          <w:numId w:val="15"/>
        </w:numPr>
        <w:spacing w:before="360" w:after="120" w:line="240" w:lineRule="auto"/>
        <w:contextualSpacing w:val="0"/>
        <w:rPr>
          <w:vanish/>
          <w:color w:val="1F4E79" w:themeColor="accent5" w:themeShade="80"/>
          <w:sz w:val="40"/>
        </w:rPr>
      </w:pPr>
    </w:p>
    <w:p w14:paraId="0B9D952C" w14:textId="77777777" w:rsidR="00641232" w:rsidRPr="00641232" w:rsidRDefault="00641232" w:rsidP="0014748E">
      <w:pPr>
        <w:pStyle w:val="Prrafodelista"/>
        <w:keepNext/>
        <w:numPr>
          <w:ilvl w:val="0"/>
          <w:numId w:val="15"/>
        </w:numPr>
        <w:spacing w:before="360" w:after="120" w:line="240" w:lineRule="auto"/>
        <w:contextualSpacing w:val="0"/>
        <w:rPr>
          <w:vanish/>
          <w:color w:val="1F4E79" w:themeColor="accent5" w:themeShade="80"/>
          <w:sz w:val="40"/>
        </w:rPr>
      </w:pPr>
    </w:p>
    <w:p w14:paraId="3770730E" w14:textId="77777777" w:rsidR="00683283" w:rsidRDefault="00683283" w:rsidP="0014748E">
      <w:pPr>
        <w:pStyle w:val="ETit1"/>
        <w:numPr>
          <w:ilvl w:val="1"/>
          <w:numId w:val="15"/>
        </w:numPr>
      </w:pPr>
      <w:bookmarkStart w:id="122" w:name="_Toc72190737"/>
      <w:bookmarkStart w:id="123" w:name="_Toc72461714"/>
      <w:r>
        <w:t>Manual de instalación.</w:t>
      </w:r>
      <w:bookmarkEnd w:id="122"/>
      <w:bookmarkEnd w:id="123"/>
    </w:p>
    <w:p w14:paraId="6FFAB128" w14:textId="77777777" w:rsidR="00A37E25" w:rsidRPr="00A37E25" w:rsidRDefault="00A37E25" w:rsidP="00A37E25">
      <w:pPr>
        <w:pStyle w:val="ENormal"/>
      </w:pPr>
      <w:r>
        <w:t>Incluido como Anexo III.</w:t>
      </w:r>
    </w:p>
    <w:p w14:paraId="7F6B39E6" w14:textId="77777777" w:rsidR="00683283" w:rsidRDefault="00683283" w:rsidP="0014748E">
      <w:pPr>
        <w:pStyle w:val="ETit1"/>
        <w:numPr>
          <w:ilvl w:val="1"/>
          <w:numId w:val="15"/>
        </w:numPr>
      </w:pPr>
      <w:bookmarkStart w:id="124" w:name="_Toc72190738"/>
      <w:bookmarkStart w:id="125" w:name="_Toc72461715"/>
      <w:r>
        <w:t>Manual de uso.</w:t>
      </w:r>
      <w:bookmarkEnd w:id="124"/>
      <w:bookmarkEnd w:id="125"/>
    </w:p>
    <w:p w14:paraId="4F991BD3" w14:textId="77777777" w:rsidR="00A37E25" w:rsidRPr="00A37E25" w:rsidRDefault="00A37E25" w:rsidP="00A37E25">
      <w:pPr>
        <w:pStyle w:val="ENormal"/>
      </w:pPr>
      <w:r>
        <w:t>Incluido como Anexo IV.</w:t>
      </w:r>
    </w:p>
    <w:p w14:paraId="3FCD3D74" w14:textId="77777777" w:rsidR="00683283" w:rsidRDefault="00683283" w:rsidP="00996E7F">
      <w:pPr>
        <w:pStyle w:val="ETitulo"/>
      </w:pPr>
      <w:bookmarkStart w:id="126" w:name="_Toc72190739"/>
      <w:bookmarkStart w:id="127" w:name="_Toc72461716"/>
      <w:r>
        <w:lastRenderedPageBreak/>
        <w:t>9. Bibliografía:</w:t>
      </w:r>
      <w:bookmarkEnd w:id="126"/>
      <w:bookmarkEnd w:id="127"/>
    </w:p>
    <w:p w14:paraId="3FBB4FC6" w14:textId="77777777" w:rsidR="005F58FF" w:rsidRPr="005F58FF" w:rsidRDefault="005F58FF" w:rsidP="0014748E">
      <w:pPr>
        <w:pStyle w:val="Prrafodelista"/>
        <w:keepNext/>
        <w:numPr>
          <w:ilvl w:val="0"/>
          <w:numId w:val="15"/>
        </w:numPr>
        <w:spacing w:before="360" w:after="120" w:line="240" w:lineRule="auto"/>
        <w:contextualSpacing w:val="0"/>
        <w:rPr>
          <w:vanish/>
          <w:color w:val="1F4E79" w:themeColor="accent5" w:themeShade="80"/>
          <w:sz w:val="40"/>
        </w:rPr>
      </w:pPr>
    </w:p>
    <w:p w14:paraId="0FF04775" w14:textId="77777777" w:rsidR="00683283" w:rsidRDefault="00683283" w:rsidP="0014748E">
      <w:pPr>
        <w:pStyle w:val="ETit1"/>
        <w:numPr>
          <w:ilvl w:val="1"/>
          <w:numId w:val="15"/>
        </w:numPr>
      </w:pPr>
      <w:bookmarkStart w:id="128" w:name="_Toc72190740"/>
      <w:bookmarkStart w:id="129" w:name="_Toc72461717"/>
      <w:r>
        <w:t>Incluirá toda la documentación consultada: libros, apuntes, páginas webs, foros, etc.</w:t>
      </w:r>
      <w:bookmarkEnd w:id="128"/>
      <w:bookmarkEnd w:id="129"/>
    </w:p>
    <w:p w14:paraId="0FF215E5" w14:textId="77777777" w:rsidR="0015095E" w:rsidRDefault="0015095E" w:rsidP="00996E7F">
      <w:pPr>
        <w:pStyle w:val="EGuiones"/>
      </w:pPr>
      <w:r>
        <w:t xml:space="preserve">Apuntes recibidos y actividades realizadas durante el ciclo superior de Desarrollo de Aplicaciones Multiplataforma, especialmente </w:t>
      </w:r>
      <w:proofErr w:type="spellStart"/>
      <w:r>
        <w:t>de el</w:t>
      </w:r>
      <w:proofErr w:type="spellEnd"/>
      <w:r>
        <w:t xml:space="preserve"> módulo de Programación Multimedia y de Dispositivos Multimedia.</w:t>
      </w:r>
    </w:p>
    <w:p w14:paraId="553EA31E" w14:textId="77777777" w:rsidR="0015095E" w:rsidRDefault="0015095E" w:rsidP="00996E7F">
      <w:pPr>
        <w:pStyle w:val="EGuiones"/>
      </w:pPr>
      <w:r>
        <w:t>Las siguientes páginas web:</w:t>
      </w:r>
    </w:p>
    <w:p w14:paraId="5F04A730" w14:textId="77777777" w:rsidR="00197556" w:rsidRDefault="000A45A5" w:rsidP="00197556">
      <w:pPr>
        <w:pStyle w:val="EGuiones"/>
        <w:numPr>
          <w:ilvl w:val="0"/>
          <w:numId w:val="17"/>
        </w:numPr>
      </w:pPr>
      <w:hyperlink r:id="rId55" w:history="1">
        <w:r w:rsidR="00A14140" w:rsidRPr="00B27F86">
          <w:rPr>
            <w:rStyle w:val="Hipervnculo"/>
          </w:rPr>
          <w:t>https://developer.android.com/</w:t>
        </w:r>
      </w:hyperlink>
    </w:p>
    <w:p w14:paraId="508ECEDA" w14:textId="77777777" w:rsidR="00A14140" w:rsidRPr="0015095E" w:rsidRDefault="00A14140" w:rsidP="00197556">
      <w:pPr>
        <w:pStyle w:val="EGuiones"/>
        <w:numPr>
          <w:ilvl w:val="0"/>
          <w:numId w:val="17"/>
        </w:numPr>
      </w:pPr>
      <w:r w:rsidRPr="00A14140">
        <w:t>https://es.stackoverflow.com/</w:t>
      </w:r>
    </w:p>
    <w:p w14:paraId="11A2690D" w14:textId="77777777" w:rsidR="00B07DC9" w:rsidRDefault="006668A3" w:rsidP="006668A3">
      <w:pPr>
        <w:pStyle w:val="ETitulo"/>
      </w:pPr>
      <w:bookmarkStart w:id="130" w:name="_Toc72190741"/>
      <w:bookmarkStart w:id="131" w:name="_Toc72461718"/>
      <w:r>
        <w:lastRenderedPageBreak/>
        <w:t xml:space="preserve">10. </w:t>
      </w:r>
      <w:r w:rsidR="00683283">
        <w:t>Anexos.</w:t>
      </w:r>
      <w:bookmarkEnd w:id="130"/>
      <w:bookmarkEnd w:id="131"/>
    </w:p>
    <w:p w14:paraId="1EA4C1C3" w14:textId="77777777" w:rsidR="008C3557" w:rsidRDefault="007B6F7E" w:rsidP="00996E7F">
      <w:pPr>
        <w:pStyle w:val="EAnexo"/>
      </w:pPr>
      <w:bookmarkStart w:id="132" w:name="_Toc72461719"/>
      <w:r>
        <w:t>Diagrama de Gantt.</w:t>
      </w:r>
      <w:bookmarkEnd w:id="132"/>
    </w:p>
    <w:p w14:paraId="31AA057F" w14:textId="77777777" w:rsidR="00413AE8" w:rsidRDefault="00413AE8" w:rsidP="00413AE8">
      <w:pPr>
        <w:pStyle w:val="ETit4"/>
      </w:pPr>
      <w:r>
        <w:t>1º Fase</w:t>
      </w:r>
    </w:p>
    <w:p w14:paraId="62A1A0B1" w14:textId="77777777" w:rsidR="00413AE8" w:rsidRDefault="00413AE8" w:rsidP="00413AE8">
      <w:pPr>
        <w:pStyle w:val="ENormal"/>
      </w:pPr>
      <w:r w:rsidRPr="00413AE8">
        <w:rPr>
          <w:noProof/>
          <w:lang w:eastAsia="es-ES"/>
        </w:rPr>
        <w:drawing>
          <wp:inline distT="0" distB="0" distL="0" distR="0" wp14:anchorId="7E2EA595" wp14:editId="5E932F97">
            <wp:extent cx="5579110" cy="130365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110" cy="1303655"/>
                    </a:xfrm>
                    <a:prstGeom prst="rect">
                      <a:avLst/>
                    </a:prstGeom>
                  </pic:spPr>
                </pic:pic>
              </a:graphicData>
            </a:graphic>
          </wp:inline>
        </w:drawing>
      </w:r>
    </w:p>
    <w:p w14:paraId="6D9E920C" w14:textId="77777777" w:rsidR="00413AE8" w:rsidRPr="00413AE8" w:rsidRDefault="00413AE8" w:rsidP="00413AE8">
      <w:pPr>
        <w:pStyle w:val="ENormal"/>
      </w:pPr>
      <w:r w:rsidRPr="00413AE8">
        <w:rPr>
          <w:noProof/>
          <w:lang w:eastAsia="es-ES"/>
        </w:rPr>
        <w:drawing>
          <wp:inline distT="0" distB="0" distL="0" distR="0" wp14:anchorId="4F95A91E" wp14:editId="3B85C801">
            <wp:extent cx="1733792" cy="1314633"/>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33792" cy="1314633"/>
                    </a:xfrm>
                    <a:prstGeom prst="rect">
                      <a:avLst/>
                    </a:prstGeom>
                  </pic:spPr>
                </pic:pic>
              </a:graphicData>
            </a:graphic>
          </wp:inline>
        </w:drawing>
      </w:r>
    </w:p>
    <w:p w14:paraId="7755B7D7" w14:textId="77777777" w:rsidR="00413AE8" w:rsidRDefault="00413AE8" w:rsidP="00413AE8">
      <w:pPr>
        <w:pStyle w:val="ETit4"/>
      </w:pPr>
      <w:r>
        <w:t>2º Fase</w:t>
      </w:r>
    </w:p>
    <w:p w14:paraId="2E7A9916" w14:textId="77777777" w:rsidR="00413AE8" w:rsidRDefault="00413AE8" w:rsidP="00413AE8">
      <w:pPr>
        <w:pStyle w:val="ENormal"/>
      </w:pPr>
      <w:r w:rsidRPr="00413AE8">
        <w:rPr>
          <w:noProof/>
          <w:lang w:eastAsia="es-ES"/>
        </w:rPr>
        <w:drawing>
          <wp:inline distT="0" distB="0" distL="0" distR="0" wp14:anchorId="16569B9E" wp14:editId="139CBA4B">
            <wp:extent cx="5268060" cy="1190791"/>
            <wp:effectExtent l="0" t="0" r="8890"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68060" cy="1190791"/>
                    </a:xfrm>
                    <a:prstGeom prst="rect">
                      <a:avLst/>
                    </a:prstGeom>
                  </pic:spPr>
                </pic:pic>
              </a:graphicData>
            </a:graphic>
          </wp:inline>
        </w:drawing>
      </w:r>
    </w:p>
    <w:p w14:paraId="304F9CB6" w14:textId="77777777" w:rsidR="00413AE8" w:rsidRPr="00413AE8" w:rsidRDefault="00413AE8" w:rsidP="00413AE8">
      <w:pPr>
        <w:pStyle w:val="ENormal"/>
      </w:pPr>
      <w:r w:rsidRPr="00413AE8">
        <w:rPr>
          <w:noProof/>
          <w:lang w:eastAsia="es-ES"/>
        </w:rPr>
        <w:drawing>
          <wp:inline distT="0" distB="0" distL="0" distR="0" wp14:anchorId="7EA38411" wp14:editId="620E828D">
            <wp:extent cx="1962424" cy="1190791"/>
            <wp:effectExtent l="0" t="0" r="0" b="9525"/>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62424" cy="1190791"/>
                    </a:xfrm>
                    <a:prstGeom prst="rect">
                      <a:avLst/>
                    </a:prstGeom>
                  </pic:spPr>
                </pic:pic>
              </a:graphicData>
            </a:graphic>
          </wp:inline>
        </w:drawing>
      </w:r>
    </w:p>
    <w:p w14:paraId="793BC309" w14:textId="77777777" w:rsidR="00413AE8" w:rsidRDefault="00413AE8" w:rsidP="00413AE8">
      <w:pPr>
        <w:pStyle w:val="ETit4"/>
      </w:pPr>
      <w:r>
        <w:lastRenderedPageBreak/>
        <w:t>3º Fase</w:t>
      </w:r>
    </w:p>
    <w:p w14:paraId="04B63712" w14:textId="77777777" w:rsidR="00413AE8" w:rsidRDefault="00413AE8" w:rsidP="00413AE8">
      <w:pPr>
        <w:pStyle w:val="ENormal"/>
      </w:pPr>
      <w:r w:rsidRPr="00413AE8">
        <w:rPr>
          <w:noProof/>
          <w:lang w:eastAsia="es-ES"/>
        </w:rPr>
        <w:drawing>
          <wp:inline distT="0" distB="0" distL="0" distR="0" wp14:anchorId="61B33728" wp14:editId="3357F4DD">
            <wp:extent cx="5268060" cy="714475"/>
            <wp:effectExtent l="0" t="0" r="0"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68060" cy="714475"/>
                    </a:xfrm>
                    <a:prstGeom prst="rect">
                      <a:avLst/>
                    </a:prstGeom>
                  </pic:spPr>
                </pic:pic>
              </a:graphicData>
            </a:graphic>
          </wp:inline>
        </w:drawing>
      </w:r>
    </w:p>
    <w:p w14:paraId="5D6B5852" w14:textId="77777777" w:rsidR="008747F7" w:rsidRPr="00413AE8" w:rsidRDefault="008747F7" w:rsidP="00413AE8">
      <w:pPr>
        <w:pStyle w:val="ENormal"/>
      </w:pPr>
      <w:r w:rsidRPr="008747F7">
        <w:rPr>
          <w:noProof/>
          <w:lang w:eastAsia="es-ES"/>
        </w:rPr>
        <w:drawing>
          <wp:inline distT="0" distB="0" distL="0" distR="0" wp14:anchorId="50599B60" wp14:editId="18AA8A98">
            <wp:extent cx="1733792" cy="724001"/>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33792" cy="724001"/>
                    </a:xfrm>
                    <a:prstGeom prst="rect">
                      <a:avLst/>
                    </a:prstGeom>
                  </pic:spPr>
                </pic:pic>
              </a:graphicData>
            </a:graphic>
          </wp:inline>
        </w:drawing>
      </w:r>
    </w:p>
    <w:p w14:paraId="7A283720" w14:textId="77777777" w:rsidR="00413AE8" w:rsidRDefault="00413AE8" w:rsidP="00413AE8">
      <w:pPr>
        <w:pStyle w:val="ETit4"/>
      </w:pPr>
      <w:r>
        <w:t>4º Fase</w:t>
      </w:r>
    </w:p>
    <w:p w14:paraId="73D7B1B2" w14:textId="77777777" w:rsidR="008747F7" w:rsidRDefault="008747F7" w:rsidP="008747F7">
      <w:pPr>
        <w:pStyle w:val="ENormal"/>
      </w:pPr>
      <w:r w:rsidRPr="008747F7">
        <w:rPr>
          <w:noProof/>
          <w:lang w:eastAsia="es-ES"/>
        </w:rPr>
        <w:drawing>
          <wp:inline distT="0" distB="0" distL="0" distR="0" wp14:anchorId="61939F17" wp14:editId="774B2632">
            <wp:extent cx="5258534" cy="71447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58534" cy="714475"/>
                    </a:xfrm>
                    <a:prstGeom prst="rect">
                      <a:avLst/>
                    </a:prstGeom>
                  </pic:spPr>
                </pic:pic>
              </a:graphicData>
            </a:graphic>
          </wp:inline>
        </w:drawing>
      </w:r>
    </w:p>
    <w:p w14:paraId="34C8E93C" w14:textId="77777777" w:rsidR="008747F7" w:rsidRPr="008747F7" w:rsidRDefault="008747F7" w:rsidP="008747F7">
      <w:pPr>
        <w:pStyle w:val="ENormal"/>
      </w:pPr>
      <w:r w:rsidRPr="008747F7">
        <w:rPr>
          <w:noProof/>
          <w:lang w:eastAsia="es-ES"/>
        </w:rPr>
        <w:drawing>
          <wp:inline distT="0" distB="0" distL="0" distR="0" wp14:anchorId="19053B23" wp14:editId="78BA61A3">
            <wp:extent cx="1724266" cy="714475"/>
            <wp:effectExtent l="0" t="0" r="952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24266" cy="714475"/>
                    </a:xfrm>
                    <a:prstGeom prst="rect">
                      <a:avLst/>
                    </a:prstGeom>
                  </pic:spPr>
                </pic:pic>
              </a:graphicData>
            </a:graphic>
          </wp:inline>
        </w:drawing>
      </w:r>
    </w:p>
    <w:p w14:paraId="1AA8681C" w14:textId="77777777" w:rsidR="00413AE8" w:rsidRDefault="00413AE8" w:rsidP="00413AE8">
      <w:pPr>
        <w:pStyle w:val="ETit4"/>
      </w:pPr>
      <w:r>
        <w:t>5º Fase</w:t>
      </w:r>
    </w:p>
    <w:p w14:paraId="49AEAE52" w14:textId="77777777" w:rsidR="008747F7" w:rsidRDefault="008747F7" w:rsidP="008747F7">
      <w:pPr>
        <w:pStyle w:val="ENormal"/>
      </w:pPr>
      <w:r w:rsidRPr="008747F7">
        <w:rPr>
          <w:noProof/>
          <w:lang w:eastAsia="es-ES"/>
        </w:rPr>
        <w:drawing>
          <wp:inline distT="0" distB="0" distL="0" distR="0" wp14:anchorId="2140A5B3" wp14:editId="482184B1">
            <wp:extent cx="5268060" cy="1171739"/>
            <wp:effectExtent l="0" t="0" r="0"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68060" cy="1171739"/>
                    </a:xfrm>
                    <a:prstGeom prst="rect">
                      <a:avLst/>
                    </a:prstGeom>
                  </pic:spPr>
                </pic:pic>
              </a:graphicData>
            </a:graphic>
          </wp:inline>
        </w:drawing>
      </w:r>
    </w:p>
    <w:p w14:paraId="4D6269D0" w14:textId="77777777" w:rsidR="008747F7" w:rsidRPr="008747F7" w:rsidRDefault="008747F7" w:rsidP="008747F7">
      <w:pPr>
        <w:pStyle w:val="ENormal"/>
      </w:pPr>
      <w:r w:rsidRPr="008747F7">
        <w:rPr>
          <w:noProof/>
          <w:lang w:eastAsia="es-ES"/>
        </w:rPr>
        <w:drawing>
          <wp:inline distT="0" distB="0" distL="0" distR="0" wp14:anchorId="48EC4AC6" wp14:editId="2BFD6AEB">
            <wp:extent cx="2581635" cy="1171739"/>
            <wp:effectExtent l="0" t="0" r="0" b="9525"/>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81635" cy="1171739"/>
                    </a:xfrm>
                    <a:prstGeom prst="rect">
                      <a:avLst/>
                    </a:prstGeom>
                  </pic:spPr>
                </pic:pic>
              </a:graphicData>
            </a:graphic>
          </wp:inline>
        </w:drawing>
      </w:r>
    </w:p>
    <w:p w14:paraId="53822B3A" w14:textId="77777777" w:rsidR="003F0DDF" w:rsidRDefault="003F0DDF" w:rsidP="00996E7F">
      <w:pPr>
        <w:pStyle w:val="EAnexo"/>
      </w:pPr>
      <w:bookmarkStart w:id="133" w:name="_Toc72461720"/>
      <w:r>
        <w:lastRenderedPageBreak/>
        <w:t>Casos de uso</w:t>
      </w:r>
      <w:bookmarkEnd w:id="133"/>
      <w:r w:rsidR="00197556">
        <w:t xml:space="preserve"> planificados</w:t>
      </w:r>
    </w:p>
    <w:p w14:paraId="43C121AB" w14:textId="77777777" w:rsidR="00D76093" w:rsidRPr="00D76093" w:rsidRDefault="00D76093" w:rsidP="00D76093">
      <w:pPr>
        <w:pStyle w:val="ETit3"/>
      </w:pPr>
      <w:bookmarkStart w:id="134" w:name="_Toc72190742"/>
      <w:bookmarkStart w:id="135" w:name="_Toc72461721"/>
      <w:r>
        <w:t>Animales</w:t>
      </w:r>
      <w:bookmarkEnd w:id="134"/>
      <w:bookmarkEnd w:id="135"/>
    </w:p>
    <w:p w14:paraId="63356F8A" w14:textId="77777777" w:rsidR="00D76093" w:rsidRDefault="00D76093" w:rsidP="00D76093">
      <w:pPr>
        <w:pStyle w:val="ENormal"/>
      </w:pPr>
      <w:r>
        <w:rPr>
          <w:noProof/>
          <w:lang w:eastAsia="es-ES"/>
        </w:rPr>
        <w:drawing>
          <wp:inline distT="0" distB="0" distL="0" distR="0" wp14:anchorId="33FB7CCF" wp14:editId="51EFD6F5">
            <wp:extent cx="4343400" cy="534352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43400" cy="5343525"/>
                    </a:xfrm>
                    <a:prstGeom prst="rect">
                      <a:avLst/>
                    </a:prstGeom>
                    <a:noFill/>
                    <a:ln>
                      <a:noFill/>
                    </a:ln>
                  </pic:spPr>
                </pic:pic>
              </a:graphicData>
            </a:graphic>
          </wp:inline>
        </w:drawing>
      </w:r>
    </w:p>
    <w:p w14:paraId="1404F9D8" w14:textId="77777777" w:rsidR="00D76093" w:rsidRDefault="00D76093" w:rsidP="00D76093">
      <w:pPr>
        <w:pStyle w:val="ETit3"/>
      </w:pPr>
      <w:bookmarkStart w:id="136" w:name="_Toc72190743"/>
      <w:bookmarkStart w:id="137" w:name="_Toc72461722"/>
      <w:r>
        <w:lastRenderedPageBreak/>
        <w:t>Compraventa</w:t>
      </w:r>
      <w:bookmarkEnd w:id="136"/>
      <w:bookmarkEnd w:id="137"/>
    </w:p>
    <w:p w14:paraId="1DF19ED9" w14:textId="77777777" w:rsidR="00D76093" w:rsidRDefault="00D76093" w:rsidP="00D76093">
      <w:pPr>
        <w:pStyle w:val="ENormal"/>
      </w:pPr>
      <w:r>
        <w:rPr>
          <w:noProof/>
          <w:lang w:eastAsia="es-ES"/>
        </w:rPr>
        <w:drawing>
          <wp:inline distT="0" distB="0" distL="0" distR="0" wp14:anchorId="791652F6" wp14:editId="68799F07">
            <wp:extent cx="4257675" cy="381952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57675" cy="3819525"/>
                    </a:xfrm>
                    <a:prstGeom prst="rect">
                      <a:avLst/>
                    </a:prstGeom>
                    <a:noFill/>
                    <a:ln>
                      <a:noFill/>
                    </a:ln>
                  </pic:spPr>
                </pic:pic>
              </a:graphicData>
            </a:graphic>
          </wp:inline>
        </w:drawing>
      </w:r>
    </w:p>
    <w:p w14:paraId="5967BA54" w14:textId="77777777" w:rsidR="00D76093" w:rsidRDefault="00D76093" w:rsidP="00D76093">
      <w:pPr>
        <w:pStyle w:val="ETit3"/>
      </w:pPr>
      <w:bookmarkStart w:id="138" w:name="_Toc72190744"/>
      <w:bookmarkStart w:id="139" w:name="_Toc72461723"/>
      <w:r>
        <w:lastRenderedPageBreak/>
        <w:t>Crotales</w:t>
      </w:r>
      <w:bookmarkEnd w:id="138"/>
      <w:bookmarkEnd w:id="139"/>
    </w:p>
    <w:p w14:paraId="7B641E00" w14:textId="77777777" w:rsidR="00D76093" w:rsidRDefault="00D76093" w:rsidP="00D76093">
      <w:pPr>
        <w:pStyle w:val="ENormal"/>
      </w:pPr>
      <w:r>
        <w:rPr>
          <w:noProof/>
          <w:lang w:eastAsia="es-ES"/>
        </w:rPr>
        <w:drawing>
          <wp:inline distT="0" distB="0" distL="0" distR="0" wp14:anchorId="1CD6AC88" wp14:editId="72A5A0D7">
            <wp:extent cx="4724400" cy="439102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24400" cy="4391025"/>
                    </a:xfrm>
                    <a:prstGeom prst="rect">
                      <a:avLst/>
                    </a:prstGeom>
                    <a:noFill/>
                    <a:ln>
                      <a:noFill/>
                    </a:ln>
                  </pic:spPr>
                </pic:pic>
              </a:graphicData>
            </a:graphic>
          </wp:inline>
        </w:drawing>
      </w:r>
    </w:p>
    <w:p w14:paraId="4ADFDF02" w14:textId="77777777" w:rsidR="00D76093" w:rsidRDefault="00D76093" w:rsidP="00D76093">
      <w:pPr>
        <w:pStyle w:val="ETit3"/>
      </w:pPr>
      <w:bookmarkStart w:id="140" w:name="_Toc72190745"/>
      <w:bookmarkStart w:id="141" w:name="_Toc72461724"/>
      <w:r>
        <w:t>Datos</w:t>
      </w:r>
      <w:bookmarkEnd w:id="140"/>
      <w:bookmarkEnd w:id="141"/>
    </w:p>
    <w:p w14:paraId="097B370E" w14:textId="77777777" w:rsidR="00D76093" w:rsidRDefault="00D76093" w:rsidP="00D76093">
      <w:pPr>
        <w:pStyle w:val="ENormal"/>
      </w:pPr>
      <w:r>
        <w:rPr>
          <w:noProof/>
          <w:lang w:eastAsia="es-ES"/>
        </w:rPr>
        <w:drawing>
          <wp:inline distT="0" distB="0" distL="0" distR="0" wp14:anchorId="5718443A" wp14:editId="58FE431B">
            <wp:extent cx="4629150" cy="210502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29150" cy="2105025"/>
                    </a:xfrm>
                    <a:prstGeom prst="rect">
                      <a:avLst/>
                    </a:prstGeom>
                    <a:noFill/>
                    <a:ln>
                      <a:noFill/>
                    </a:ln>
                  </pic:spPr>
                </pic:pic>
              </a:graphicData>
            </a:graphic>
          </wp:inline>
        </w:drawing>
      </w:r>
    </w:p>
    <w:p w14:paraId="56FBDA11" w14:textId="77777777" w:rsidR="00D76093" w:rsidRDefault="00D76093" w:rsidP="00D76093">
      <w:pPr>
        <w:pStyle w:val="ETit3"/>
      </w:pPr>
      <w:bookmarkStart w:id="142" w:name="_Toc72190746"/>
      <w:bookmarkStart w:id="143" w:name="_Toc72461725"/>
      <w:r>
        <w:lastRenderedPageBreak/>
        <w:t>Rebaño</w:t>
      </w:r>
      <w:bookmarkEnd w:id="142"/>
      <w:bookmarkEnd w:id="143"/>
    </w:p>
    <w:p w14:paraId="16E9B10B" w14:textId="77777777" w:rsidR="00D76093" w:rsidRDefault="00D76093" w:rsidP="00D76093">
      <w:pPr>
        <w:pStyle w:val="ENormal"/>
      </w:pPr>
      <w:r>
        <w:rPr>
          <w:noProof/>
          <w:lang w:eastAsia="es-ES"/>
        </w:rPr>
        <w:drawing>
          <wp:inline distT="0" distB="0" distL="0" distR="0" wp14:anchorId="2D613B13" wp14:editId="062420B2">
            <wp:extent cx="4629150" cy="10668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29150" cy="1066800"/>
                    </a:xfrm>
                    <a:prstGeom prst="rect">
                      <a:avLst/>
                    </a:prstGeom>
                    <a:noFill/>
                    <a:ln>
                      <a:noFill/>
                    </a:ln>
                  </pic:spPr>
                </pic:pic>
              </a:graphicData>
            </a:graphic>
          </wp:inline>
        </w:drawing>
      </w:r>
    </w:p>
    <w:p w14:paraId="1E39B7EF" w14:textId="77777777" w:rsidR="00D76093" w:rsidRDefault="00035008" w:rsidP="00035008">
      <w:pPr>
        <w:pStyle w:val="ETit3"/>
      </w:pPr>
      <w:bookmarkStart w:id="144" w:name="_Toc72190747"/>
      <w:bookmarkStart w:id="145" w:name="_Toc72461726"/>
      <w:r>
        <w:t>Veterinario</w:t>
      </w:r>
      <w:bookmarkEnd w:id="144"/>
      <w:bookmarkEnd w:id="145"/>
    </w:p>
    <w:p w14:paraId="2752037F" w14:textId="77777777" w:rsidR="00035008" w:rsidRPr="00035008" w:rsidRDefault="00035008" w:rsidP="00035008">
      <w:pPr>
        <w:pStyle w:val="ENormal"/>
      </w:pPr>
      <w:r>
        <w:rPr>
          <w:noProof/>
          <w:lang w:eastAsia="es-ES"/>
        </w:rPr>
        <w:drawing>
          <wp:inline distT="0" distB="0" distL="0" distR="0" wp14:anchorId="33070982" wp14:editId="30048696">
            <wp:extent cx="4629150" cy="3438525"/>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29150" cy="3438525"/>
                    </a:xfrm>
                    <a:prstGeom prst="rect">
                      <a:avLst/>
                    </a:prstGeom>
                    <a:noFill/>
                    <a:ln>
                      <a:noFill/>
                    </a:ln>
                  </pic:spPr>
                </pic:pic>
              </a:graphicData>
            </a:graphic>
          </wp:inline>
        </w:drawing>
      </w:r>
    </w:p>
    <w:p w14:paraId="105CF768" w14:textId="77777777" w:rsidR="00EA0ADB" w:rsidRDefault="00EA0ADB" w:rsidP="00EA0ADB">
      <w:pPr>
        <w:pStyle w:val="EAnexo"/>
      </w:pPr>
      <w:bookmarkStart w:id="146" w:name="_Toc72461727"/>
      <w:r>
        <w:t>Manual de instalación</w:t>
      </w:r>
      <w:bookmarkEnd w:id="146"/>
    </w:p>
    <w:p w14:paraId="598C0335" w14:textId="77777777" w:rsidR="00190303" w:rsidRDefault="00190303" w:rsidP="00D42EE3">
      <w:pPr>
        <w:pStyle w:val="ENormal"/>
      </w:pPr>
      <w:r>
        <w:t>Debe</w:t>
      </w:r>
      <w:r w:rsidR="00D42EE3">
        <w:t xml:space="preserve"> descargar el </w:t>
      </w:r>
      <w:proofErr w:type="spellStart"/>
      <w:r w:rsidR="00D42EE3">
        <w:t>apk</w:t>
      </w:r>
      <w:proofErr w:type="spellEnd"/>
      <w:r w:rsidR="00D42EE3">
        <w:t xml:space="preserve"> y aceptar los permisos del dispositivo para ejecutar aplicaciones externas</w:t>
      </w:r>
      <w:r>
        <w:t>.</w:t>
      </w:r>
      <w:r w:rsidRPr="00190303">
        <w:t xml:space="preserve"> </w:t>
      </w:r>
    </w:p>
    <w:p w14:paraId="6B63EB75" w14:textId="77777777" w:rsidR="00190303" w:rsidRDefault="00190303" w:rsidP="00D42EE3">
      <w:pPr>
        <w:pStyle w:val="ENormal"/>
      </w:pPr>
      <w:r>
        <w:rPr>
          <w:noProof/>
          <w:lang w:eastAsia="es-ES"/>
        </w:rPr>
        <w:lastRenderedPageBreak/>
        <w:drawing>
          <wp:inline distT="0" distB="0" distL="0" distR="0" wp14:anchorId="38ABF179" wp14:editId="375B85A6">
            <wp:extent cx="4364990" cy="341122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srcRect/>
                    <a:stretch>
                      <a:fillRect/>
                    </a:stretch>
                  </pic:blipFill>
                  <pic:spPr bwMode="auto">
                    <a:xfrm>
                      <a:off x="0" y="0"/>
                      <a:ext cx="4364990" cy="3411220"/>
                    </a:xfrm>
                    <a:prstGeom prst="rect">
                      <a:avLst/>
                    </a:prstGeom>
                    <a:noFill/>
                    <a:ln w="9525">
                      <a:noFill/>
                      <a:miter lim="800000"/>
                      <a:headEnd/>
                      <a:tailEnd/>
                    </a:ln>
                  </pic:spPr>
                </pic:pic>
              </a:graphicData>
            </a:graphic>
          </wp:inline>
        </w:drawing>
      </w:r>
    </w:p>
    <w:p w14:paraId="734CD439" w14:textId="77777777" w:rsidR="00D42EE3" w:rsidRDefault="00190303" w:rsidP="00D42EE3">
      <w:pPr>
        <w:pStyle w:val="ENormal"/>
      </w:pPr>
      <w:r>
        <w:t>Después clicar</w:t>
      </w:r>
      <w:r w:rsidR="00D42EE3">
        <w:t xml:space="preserve"> en el botón instalar. Tras ello se iniciará la aplicación en el área de animales, donde se podrá comenzar a insertar nuevos datos.</w:t>
      </w:r>
    </w:p>
    <w:p w14:paraId="65767E20" w14:textId="77777777" w:rsidR="00D42EE3" w:rsidRPr="00D42EE3" w:rsidRDefault="00D42EE3" w:rsidP="00D42EE3">
      <w:pPr>
        <w:pStyle w:val="ENormal"/>
      </w:pPr>
      <w:r>
        <w:rPr>
          <w:noProof/>
          <w:lang w:eastAsia="es-ES"/>
        </w:rPr>
        <w:drawing>
          <wp:inline distT="0" distB="0" distL="0" distR="0" wp14:anchorId="4D231136" wp14:editId="555831A3">
            <wp:extent cx="2056018" cy="434141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061380" cy="4352736"/>
                    </a:xfrm>
                    <a:prstGeom prst="rect">
                      <a:avLst/>
                    </a:prstGeom>
                    <a:noFill/>
                    <a:ln>
                      <a:noFill/>
                    </a:ln>
                  </pic:spPr>
                </pic:pic>
              </a:graphicData>
            </a:graphic>
          </wp:inline>
        </w:drawing>
      </w:r>
    </w:p>
    <w:p w14:paraId="0DD16F5D" w14:textId="77777777" w:rsidR="00EA0ADB" w:rsidRDefault="00EA0ADB" w:rsidP="00EA0ADB">
      <w:pPr>
        <w:pStyle w:val="EAnexo"/>
      </w:pPr>
      <w:bookmarkStart w:id="147" w:name="_Toc72461728"/>
      <w:r>
        <w:lastRenderedPageBreak/>
        <w:t>Manual de uso</w:t>
      </w:r>
      <w:bookmarkEnd w:id="147"/>
    </w:p>
    <w:p w14:paraId="36A9FF2E" w14:textId="77777777" w:rsidR="00A37E25" w:rsidRDefault="006647FD" w:rsidP="006647FD">
      <w:pPr>
        <w:pStyle w:val="ETit3"/>
      </w:pPr>
      <w:bookmarkStart w:id="148" w:name="_Toc72190748"/>
      <w:bookmarkStart w:id="149" w:name="_Toc72461729"/>
      <w:r>
        <w:t xml:space="preserve">¿Cómo </w:t>
      </w:r>
      <w:r w:rsidR="005F595A">
        <w:t>acceder a las subáreas</w:t>
      </w:r>
      <w:r>
        <w:t>?</w:t>
      </w:r>
      <w:bookmarkEnd w:id="148"/>
      <w:bookmarkEnd w:id="149"/>
    </w:p>
    <w:p w14:paraId="32AF4A9F" w14:textId="77777777" w:rsidR="006647FD" w:rsidRDefault="005F595A" w:rsidP="006647FD">
      <w:pPr>
        <w:pStyle w:val="ENormal"/>
      </w:pPr>
      <w:r>
        <w:t>D</w:t>
      </w:r>
      <w:r w:rsidR="006647FD">
        <w:t>ebe dirigirse al área que quiere consultar desde el menú desplegable.</w:t>
      </w:r>
    </w:p>
    <w:p w14:paraId="09CE9779" w14:textId="77777777" w:rsidR="006647FD" w:rsidRDefault="006647FD" w:rsidP="006647FD">
      <w:pPr>
        <w:pStyle w:val="ENormal"/>
      </w:pPr>
      <w:r w:rsidRPr="006647FD">
        <w:rPr>
          <w:noProof/>
          <w:lang w:eastAsia="es-ES"/>
        </w:rPr>
        <w:drawing>
          <wp:inline distT="0" distB="0" distL="0" distR="0" wp14:anchorId="33751F12" wp14:editId="2F35BBC0">
            <wp:extent cx="2686425" cy="232442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86425" cy="2324424"/>
                    </a:xfrm>
                    <a:prstGeom prst="rect">
                      <a:avLst/>
                    </a:prstGeom>
                  </pic:spPr>
                </pic:pic>
              </a:graphicData>
            </a:graphic>
          </wp:inline>
        </w:drawing>
      </w:r>
    </w:p>
    <w:p w14:paraId="5595AB09" w14:textId="77777777" w:rsidR="006647FD" w:rsidRDefault="006647FD" w:rsidP="006647FD">
      <w:pPr>
        <w:pStyle w:val="ENormal"/>
      </w:pPr>
      <w:r>
        <w:t>Seleccionar el área.</w:t>
      </w:r>
    </w:p>
    <w:p w14:paraId="69CF6D4E" w14:textId="77777777" w:rsidR="006647FD" w:rsidRDefault="006647FD" w:rsidP="006647FD">
      <w:pPr>
        <w:pStyle w:val="ENormal"/>
      </w:pPr>
      <w:r w:rsidRPr="006647FD">
        <w:rPr>
          <w:noProof/>
          <w:lang w:eastAsia="es-ES"/>
        </w:rPr>
        <w:drawing>
          <wp:inline distT="0" distB="0" distL="0" distR="0" wp14:anchorId="3B706FCB" wp14:editId="637D9DAE">
            <wp:extent cx="2953162" cy="350568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53162" cy="3505689"/>
                    </a:xfrm>
                    <a:prstGeom prst="rect">
                      <a:avLst/>
                    </a:prstGeom>
                  </pic:spPr>
                </pic:pic>
              </a:graphicData>
            </a:graphic>
          </wp:inline>
        </w:drawing>
      </w:r>
    </w:p>
    <w:p w14:paraId="55A13EE6" w14:textId="77777777" w:rsidR="006647FD" w:rsidRDefault="006647FD" w:rsidP="006647FD">
      <w:pPr>
        <w:pStyle w:val="ENormal"/>
      </w:pPr>
      <w:r>
        <w:t>Y seleccionar la subárea en las pestañas superiores.</w:t>
      </w:r>
    </w:p>
    <w:p w14:paraId="25F6D72C" w14:textId="77777777" w:rsidR="006647FD" w:rsidRDefault="006647FD" w:rsidP="006647FD">
      <w:pPr>
        <w:pStyle w:val="ENormal"/>
      </w:pPr>
      <w:r w:rsidRPr="006647FD">
        <w:rPr>
          <w:noProof/>
          <w:lang w:eastAsia="es-ES"/>
        </w:rPr>
        <w:lastRenderedPageBreak/>
        <w:drawing>
          <wp:inline distT="0" distB="0" distL="0" distR="0" wp14:anchorId="6516FB5E" wp14:editId="3DB63936">
            <wp:extent cx="3439005" cy="2238687"/>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39005" cy="2238687"/>
                    </a:xfrm>
                    <a:prstGeom prst="rect">
                      <a:avLst/>
                    </a:prstGeom>
                  </pic:spPr>
                </pic:pic>
              </a:graphicData>
            </a:graphic>
          </wp:inline>
        </w:drawing>
      </w:r>
    </w:p>
    <w:p w14:paraId="09A96FC1" w14:textId="77777777" w:rsidR="006647FD" w:rsidRDefault="004C2108" w:rsidP="006647FD">
      <w:pPr>
        <w:pStyle w:val="ETit3"/>
      </w:pPr>
      <w:bookmarkStart w:id="150" w:name="_Toc72190749"/>
      <w:bookmarkStart w:id="151" w:name="_Toc72461730"/>
      <w:r>
        <w:t>¿Cómo añadir datos?</w:t>
      </w:r>
      <w:bookmarkEnd w:id="150"/>
      <w:bookmarkEnd w:id="151"/>
    </w:p>
    <w:p w14:paraId="4430FE81" w14:textId="77777777" w:rsidR="004C2108" w:rsidRDefault="004C2108" w:rsidP="004C2108">
      <w:pPr>
        <w:pStyle w:val="ENormal"/>
      </w:pPr>
      <w:r>
        <w:t>Tras acceder a la pestaña de la subárea correspondiente como se indica anteriormente, debe clicar en el botón añadir.</w:t>
      </w:r>
    </w:p>
    <w:p w14:paraId="26A067F7" w14:textId="77777777" w:rsidR="004C2108" w:rsidRDefault="004C2108" w:rsidP="004C2108">
      <w:pPr>
        <w:pStyle w:val="ENormal"/>
      </w:pPr>
      <w:r w:rsidRPr="004C2108">
        <w:rPr>
          <w:noProof/>
          <w:lang w:eastAsia="es-ES"/>
        </w:rPr>
        <w:drawing>
          <wp:inline distT="0" distB="0" distL="0" distR="0" wp14:anchorId="12BDB452" wp14:editId="12BB7041">
            <wp:extent cx="3496163" cy="5277587"/>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96163" cy="5277587"/>
                    </a:xfrm>
                    <a:prstGeom prst="rect">
                      <a:avLst/>
                    </a:prstGeom>
                  </pic:spPr>
                </pic:pic>
              </a:graphicData>
            </a:graphic>
          </wp:inline>
        </w:drawing>
      </w:r>
    </w:p>
    <w:p w14:paraId="72C1450C" w14:textId="77777777" w:rsidR="004C2108" w:rsidRDefault="004C2108" w:rsidP="004C2108">
      <w:pPr>
        <w:pStyle w:val="ENormal"/>
      </w:pPr>
      <w:r>
        <w:lastRenderedPageBreak/>
        <w:t>Tras darle al botón se inicia una vista de detalles. Tras introducir los datos debe darle a guardar, o a cancelar si no desea guardarlos.</w:t>
      </w:r>
    </w:p>
    <w:p w14:paraId="7B82C0C9" w14:textId="77777777" w:rsidR="004C2108" w:rsidRDefault="004C2108" w:rsidP="004C2108">
      <w:pPr>
        <w:pStyle w:val="ENormal"/>
      </w:pP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463"/>
        <w:gridCol w:w="4463"/>
      </w:tblGrid>
      <w:tr w:rsidR="004C2108" w14:paraId="56550B50" w14:textId="77777777" w:rsidTr="004C2108">
        <w:tc>
          <w:tcPr>
            <w:tcW w:w="4463" w:type="dxa"/>
          </w:tcPr>
          <w:p w14:paraId="622AE0B8" w14:textId="77777777" w:rsidR="004C2108" w:rsidRDefault="004C2108" w:rsidP="004C2108">
            <w:pPr>
              <w:pStyle w:val="ENormal"/>
            </w:pPr>
            <w:r>
              <w:t>Aceptar</w:t>
            </w:r>
          </w:p>
        </w:tc>
        <w:tc>
          <w:tcPr>
            <w:tcW w:w="4463" w:type="dxa"/>
          </w:tcPr>
          <w:p w14:paraId="21FBDCDF" w14:textId="77777777" w:rsidR="004C2108" w:rsidRDefault="004C2108" w:rsidP="004C2108">
            <w:pPr>
              <w:pStyle w:val="ENormal"/>
            </w:pPr>
            <w:r>
              <w:t>Cancelar</w:t>
            </w:r>
          </w:p>
        </w:tc>
      </w:tr>
      <w:tr w:rsidR="004C2108" w14:paraId="1B568A46" w14:textId="77777777" w:rsidTr="004C2108">
        <w:tc>
          <w:tcPr>
            <w:tcW w:w="4463" w:type="dxa"/>
          </w:tcPr>
          <w:p w14:paraId="179FCDAA" w14:textId="77777777" w:rsidR="004C2108" w:rsidRDefault="004C2108" w:rsidP="004C2108">
            <w:pPr>
              <w:pStyle w:val="ENormal"/>
            </w:pPr>
            <w:r w:rsidRPr="003262C8">
              <w:rPr>
                <w:noProof/>
                <w:lang w:eastAsia="es-ES"/>
              </w:rPr>
              <w:drawing>
                <wp:inline distT="0" distB="0" distL="0" distR="0" wp14:anchorId="3BCE2583" wp14:editId="6E81D965">
                  <wp:extent cx="571500" cy="571500"/>
                  <wp:effectExtent l="19050" t="0" r="0" b="0"/>
                  <wp:docPr id="36"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4463" w:type="dxa"/>
          </w:tcPr>
          <w:p w14:paraId="68A19ED0" w14:textId="77777777" w:rsidR="004C2108" w:rsidRDefault="004C2108" w:rsidP="004C2108">
            <w:pPr>
              <w:pStyle w:val="ENormal"/>
              <w:jc w:val="center"/>
            </w:pPr>
            <w:r w:rsidRPr="003262C8">
              <w:rPr>
                <w:noProof/>
                <w:lang w:eastAsia="es-ES"/>
              </w:rPr>
              <w:drawing>
                <wp:inline distT="0" distB="0" distL="0" distR="0" wp14:anchorId="067DEA7C" wp14:editId="27995504">
                  <wp:extent cx="571500" cy="571500"/>
                  <wp:effectExtent l="19050" t="0" r="0" b="0"/>
                  <wp:docPr id="3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r>
    </w:tbl>
    <w:p w14:paraId="62036ACE" w14:textId="77777777" w:rsidR="004C2108" w:rsidRDefault="004C2108" w:rsidP="004C2108">
      <w:pPr>
        <w:pStyle w:val="ENormal"/>
      </w:pPr>
    </w:p>
    <w:p w14:paraId="382556B3" w14:textId="77777777" w:rsidR="004C2108" w:rsidRDefault="004C2108" w:rsidP="004C2108">
      <w:pPr>
        <w:pStyle w:val="ETit3"/>
      </w:pPr>
      <w:bookmarkStart w:id="152" w:name="_Toc72190750"/>
      <w:bookmarkStart w:id="153" w:name="_Toc72461731"/>
      <w:r>
        <w:t>¿Cómo editar los datos?</w:t>
      </w:r>
      <w:bookmarkEnd w:id="152"/>
      <w:bookmarkEnd w:id="153"/>
    </w:p>
    <w:p w14:paraId="0B7BE028" w14:textId="77777777" w:rsidR="004C2108" w:rsidRDefault="005F595A" w:rsidP="004C2108">
      <w:pPr>
        <w:pStyle w:val="ENormal"/>
      </w:pPr>
      <w:r>
        <w:t xml:space="preserve">Tras acceder a la pestaña de la subárea correspondiente como se indica anteriormente y </w:t>
      </w:r>
      <w:r w:rsidR="004C2108">
        <w:t>seleccionar el artículo que se desea editar</w:t>
      </w:r>
      <w:r>
        <w:t>,</w:t>
      </w:r>
      <w:r w:rsidR="004C2108">
        <w:t xml:space="preserve"> se selecciona el botón editar en la vista de detalles.</w:t>
      </w:r>
    </w:p>
    <w:p w14:paraId="2A530AD1" w14:textId="77777777" w:rsidR="004C2108" w:rsidRDefault="004C2108" w:rsidP="004C2108">
      <w:pPr>
        <w:pStyle w:val="ENormal"/>
      </w:pPr>
      <w:r w:rsidRPr="003262C8">
        <w:rPr>
          <w:noProof/>
          <w:lang w:eastAsia="es-ES"/>
        </w:rPr>
        <w:drawing>
          <wp:inline distT="0" distB="0" distL="0" distR="0" wp14:anchorId="405F363F" wp14:editId="1FB0E6C8">
            <wp:extent cx="581025" cy="571500"/>
            <wp:effectExtent l="19050" t="0" r="9525" b="0"/>
            <wp:docPr id="3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8"/>
                    <a:srcRect/>
                    <a:stretch>
                      <a:fillRect/>
                    </a:stretch>
                  </pic:blipFill>
                  <pic:spPr bwMode="auto">
                    <a:xfrm>
                      <a:off x="0" y="0"/>
                      <a:ext cx="581025" cy="571500"/>
                    </a:xfrm>
                    <a:prstGeom prst="rect">
                      <a:avLst/>
                    </a:prstGeom>
                    <a:noFill/>
                    <a:ln w="9525">
                      <a:noFill/>
                      <a:miter lim="800000"/>
                      <a:headEnd/>
                      <a:tailEnd/>
                    </a:ln>
                  </pic:spPr>
                </pic:pic>
              </a:graphicData>
            </a:graphic>
          </wp:inline>
        </w:drawing>
      </w:r>
    </w:p>
    <w:p w14:paraId="4ED2B4D0" w14:textId="77777777" w:rsidR="004C2108" w:rsidRDefault="004C2108" w:rsidP="004C2108">
      <w:pPr>
        <w:pStyle w:val="ENormal"/>
      </w:pPr>
      <w:r>
        <w:t>Tras cambiar los datos se selecciona aceptar para guardar los cambios o cancelar para desecharlos.</w:t>
      </w:r>
    </w:p>
    <w:tbl>
      <w:tblPr>
        <w:tblStyle w:val="Tablaconcuadrcu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463"/>
        <w:gridCol w:w="4463"/>
      </w:tblGrid>
      <w:tr w:rsidR="005F595A" w14:paraId="0F540CE9" w14:textId="77777777" w:rsidTr="00782369">
        <w:tc>
          <w:tcPr>
            <w:tcW w:w="4463" w:type="dxa"/>
          </w:tcPr>
          <w:p w14:paraId="046F74F2" w14:textId="77777777" w:rsidR="005F595A" w:rsidRDefault="005F595A" w:rsidP="00782369">
            <w:pPr>
              <w:pStyle w:val="ENormal"/>
            </w:pPr>
            <w:r>
              <w:t>Aceptar</w:t>
            </w:r>
          </w:p>
        </w:tc>
        <w:tc>
          <w:tcPr>
            <w:tcW w:w="4463" w:type="dxa"/>
          </w:tcPr>
          <w:p w14:paraId="42E6122C" w14:textId="77777777" w:rsidR="005F595A" w:rsidRDefault="005F595A" w:rsidP="00782369">
            <w:pPr>
              <w:pStyle w:val="ENormal"/>
            </w:pPr>
            <w:r>
              <w:t>Cancelar</w:t>
            </w:r>
          </w:p>
        </w:tc>
      </w:tr>
      <w:tr w:rsidR="005F595A" w14:paraId="226E6CF4" w14:textId="77777777" w:rsidTr="00782369">
        <w:tc>
          <w:tcPr>
            <w:tcW w:w="4463" w:type="dxa"/>
          </w:tcPr>
          <w:p w14:paraId="268001D7" w14:textId="77777777" w:rsidR="005F595A" w:rsidRDefault="005F595A" w:rsidP="00782369">
            <w:pPr>
              <w:pStyle w:val="ENormal"/>
            </w:pPr>
            <w:r w:rsidRPr="003262C8">
              <w:rPr>
                <w:noProof/>
                <w:lang w:eastAsia="es-ES"/>
              </w:rPr>
              <w:drawing>
                <wp:inline distT="0" distB="0" distL="0" distR="0" wp14:anchorId="60923C9A" wp14:editId="652BD7C1">
                  <wp:extent cx="571500" cy="571500"/>
                  <wp:effectExtent l="19050" t="0" r="0" b="0"/>
                  <wp:docPr id="95"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0"/>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c>
          <w:tcPr>
            <w:tcW w:w="4463" w:type="dxa"/>
          </w:tcPr>
          <w:p w14:paraId="17D35B9E" w14:textId="77777777" w:rsidR="005F595A" w:rsidRDefault="005F595A" w:rsidP="00782369">
            <w:pPr>
              <w:pStyle w:val="ENormal"/>
              <w:jc w:val="center"/>
            </w:pPr>
            <w:r w:rsidRPr="003262C8">
              <w:rPr>
                <w:noProof/>
                <w:lang w:eastAsia="es-ES"/>
              </w:rPr>
              <w:drawing>
                <wp:inline distT="0" distB="0" distL="0" distR="0" wp14:anchorId="5E00F1F6" wp14:editId="654F44F4">
                  <wp:extent cx="571500" cy="571500"/>
                  <wp:effectExtent l="19050" t="0" r="0" b="0"/>
                  <wp:docPr id="96"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1"/>
                          <a:srcRect/>
                          <a:stretch>
                            <a:fillRect/>
                          </a:stretch>
                        </pic:blipFill>
                        <pic:spPr bwMode="auto">
                          <a:xfrm>
                            <a:off x="0" y="0"/>
                            <a:ext cx="571500" cy="571500"/>
                          </a:xfrm>
                          <a:prstGeom prst="rect">
                            <a:avLst/>
                          </a:prstGeom>
                          <a:noFill/>
                          <a:ln w="9525">
                            <a:noFill/>
                            <a:miter lim="800000"/>
                            <a:headEnd/>
                            <a:tailEnd/>
                          </a:ln>
                        </pic:spPr>
                      </pic:pic>
                    </a:graphicData>
                  </a:graphic>
                </wp:inline>
              </w:drawing>
            </w:r>
          </w:p>
        </w:tc>
      </w:tr>
    </w:tbl>
    <w:p w14:paraId="01569B18" w14:textId="77777777" w:rsidR="004C2108" w:rsidRDefault="004C2108" w:rsidP="004C2108">
      <w:pPr>
        <w:pStyle w:val="ETit3"/>
      </w:pPr>
      <w:bookmarkStart w:id="154" w:name="_Toc72190751"/>
      <w:bookmarkStart w:id="155" w:name="_Toc72461732"/>
      <w:r>
        <w:t>¿Cómo eliminar los datos?</w:t>
      </w:r>
      <w:bookmarkEnd w:id="154"/>
      <w:bookmarkEnd w:id="155"/>
    </w:p>
    <w:p w14:paraId="7288A203" w14:textId="77777777" w:rsidR="004C2108" w:rsidRDefault="005F595A" w:rsidP="004C2108">
      <w:pPr>
        <w:pStyle w:val="ENormal"/>
      </w:pPr>
      <w:r>
        <w:t xml:space="preserve">Tras acceder a la pestaña de la subárea correspondiente como se indica anteriormente y seleccionar el artículo que se desea </w:t>
      </w:r>
      <w:r w:rsidR="004C2108">
        <w:t>eliminar</w:t>
      </w:r>
      <w:r>
        <w:t>,</w:t>
      </w:r>
      <w:r w:rsidR="004C2108">
        <w:t xml:space="preserve"> se selecciona el botón eliminar en la vista de detalles.</w:t>
      </w:r>
    </w:p>
    <w:p w14:paraId="7EBC3311" w14:textId="77777777" w:rsidR="004C2108" w:rsidRDefault="004C2108" w:rsidP="004C2108">
      <w:pPr>
        <w:pStyle w:val="ENormal"/>
      </w:pPr>
      <w:r w:rsidRPr="003262C8">
        <w:rPr>
          <w:noProof/>
          <w:lang w:eastAsia="es-ES"/>
        </w:rPr>
        <w:drawing>
          <wp:inline distT="0" distB="0" distL="0" distR="0" wp14:anchorId="2D1535A2" wp14:editId="21B75E65">
            <wp:extent cx="581025" cy="581025"/>
            <wp:effectExtent l="19050" t="0" r="9525" b="0"/>
            <wp:docPr id="3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srcRect/>
                    <a:stretch>
                      <a:fillRect/>
                    </a:stretch>
                  </pic:blipFill>
                  <pic:spPr bwMode="auto">
                    <a:xfrm>
                      <a:off x="0" y="0"/>
                      <a:ext cx="581025" cy="581025"/>
                    </a:xfrm>
                    <a:prstGeom prst="rect">
                      <a:avLst/>
                    </a:prstGeom>
                    <a:noFill/>
                  </pic:spPr>
                </pic:pic>
              </a:graphicData>
            </a:graphic>
          </wp:inline>
        </w:drawing>
      </w:r>
    </w:p>
    <w:p w14:paraId="150000CC" w14:textId="77777777" w:rsidR="005F595A" w:rsidRDefault="005F595A" w:rsidP="005F595A">
      <w:pPr>
        <w:pStyle w:val="ETit3"/>
      </w:pPr>
      <w:bookmarkStart w:id="156" w:name="_Toc72461733"/>
      <w:r>
        <w:t>¿Cómo ver los datos guardados?</w:t>
      </w:r>
      <w:bookmarkEnd w:id="156"/>
    </w:p>
    <w:p w14:paraId="3C2B620F" w14:textId="77777777" w:rsidR="005F595A" w:rsidRDefault="005F595A" w:rsidP="005F595A">
      <w:pPr>
        <w:pStyle w:val="ENormal"/>
      </w:pPr>
      <w:r>
        <w:t>Para ver los datos guardados debe dirigirse al área que quiere consultar desde el menú desplegable.</w:t>
      </w:r>
    </w:p>
    <w:p w14:paraId="675DAC05" w14:textId="77777777" w:rsidR="005F595A" w:rsidRDefault="005F595A" w:rsidP="005F595A">
      <w:pPr>
        <w:pStyle w:val="ENormal"/>
      </w:pPr>
      <w:r w:rsidRPr="006647FD">
        <w:rPr>
          <w:noProof/>
          <w:lang w:eastAsia="es-ES"/>
        </w:rPr>
        <w:lastRenderedPageBreak/>
        <w:drawing>
          <wp:inline distT="0" distB="0" distL="0" distR="0" wp14:anchorId="12AD1AAB" wp14:editId="15E4BAA9">
            <wp:extent cx="2686425" cy="2324424"/>
            <wp:effectExtent l="0" t="0" r="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686425" cy="2324424"/>
                    </a:xfrm>
                    <a:prstGeom prst="rect">
                      <a:avLst/>
                    </a:prstGeom>
                  </pic:spPr>
                </pic:pic>
              </a:graphicData>
            </a:graphic>
          </wp:inline>
        </w:drawing>
      </w:r>
    </w:p>
    <w:p w14:paraId="0F9D1C1A" w14:textId="77777777" w:rsidR="005F595A" w:rsidRDefault="005F595A" w:rsidP="005F595A">
      <w:pPr>
        <w:pStyle w:val="ENormal"/>
      </w:pPr>
      <w:r>
        <w:t>Seleccionar el área.</w:t>
      </w:r>
    </w:p>
    <w:p w14:paraId="194BD495" w14:textId="77777777" w:rsidR="005F595A" w:rsidRDefault="005F595A" w:rsidP="005F595A">
      <w:pPr>
        <w:pStyle w:val="ENormal"/>
      </w:pPr>
      <w:r w:rsidRPr="006647FD">
        <w:rPr>
          <w:noProof/>
          <w:lang w:eastAsia="es-ES"/>
        </w:rPr>
        <w:drawing>
          <wp:inline distT="0" distB="0" distL="0" distR="0" wp14:anchorId="02D9A324" wp14:editId="725442F7">
            <wp:extent cx="2953162" cy="3505689"/>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53162" cy="3505689"/>
                    </a:xfrm>
                    <a:prstGeom prst="rect">
                      <a:avLst/>
                    </a:prstGeom>
                  </pic:spPr>
                </pic:pic>
              </a:graphicData>
            </a:graphic>
          </wp:inline>
        </w:drawing>
      </w:r>
    </w:p>
    <w:p w14:paraId="0D272861" w14:textId="77777777" w:rsidR="005F595A" w:rsidRDefault="005F595A" w:rsidP="005F595A">
      <w:pPr>
        <w:pStyle w:val="ENormal"/>
      </w:pPr>
      <w:r>
        <w:t>Y seleccionar la subárea en las pestañas superiores.</w:t>
      </w:r>
    </w:p>
    <w:p w14:paraId="3244D952" w14:textId="77777777" w:rsidR="005F595A" w:rsidRDefault="005F595A" w:rsidP="005F595A">
      <w:pPr>
        <w:pStyle w:val="ENormal"/>
      </w:pPr>
      <w:r w:rsidRPr="006647FD">
        <w:rPr>
          <w:noProof/>
          <w:lang w:eastAsia="es-ES"/>
        </w:rPr>
        <w:drawing>
          <wp:inline distT="0" distB="0" distL="0" distR="0" wp14:anchorId="2599E1FD" wp14:editId="1B7F72D1">
            <wp:extent cx="3439005" cy="2238687"/>
            <wp:effectExtent l="0" t="0" r="9525"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39005" cy="2238687"/>
                    </a:xfrm>
                    <a:prstGeom prst="rect">
                      <a:avLst/>
                    </a:prstGeom>
                  </pic:spPr>
                </pic:pic>
              </a:graphicData>
            </a:graphic>
          </wp:inline>
        </w:drawing>
      </w:r>
    </w:p>
    <w:p w14:paraId="1651EE97" w14:textId="77777777" w:rsidR="005F595A" w:rsidRDefault="005F595A" w:rsidP="005F595A">
      <w:pPr>
        <w:pStyle w:val="ENormal"/>
      </w:pPr>
      <w:r>
        <w:lastRenderedPageBreak/>
        <w:t>Para ver los datos en mayor detalle debe seleccionar en el artículo que desea ver.</w:t>
      </w:r>
    </w:p>
    <w:p w14:paraId="603ADB7D" w14:textId="77777777" w:rsidR="005F595A" w:rsidRDefault="005F595A" w:rsidP="005F595A">
      <w:pPr>
        <w:pStyle w:val="ENormal"/>
      </w:pPr>
      <w:r w:rsidRPr="006647FD">
        <w:rPr>
          <w:noProof/>
          <w:lang w:eastAsia="es-ES"/>
        </w:rPr>
        <w:drawing>
          <wp:inline distT="0" distB="0" distL="0" distR="0" wp14:anchorId="03646F7B" wp14:editId="3F1573F6">
            <wp:extent cx="3562847" cy="3238952"/>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562847" cy="3238952"/>
                    </a:xfrm>
                    <a:prstGeom prst="rect">
                      <a:avLst/>
                    </a:prstGeom>
                  </pic:spPr>
                </pic:pic>
              </a:graphicData>
            </a:graphic>
          </wp:inline>
        </w:drawing>
      </w:r>
    </w:p>
    <w:p w14:paraId="4D0332EF" w14:textId="77777777" w:rsidR="005F595A" w:rsidRDefault="005F595A" w:rsidP="005F595A">
      <w:pPr>
        <w:pStyle w:val="ENormal"/>
      </w:pPr>
      <w:r>
        <w:t>Y podrá ver los datos en detalle.</w:t>
      </w:r>
    </w:p>
    <w:p w14:paraId="0EC5E394" w14:textId="77777777" w:rsidR="005F595A" w:rsidRPr="004C2108" w:rsidRDefault="005F595A" w:rsidP="004C2108">
      <w:pPr>
        <w:pStyle w:val="ENormal"/>
      </w:pPr>
      <w:r w:rsidRPr="006647FD">
        <w:rPr>
          <w:noProof/>
          <w:lang w:eastAsia="es-ES"/>
        </w:rPr>
        <w:drawing>
          <wp:inline distT="0" distB="0" distL="0" distR="0" wp14:anchorId="350E79A3" wp14:editId="075D30D2">
            <wp:extent cx="3543795" cy="4496427"/>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43795" cy="4496427"/>
                    </a:xfrm>
                    <a:prstGeom prst="rect">
                      <a:avLst/>
                    </a:prstGeom>
                  </pic:spPr>
                </pic:pic>
              </a:graphicData>
            </a:graphic>
          </wp:inline>
        </w:drawing>
      </w:r>
    </w:p>
    <w:sectPr w:rsidR="005F595A" w:rsidRPr="004C2108" w:rsidSect="00E435FD">
      <w:headerReference w:type="even" r:id="rId80"/>
      <w:headerReference w:type="default" r:id="rId81"/>
      <w:footerReference w:type="even" r:id="rId82"/>
      <w:footerReference w:type="default" r:id="rId83"/>
      <w:pgSz w:w="11906" w:h="16838"/>
      <w:pgMar w:top="1418" w:right="1418" w:bottom="1418" w:left="1418" w:header="709" w:footer="709" w:gutter="284"/>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3EAEB" w14:textId="77777777" w:rsidR="000A45A5" w:rsidRDefault="000A45A5" w:rsidP="00EB6520">
      <w:pPr>
        <w:spacing w:after="0" w:line="240" w:lineRule="auto"/>
      </w:pPr>
      <w:r>
        <w:separator/>
      </w:r>
    </w:p>
  </w:endnote>
  <w:endnote w:type="continuationSeparator" w:id="0">
    <w:p w14:paraId="27AB4B77" w14:textId="77777777" w:rsidR="000A45A5" w:rsidRDefault="000A45A5" w:rsidP="00EB65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C6DAE" w:rsidRPr="00164FDC" w14:paraId="18493C5B" w14:textId="77777777" w:rsidTr="00DE6CEF">
      <w:tc>
        <w:tcPr>
          <w:tcW w:w="4247" w:type="dxa"/>
        </w:tcPr>
        <w:p w14:paraId="7C964B86" w14:textId="77777777" w:rsidR="00BC6DAE" w:rsidRPr="00164FDC" w:rsidRDefault="006F67A5">
          <w:pPr>
            <w:pStyle w:val="Piedepgina"/>
            <w:rPr>
              <w:color w:val="1F3864" w:themeColor="accent1" w:themeShade="80"/>
            </w:rPr>
          </w:pPr>
          <w:r w:rsidRPr="00164FDC">
            <w:rPr>
              <w:color w:val="1F3864" w:themeColor="accent1" w:themeShade="80"/>
            </w:rPr>
            <w:fldChar w:fldCharType="begin"/>
          </w:r>
          <w:r w:rsidR="00BC6DAE" w:rsidRPr="00164FDC">
            <w:rPr>
              <w:color w:val="1F3864" w:themeColor="accent1" w:themeShade="80"/>
            </w:rPr>
            <w:instrText>PAGE   \* MERGEFORMAT</w:instrText>
          </w:r>
          <w:r w:rsidRPr="00164FDC">
            <w:rPr>
              <w:color w:val="1F3864" w:themeColor="accent1" w:themeShade="80"/>
            </w:rPr>
            <w:fldChar w:fldCharType="separate"/>
          </w:r>
          <w:r w:rsidR="00190303">
            <w:rPr>
              <w:noProof/>
              <w:color w:val="1F3864" w:themeColor="accent1" w:themeShade="80"/>
            </w:rPr>
            <w:t>58</w:t>
          </w:r>
          <w:r w:rsidRPr="00164FDC">
            <w:rPr>
              <w:color w:val="1F3864" w:themeColor="accent1" w:themeShade="80"/>
            </w:rPr>
            <w:fldChar w:fldCharType="end"/>
          </w:r>
        </w:p>
      </w:tc>
      <w:tc>
        <w:tcPr>
          <w:tcW w:w="4247" w:type="dxa"/>
        </w:tcPr>
        <w:p w14:paraId="2CDC3E27" w14:textId="77777777" w:rsidR="00BC6DAE" w:rsidRPr="00164FDC" w:rsidRDefault="00BC6DAE" w:rsidP="004932A6">
          <w:pPr>
            <w:pStyle w:val="Piedepgina"/>
            <w:jc w:val="right"/>
            <w:rPr>
              <w:color w:val="1F3864" w:themeColor="accent1" w:themeShade="80"/>
            </w:rPr>
          </w:pPr>
          <w:r w:rsidRPr="00164FDC">
            <w:rPr>
              <w:color w:val="1F3864" w:themeColor="accent1" w:themeShade="80"/>
            </w:rPr>
            <w:t>Elia Baladrón Peral</w:t>
          </w:r>
        </w:p>
      </w:tc>
    </w:tr>
  </w:tbl>
  <w:p w14:paraId="4C9D2EE6" w14:textId="77777777" w:rsidR="00BC6DAE" w:rsidRDefault="00BC6DA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C6DAE" w:rsidRPr="00164FDC" w14:paraId="18CD6F6F" w14:textId="77777777" w:rsidTr="004932A6">
      <w:tc>
        <w:tcPr>
          <w:tcW w:w="4247" w:type="dxa"/>
        </w:tcPr>
        <w:p w14:paraId="044D0F67" w14:textId="77777777" w:rsidR="00BC6DAE" w:rsidRPr="00164FDC" w:rsidRDefault="00BC6DAE">
          <w:pPr>
            <w:pStyle w:val="Piedepgina"/>
            <w:rPr>
              <w:color w:val="1F3864" w:themeColor="accent1" w:themeShade="80"/>
            </w:rPr>
          </w:pPr>
          <w:r w:rsidRPr="00164FDC">
            <w:rPr>
              <w:color w:val="1F3864" w:themeColor="accent1" w:themeShade="80"/>
            </w:rPr>
            <w:t>Elia Baladrón Peral</w:t>
          </w:r>
        </w:p>
      </w:tc>
      <w:tc>
        <w:tcPr>
          <w:tcW w:w="4247" w:type="dxa"/>
        </w:tcPr>
        <w:p w14:paraId="1B54A1BC" w14:textId="77777777" w:rsidR="00BC6DAE" w:rsidRPr="00164FDC" w:rsidRDefault="006F67A5" w:rsidP="004932A6">
          <w:pPr>
            <w:pStyle w:val="Piedepgina"/>
            <w:jc w:val="right"/>
            <w:rPr>
              <w:color w:val="1F3864" w:themeColor="accent1" w:themeShade="80"/>
            </w:rPr>
          </w:pPr>
          <w:r w:rsidRPr="00164FDC">
            <w:rPr>
              <w:color w:val="1F3864" w:themeColor="accent1" w:themeShade="80"/>
            </w:rPr>
            <w:fldChar w:fldCharType="begin"/>
          </w:r>
          <w:r w:rsidR="00BC6DAE" w:rsidRPr="00164FDC">
            <w:rPr>
              <w:color w:val="1F3864" w:themeColor="accent1" w:themeShade="80"/>
            </w:rPr>
            <w:instrText>PAGE   \* MERGEFORMAT</w:instrText>
          </w:r>
          <w:r w:rsidRPr="00164FDC">
            <w:rPr>
              <w:color w:val="1F3864" w:themeColor="accent1" w:themeShade="80"/>
            </w:rPr>
            <w:fldChar w:fldCharType="separate"/>
          </w:r>
          <w:r w:rsidR="00190303">
            <w:rPr>
              <w:noProof/>
              <w:color w:val="1F3864" w:themeColor="accent1" w:themeShade="80"/>
            </w:rPr>
            <w:t>57</w:t>
          </w:r>
          <w:r w:rsidRPr="00164FDC">
            <w:rPr>
              <w:color w:val="1F3864" w:themeColor="accent1" w:themeShade="80"/>
            </w:rPr>
            <w:fldChar w:fldCharType="end"/>
          </w:r>
        </w:p>
      </w:tc>
    </w:tr>
  </w:tbl>
  <w:p w14:paraId="1C38A967" w14:textId="77777777" w:rsidR="00BC6DAE" w:rsidRDefault="00BC6DA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B4043" w14:textId="77777777" w:rsidR="000A45A5" w:rsidRDefault="000A45A5" w:rsidP="00EB6520">
      <w:pPr>
        <w:spacing w:after="0" w:line="240" w:lineRule="auto"/>
      </w:pPr>
      <w:r>
        <w:separator/>
      </w:r>
    </w:p>
  </w:footnote>
  <w:footnote w:type="continuationSeparator" w:id="0">
    <w:p w14:paraId="7501AB2C" w14:textId="77777777" w:rsidR="000A45A5" w:rsidRDefault="000A45A5" w:rsidP="00EB65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C6DAE" w:rsidRPr="00164FDC" w14:paraId="139185C9" w14:textId="77777777" w:rsidTr="00020882">
      <w:tc>
        <w:tcPr>
          <w:tcW w:w="4247" w:type="dxa"/>
        </w:tcPr>
        <w:p w14:paraId="5C9D2833" w14:textId="77777777" w:rsidR="00BC6DAE" w:rsidRPr="00164FDC" w:rsidRDefault="00BC6DAE">
          <w:pPr>
            <w:pStyle w:val="Encabezado"/>
            <w:rPr>
              <w:color w:val="1F3864" w:themeColor="accent1" w:themeShade="80"/>
            </w:rPr>
          </w:pPr>
          <w:r w:rsidRPr="00164FDC">
            <w:rPr>
              <w:color w:val="1F3864" w:themeColor="accent1" w:themeShade="80"/>
            </w:rPr>
            <w:t>2º DAM</w:t>
          </w:r>
        </w:p>
      </w:tc>
      <w:tc>
        <w:tcPr>
          <w:tcW w:w="4247" w:type="dxa"/>
        </w:tcPr>
        <w:p w14:paraId="141C0FA9" w14:textId="77777777" w:rsidR="00BC6DAE" w:rsidRPr="00164FDC" w:rsidRDefault="00BC6DAE" w:rsidP="00731E3D">
          <w:pPr>
            <w:pStyle w:val="Encabezado"/>
            <w:jc w:val="right"/>
            <w:rPr>
              <w:color w:val="1F3864" w:themeColor="accent1" w:themeShade="80"/>
            </w:rPr>
          </w:pPr>
          <w:r>
            <w:rPr>
              <w:color w:val="1F3864" w:themeColor="accent1" w:themeShade="80"/>
            </w:rPr>
            <w:t>Proyecto</w:t>
          </w:r>
        </w:p>
      </w:tc>
    </w:tr>
  </w:tbl>
  <w:p w14:paraId="50C63D1F" w14:textId="77777777" w:rsidR="00BC6DAE" w:rsidRDefault="00BC6DA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BC6DAE" w:rsidRPr="00164FDC" w14:paraId="3C9F1A94" w14:textId="77777777" w:rsidTr="004932A6">
      <w:tc>
        <w:tcPr>
          <w:tcW w:w="4247" w:type="dxa"/>
        </w:tcPr>
        <w:p w14:paraId="526DA532" w14:textId="77777777" w:rsidR="00BC6DAE" w:rsidRPr="00164FDC" w:rsidRDefault="00BC6DAE">
          <w:pPr>
            <w:pStyle w:val="Encabezado"/>
            <w:rPr>
              <w:color w:val="1F3864" w:themeColor="accent1" w:themeShade="80"/>
            </w:rPr>
          </w:pPr>
          <w:r>
            <w:rPr>
              <w:color w:val="1F3864" w:themeColor="accent1" w:themeShade="80"/>
            </w:rPr>
            <w:t>Proyecto</w:t>
          </w:r>
        </w:p>
      </w:tc>
      <w:tc>
        <w:tcPr>
          <w:tcW w:w="4247" w:type="dxa"/>
        </w:tcPr>
        <w:p w14:paraId="53674A6D" w14:textId="77777777" w:rsidR="00BC6DAE" w:rsidRPr="00164FDC" w:rsidRDefault="00BC6DAE" w:rsidP="004932A6">
          <w:pPr>
            <w:pStyle w:val="Encabezado"/>
            <w:jc w:val="right"/>
            <w:rPr>
              <w:color w:val="1F3864" w:themeColor="accent1" w:themeShade="80"/>
            </w:rPr>
          </w:pPr>
          <w:r w:rsidRPr="00164FDC">
            <w:rPr>
              <w:color w:val="1F3864" w:themeColor="accent1" w:themeShade="80"/>
            </w:rPr>
            <w:t>2º DAM</w:t>
          </w:r>
        </w:p>
      </w:tc>
    </w:tr>
  </w:tbl>
  <w:p w14:paraId="3ECB7795" w14:textId="77777777" w:rsidR="00BC6DAE" w:rsidRDefault="00BC6DA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066E41"/>
    <w:multiLevelType w:val="hybridMultilevel"/>
    <w:tmpl w:val="E272AB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CC72F3B"/>
    <w:multiLevelType w:val="hybridMultilevel"/>
    <w:tmpl w:val="2C94A174"/>
    <w:lvl w:ilvl="0" w:tplc="4642B966">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22607B3F"/>
    <w:multiLevelType w:val="hybridMultilevel"/>
    <w:tmpl w:val="3F2A961E"/>
    <w:lvl w:ilvl="0" w:tplc="7D84A7F8">
      <w:start w:val="1"/>
      <w:numFmt w:val="lowerRoman"/>
      <w:pStyle w:val="LImagenes"/>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484145A"/>
    <w:multiLevelType w:val="hybridMultilevel"/>
    <w:tmpl w:val="E21618E6"/>
    <w:lvl w:ilvl="0" w:tplc="D9402FC0">
      <w:start w:val="1"/>
      <w:numFmt w:val="lowerRoman"/>
      <w:pStyle w:val="LTablas"/>
      <w:lvlText w:val="%1."/>
      <w:lvlJc w:val="right"/>
      <w:pPr>
        <w:ind w:left="644" w:hanging="360"/>
      </w:p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15:restartNumberingAfterBreak="0">
    <w:nsid w:val="274F4B3E"/>
    <w:multiLevelType w:val="hybridMultilevel"/>
    <w:tmpl w:val="3060415E"/>
    <w:lvl w:ilvl="0" w:tplc="4642B966">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15:restartNumberingAfterBreak="0">
    <w:nsid w:val="2C1F4DB6"/>
    <w:multiLevelType w:val="hybridMultilevel"/>
    <w:tmpl w:val="1C1479FC"/>
    <w:lvl w:ilvl="0" w:tplc="4642B966">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403B63B0"/>
    <w:multiLevelType w:val="hybridMultilevel"/>
    <w:tmpl w:val="16D68B2C"/>
    <w:lvl w:ilvl="0" w:tplc="2DEE8C70">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41470B0A"/>
    <w:multiLevelType w:val="hybridMultilevel"/>
    <w:tmpl w:val="62BA01EA"/>
    <w:lvl w:ilvl="0" w:tplc="E168F47A">
      <w:start w:val="1"/>
      <w:numFmt w:val="upperRoman"/>
      <w:pStyle w:val="E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32C3D03"/>
    <w:multiLevelType w:val="hybridMultilevel"/>
    <w:tmpl w:val="C3E233F4"/>
    <w:lvl w:ilvl="0" w:tplc="4642B966">
      <w:numFmt w:val="bullet"/>
      <w:lvlText w:val="-"/>
      <w:lvlJc w:val="left"/>
      <w:pPr>
        <w:ind w:left="1069" w:hanging="360"/>
      </w:pPr>
      <w:rPr>
        <w:rFonts w:ascii="Calibri" w:eastAsiaTheme="minorHAnsi" w:hAnsi="Calibri" w:cs="Calibri"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9" w15:restartNumberingAfterBreak="0">
    <w:nsid w:val="5DED2281"/>
    <w:multiLevelType w:val="multilevel"/>
    <w:tmpl w:val="45E82E08"/>
    <w:lvl w:ilvl="0">
      <w:numFmt w:val="decimal"/>
      <w:lvlText w:val="%1."/>
      <w:lvlJc w:val="left"/>
      <w:pPr>
        <w:ind w:left="1080" w:hanging="720"/>
      </w:pPr>
      <w:rPr>
        <w:rFonts w:hint="default"/>
      </w:rPr>
    </w:lvl>
    <w:lvl w:ilvl="1">
      <w:start w:val="1"/>
      <w:numFmt w:val="decimal"/>
      <w:pStyle w:val="ETit1"/>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0" w15:restartNumberingAfterBreak="0">
    <w:nsid w:val="6124670F"/>
    <w:multiLevelType w:val="hybridMultilevel"/>
    <w:tmpl w:val="F7D41C38"/>
    <w:lvl w:ilvl="0" w:tplc="64685B4A">
      <w:start w:val="1"/>
      <w:numFmt w:val="bullet"/>
      <w:pStyle w:val="EGuiones"/>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4D461A9"/>
    <w:multiLevelType w:val="hybridMultilevel"/>
    <w:tmpl w:val="BDB66248"/>
    <w:lvl w:ilvl="0" w:tplc="43A8E012">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2421BDE"/>
    <w:multiLevelType w:val="multilevel"/>
    <w:tmpl w:val="88605C6A"/>
    <w:lvl w:ilvl="0">
      <w:start w:val="4"/>
      <w:numFmt w:val="decimal"/>
      <w:lvlText w:val="%1"/>
      <w:lvlJc w:val="left"/>
      <w:pPr>
        <w:ind w:left="720" w:hanging="720"/>
      </w:pPr>
      <w:rPr>
        <w:rFonts w:hint="default"/>
      </w:rPr>
    </w:lvl>
    <w:lvl w:ilvl="1">
      <w:start w:val="3"/>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500" w:hanging="180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840" w:hanging="2520"/>
      </w:pPr>
      <w:rPr>
        <w:rFonts w:hint="default"/>
      </w:rPr>
    </w:lvl>
  </w:abstractNum>
  <w:num w:numId="1">
    <w:abstractNumId w:val="0"/>
  </w:num>
  <w:num w:numId="2">
    <w:abstractNumId w:val="11"/>
  </w:num>
  <w:num w:numId="3">
    <w:abstractNumId w:val="9"/>
  </w:num>
  <w:num w:numId="4">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3"/>
  </w:num>
  <w:num w:numId="8">
    <w:abstractNumId w:val="10"/>
  </w:num>
  <w:num w:numId="9">
    <w:abstractNumId w:val="4"/>
  </w:num>
  <w:num w:numId="10">
    <w:abstractNumId w:val="8"/>
  </w:num>
  <w:num w:numId="11">
    <w:abstractNumId w:val="5"/>
  </w:num>
  <w:num w:numId="12">
    <w:abstractNumId w:val="1"/>
  </w:num>
  <w:num w:numId="13">
    <w:abstractNumId w:val="7"/>
  </w:num>
  <w:num w:numId="14">
    <w:abstractNumId w:val="2"/>
    <w:lvlOverride w:ilvl="0">
      <w:startOverride w:val="1"/>
    </w:lvlOverride>
  </w:num>
  <w:num w:numId="15">
    <w:abstractNumId w:val="12"/>
  </w:num>
  <w:num w:numId="16">
    <w:abstractNumId w:val="9"/>
    <w:lvlOverride w:ilvl="0">
      <w:startOverride w:val="4"/>
    </w:lvlOverride>
    <w:lvlOverride w:ilvl="1">
      <w:startOverride w:val="3"/>
    </w:lvlOverride>
    <w:lvlOverride w:ilvl="2">
      <w:startOverride w:val="2"/>
    </w:lvlOverride>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435FD"/>
    <w:rsid w:val="00001963"/>
    <w:rsid w:val="00003CC2"/>
    <w:rsid w:val="000144A0"/>
    <w:rsid w:val="00016D69"/>
    <w:rsid w:val="00017FB2"/>
    <w:rsid w:val="00020882"/>
    <w:rsid w:val="00020BDF"/>
    <w:rsid w:val="000215E6"/>
    <w:rsid w:val="00031316"/>
    <w:rsid w:val="00033BBF"/>
    <w:rsid w:val="00035008"/>
    <w:rsid w:val="0003691C"/>
    <w:rsid w:val="000371A9"/>
    <w:rsid w:val="00044C78"/>
    <w:rsid w:val="000524D0"/>
    <w:rsid w:val="00055237"/>
    <w:rsid w:val="0005746B"/>
    <w:rsid w:val="00062B24"/>
    <w:rsid w:val="00062FFB"/>
    <w:rsid w:val="00066FB1"/>
    <w:rsid w:val="00071FD2"/>
    <w:rsid w:val="00080C0B"/>
    <w:rsid w:val="00082C32"/>
    <w:rsid w:val="00091AAE"/>
    <w:rsid w:val="00091CD8"/>
    <w:rsid w:val="00096BD3"/>
    <w:rsid w:val="000A0882"/>
    <w:rsid w:val="000A3E2F"/>
    <w:rsid w:val="000A45A5"/>
    <w:rsid w:val="000A5C7B"/>
    <w:rsid w:val="000A7CE0"/>
    <w:rsid w:val="000B0E1C"/>
    <w:rsid w:val="000B2284"/>
    <w:rsid w:val="000B74E4"/>
    <w:rsid w:val="000C1E60"/>
    <w:rsid w:val="000C3BE0"/>
    <w:rsid w:val="000D5B55"/>
    <w:rsid w:val="000D5DB3"/>
    <w:rsid w:val="000D78B2"/>
    <w:rsid w:val="000E0F50"/>
    <w:rsid w:val="000E2F5D"/>
    <w:rsid w:val="000F3287"/>
    <w:rsid w:val="000F64AB"/>
    <w:rsid w:val="00102EC0"/>
    <w:rsid w:val="001050B7"/>
    <w:rsid w:val="001105A7"/>
    <w:rsid w:val="001213D3"/>
    <w:rsid w:val="00124A04"/>
    <w:rsid w:val="0013283B"/>
    <w:rsid w:val="00132CEA"/>
    <w:rsid w:val="0013411C"/>
    <w:rsid w:val="001433D0"/>
    <w:rsid w:val="00144D72"/>
    <w:rsid w:val="0014748E"/>
    <w:rsid w:val="0015018B"/>
    <w:rsid w:val="0015095E"/>
    <w:rsid w:val="00151490"/>
    <w:rsid w:val="001536FB"/>
    <w:rsid w:val="00157FF5"/>
    <w:rsid w:val="00163C17"/>
    <w:rsid w:val="001642FA"/>
    <w:rsid w:val="00164FDC"/>
    <w:rsid w:val="00166EF6"/>
    <w:rsid w:val="00170D5A"/>
    <w:rsid w:val="00172D4F"/>
    <w:rsid w:val="00175A8D"/>
    <w:rsid w:val="00177114"/>
    <w:rsid w:val="00180273"/>
    <w:rsid w:val="0018375D"/>
    <w:rsid w:val="00190303"/>
    <w:rsid w:val="00197556"/>
    <w:rsid w:val="001A5372"/>
    <w:rsid w:val="001A7798"/>
    <w:rsid w:val="001A7934"/>
    <w:rsid w:val="001B4314"/>
    <w:rsid w:val="001E0EA3"/>
    <w:rsid w:val="001E4656"/>
    <w:rsid w:val="001E6D7C"/>
    <w:rsid w:val="001E703C"/>
    <w:rsid w:val="001E7500"/>
    <w:rsid w:val="001E774A"/>
    <w:rsid w:val="001F0AEE"/>
    <w:rsid w:val="001F1044"/>
    <w:rsid w:val="001F3B52"/>
    <w:rsid w:val="002012F0"/>
    <w:rsid w:val="00204CD9"/>
    <w:rsid w:val="00207DA4"/>
    <w:rsid w:val="0021244B"/>
    <w:rsid w:val="002157A4"/>
    <w:rsid w:val="00216D60"/>
    <w:rsid w:val="002223BB"/>
    <w:rsid w:val="002247AB"/>
    <w:rsid w:val="00231885"/>
    <w:rsid w:val="002350FF"/>
    <w:rsid w:val="00237B0D"/>
    <w:rsid w:val="0024198D"/>
    <w:rsid w:val="0025511C"/>
    <w:rsid w:val="00255610"/>
    <w:rsid w:val="0027015D"/>
    <w:rsid w:val="0027144A"/>
    <w:rsid w:val="00276BBF"/>
    <w:rsid w:val="002845B5"/>
    <w:rsid w:val="00284837"/>
    <w:rsid w:val="00285369"/>
    <w:rsid w:val="00286879"/>
    <w:rsid w:val="00296C90"/>
    <w:rsid w:val="002A47E9"/>
    <w:rsid w:val="002A5B19"/>
    <w:rsid w:val="002A757B"/>
    <w:rsid w:val="002A757C"/>
    <w:rsid w:val="002A7CF4"/>
    <w:rsid w:val="002B110F"/>
    <w:rsid w:val="002B238C"/>
    <w:rsid w:val="002B5A1C"/>
    <w:rsid w:val="002C1696"/>
    <w:rsid w:val="002C2EB5"/>
    <w:rsid w:val="002C65FA"/>
    <w:rsid w:val="002D0E24"/>
    <w:rsid w:val="002D69D0"/>
    <w:rsid w:val="002E2D98"/>
    <w:rsid w:val="002E2E20"/>
    <w:rsid w:val="002E39C7"/>
    <w:rsid w:val="002E669E"/>
    <w:rsid w:val="00300CF4"/>
    <w:rsid w:val="00304F40"/>
    <w:rsid w:val="00310624"/>
    <w:rsid w:val="00310C24"/>
    <w:rsid w:val="00311E73"/>
    <w:rsid w:val="003262C8"/>
    <w:rsid w:val="00327999"/>
    <w:rsid w:val="00333FE5"/>
    <w:rsid w:val="003342D9"/>
    <w:rsid w:val="0033626E"/>
    <w:rsid w:val="00336D4F"/>
    <w:rsid w:val="00341BCB"/>
    <w:rsid w:val="00342E53"/>
    <w:rsid w:val="00347C64"/>
    <w:rsid w:val="0035024C"/>
    <w:rsid w:val="00351ED8"/>
    <w:rsid w:val="00354FBB"/>
    <w:rsid w:val="0035648F"/>
    <w:rsid w:val="00361751"/>
    <w:rsid w:val="00361FDA"/>
    <w:rsid w:val="00365B93"/>
    <w:rsid w:val="00377DD7"/>
    <w:rsid w:val="003800D5"/>
    <w:rsid w:val="00381888"/>
    <w:rsid w:val="00383017"/>
    <w:rsid w:val="00387395"/>
    <w:rsid w:val="0039354C"/>
    <w:rsid w:val="0039794C"/>
    <w:rsid w:val="003A0CB9"/>
    <w:rsid w:val="003B0092"/>
    <w:rsid w:val="003C0CDA"/>
    <w:rsid w:val="003C3BD2"/>
    <w:rsid w:val="003D4A34"/>
    <w:rsid w:val="003D5A74"/>
    <w:rsid w:val="003E0A80"/>
    <w:rsid w:val="003F0DDF"/>
    <w:rsid w:val="003F1C36"/>
    <w:rsid w:val="003F4367"/>
    <w:rsid w:val="003F5413"/>
    <w:rsid w:val="003F735B"/>
    <w:rsid w:val="00413AE8"/>
    <w:rsid w:val="00421631"/>
    <w:rsid w:val="00431439"/>
    <w:rsid w:val="004338A4"/>
    <w:rsid w:val="00434550"/>
    <w:rsid w:val="00452451"/>
    <w:rsid w:val="00453616"/>
    <w:rsid w:val="0045708C"/>
    <w:rsid w:val="004625F1"/>
    <w:rsid w:val="00467BFE"/>
    <w:rsid w:val="004769E6"/>
    <w:rsid w:val="00486D89"/>
    <w:rsid w:val="0049178F"/>
    <w:rsid w:val="004932A6"/>
    <w:rsid w:val="00495D7D"/>
    <w:rsid w:val="004B733D"/>
    <w:rsid w:val="004B7909"/>
    <w:rsid w:val="004C07CE"/>
    <w:rsid w:val="004C1915"/>
    <w:rsid w:val="004C1BBD"/>
    <w:rsid w:val="004C2108"/>
    <w:rsid w:val="004C51EE"/>
    <w:rsid w:val="004C5B75"/>
    <w:rsid w:val="004D00B7"/>
    <w:rsid w:val="004D2EF3"/>
    <w:rsid w:val="004D3F7C"/>
    <w:rsid w:val="004E14FC"/>
    <w:rsid w:val="004E1872"/>
    <w:rsid w:val="004F59FF"/>
    <w:rsid w:val="004F5DE8"/>
    <w:rsid w:val="004F6FE6"/>
    <w:rsid w:val="004F7C67"/>
    <w:rsid w:val="00501A55"/>
    <w:rsid w:val="00502CCD"/>
    <w:rsid w:val="00502D58"/>
    <w:rsid w:val="00510270"/>
    <w:rsid w:val="00517578"/>
    <w:rsid w:val="00520B16"/>
    <w:rsid w:val="00523734"/>
    <w:rsid w:val="00526E1B"/>
    <w:rsid w:val="00527F37"/>
    <w:rsid w:val="00530A07"/>
    <w:rsid w:val="005468CE"/>
    <w:rsid w:val="0055122B"/>
    <w:rsid w:val="0056299E"/>
    <w:rsid w:val="0056423D"/>
    <w:rsid w:val="00566B67"/>
    <w:rsid w:val="0057302D"/>
    <w:rsid w:val="00577D49"/>
    <w:rsid w:val="005864FE"/>
    <w:rsid w:val="005933AC"/>
    <w:rsid w:val="005936A5"/>
    <w:rsid w:val="00595270"/>
    <w:rsid w:val="00595329"/>
    <w:rsid w:val="0059570F"/>
    <w:rsid w:val="005959E1"/>
    <w:rsid w:val="00597890"/>
    <w:rsid w:val="00597CE5"/>
    <w:rsid w:val="005A55FA"/>
    <w:rsid w:val="005B0744"/>
    <w:rsid w:val="005B406E"/>
    <w:rsid w:val="005B799D"/>
    <w:rsid w:val="005C055F"/>
    <w:rsid w:val="005C072D"/>
    <w:rsid w:val="005C3643"/>
    <w:rsid w:val="005C373E"/>
    <w:rsid w:val="005C78AC"/>
    <w:rsid w:val="005C7CD8"/>
    <w:rsid w:val="005C7E72"/>
    <w:rsid w:val="005D4C7C"/>
    <w:rsid w:val="005D6FEF"/>
    <w:rsid w:val="005D75C5"/>
    <w:rsid w:val="005D7804"/>
    <w:rsid w:val="005E0863"/>
    <w:rsid w:val="005F58FF"/>
    <w:rsid w:val="005F595A"/>
    <w:rsid w:val="005F7B51"/>
    <w:rsid w:val="005F7D50"/>
    <w:rsid w:val="00607F45"/>
    <w:rsid w:val="00615ED0"/>
    <w:rsid w:val="00622A8A"/>
    <w:rsid w:val="00625322"/>
    <w:rsid w:val="006336C1"/>
    <w:rsid w:val="00634C67"/>
    <w:rsid w:val="00635106"/>
    <w:rsid w:val="00641232"/>
    <w:rsid w:val="00642335"/>
    <w:rsid w:val="006442BA"/>
    <w:rsid w:val="006462E2"/>
    <w:rsid w:val="0065173A"/>
    <w:rsid w:val="00651DB2"/>
    <w:rsid w:val="00654F94"/>
    <w:rsid w:val="00657BE4"/>
    <w:rsid w:val="006647FD"/>
    <w:rsid w:val="00664875"/>
    <w:rsid w:val="00664E35"/>
    <w:rsid w:val="006668A3"/>
    <w:rsid w:val="00666AAC"/>
    <w:rsid w:val="00667851"/>
    <w:rsid w:val="00670B34"/>
    <w:rsid w:val="00672060"/>
    <w:rsid w:val="00673EF3"/>
    <w:rsid w:val="006763AA"/>
    <w:rsid w:val="0068067D"/>
    <w:rsid w:val="00681D8C"/>
    <w:rsid w:val="0068229E"/>
    <w:rsid w:val="00683283"/>
    <w:rsid w:val="006834B3"/>
    <w:rsid w:val="00683D89"/>
    <w:rsid w:val="006849B2"/>
    <w:rsid w:val="00684DD7"/>
    <w:rsid w:val="0069434C"/>
    <w:rsid w:val="006A24A1"/>
    <w:rsid w:val="006A63B5"/>
    <w:rsid w:val="006B0B57"/>
    <w:rsid w:val="006B591F"/>
    <w:rsid w:val="006B6BF6"/>
    <w:rsid w:val="006C2874"/>
    <w:rsid w:val="006C5170"/>
    <w:rsid w:val="006E0D2A"/>
    <w:rsid w:val="006E24CC"/>
    <w:rsid w:val="006E64DD"/>
    <w:rsid w:val="006F56D0"/>
    <w:rsid w:val="006F5A06"/>
    <w:rsid w:val="006F67A5"/>
    <w:rsid w:val="006F72D9"/>
    <w:rsid w:val="006F7553"/>
    <w:rsid w:val="00700071"/>
    <w:rsid w:val="00703F43"/>
    <w:rsid w:val="0070489D"/>
    <w:rsid w:val="0070562D"/>
    <w:rsid w:val="0070565B"/>
    <w:rsid w:val="00711B43"/>
    <w:rsid w:val="00712EDB"/>
    <w:rsid w:val="0071610B"/>
    <w:rsid w:val="00720EB4"/>
    <w:rsid w:val="007219A8"/>
    <w:rsid w:val="00722393"/>
    <w:rsid w:val="007223DB"/>
    <w:rsid w:val="00722F7D"/>
    <w:rsid w:val="00723520"/>
    <w:rsid w:val="00725AD9"/>
    <w:rsid w:val="00731C1D"/>
    <w:rsid w:val="00731E3D"/>
    <w:rsid w:val="00734749"/>
    <w:rsid w:val="00735D24"/>
    <w:rsid w:val="00740F28"/>
    <w:rsid w:val="00742A06"/>
    <w:rsid w:val="00742FB7"/>
    <w:rsid w:val="00744E52"/>
    <w:rsid w:val="00752F25"/>
    <w:rsid w:val="00754B5C"/>
    <w:rsid w:val="0075591A"/>
    <w:rsid w:val="00755E49"/>
    <w:rsid w:val="00756CAD"/>
    <w:rsid w:val="0076189A"/>
    <w:rsid w:val="00765BF1"/>
    <w:rsid w:val="0076691E"/>
    <w:rsid w:val="00767482"/>
    <w:rsid w:val="007757CF"/>
    <w:rsid w:val="00782D91"/>
    <w:rsid w:val="00786549"/>
    <w:rsid w:val="00787F48"/>
    <w:rsid w:val="007922F7"/>
    <w:rsid w:val="00792FD3"/>
    <w:rsid w:val="00795139"/>
    <w:rsid w:val="007A0478"/>
    <w:rsid w:val="007B63F2"/>
    <w:rsid w:val="007B67A8"/>
    <w:rsid w:val="007B6F7E"/>
    <w:rsid w:val="007C18C0"/>
    <w:rsid w:val="007D2E92"/>
    <w:rsid w:val="007D3406"/>
    <w:rsid w:val="007D3682"/>
    <w:rsid w:val="007D624E"/>
    <w:rsid w:val="007E0124"/>
    <w:rsid w:val="007E0483"/>
    <w:rsid w:val="007E66F1"/>
    <w:rsid w:val="007F0E13"/>
    <w:rsid w:val="00803652"/>
    <w:rsid w:val="00807464"/>
    <w:rsid w:val="00814335"/>
    <w:rsid w:val="00822EF1"/>
    <w:rsid w:val="00824490"/>
    <w:rsid w:val="008263E6"/>
    <w:rsid w:val="008421CD"/>
    <w:rsid w:val="00850F50"/>
    <w:rsid w:val="008516FC"/>
    <w:rsid w:val="00863988"/>
    <w:rsid w:val="00863CED"/>
    <w:rsid w:val="00866D03"/>
    <w:rsid w:val="00867023"/>
    <w:rsid w:val="0086744D"/>
    <w:rsid w:val="00867778"/>
    <w:rsid w:val="008678BB"/>
    <w:rsid w:val="00872917"/>
    <w:rsid w:val="008747F7"/>
    <w:rsid w:val="008804D0"/>
    <w:rsid w:val="00880DD8"/>
    <w:rsid w:val="00891545"/>
    <w:rsid w:val="008922A6"/>
    <w:rsid w:val="00892E63"/>
    <w:rsid w:val="008A0278"/>
    <w:rsid w:val="008A7189"/>
    <w:rsid w:val="008A7B6E"/>
    <w:rsid w:val="008C0B49"/>
    <w:rsid w:val="008C3557"/>
    <w:rsid w:val="008C63A6"/>
    <w:rsid w:val="008D0CE9"/>
    <w:rsid w:val="008D1C1B"/>
    <w:rsid w:val="008D3FB6"/>
    <w:rsid w:val="008E303A"/>
    <w:rsid w:val="00901E97"/>
    <w:rsid w:val="00906C4D"/>
    <w:rsid w:val="0091048D"/>
    <w:rsid w:val="00913665"/>
    <w:rsid w:val="00917F0E"/>
    <w:rsid w:val="009212CE"/>
    <w:rsid w:val="00921DF5"/>
    <w:rsid w:val="00931B8A"/>
    <w:rsid w:val="00932B51"/>
    <w:rsid w:val="00934780"/>
    <w:rsid w:val="00937297"/>
    <w:rsid w:val="00941EBD"/>
    <w:rsid w:val="00946888"/>
    <w:rsid w:val="009476E8"/>
    <w:rsid w:val="009502FA"/>
    <w:rsid w:val="00952A3D"/>
    <w:rsid w:val="00952AA7"/>
    <w:rsid w:val="00954554"/>
    <w:rsid w:val="009547F6"/>
    <w:rsid w:val="0096052D"/>
    <w:rsid w:val="009612AA"/>
    <w:rsid w:val="0096208A"/>
    <w:rsid w:val="009661E5"/>
    <w:rsid w:val="00972886"/>
    <w:rsid w:val="0097485E"/>
    <w:rsid w:val="009809C0"/>
    <w:rsid w:val="00981F85"/>
    <w:rsid w:val="0098413C"/>
    <w:rsid w:val="009858A9"/>
    <w:rsid w:val="0099205B"/>
    <w:rsid w:val="00996E7F"/>
    <w:rsid w:val="009B16B9"/>
    <w:rsid w:val="009B3FF5"/>
    <w:rsid w:val="009B402C"/>
    <w:rsid w:val="009B587E"/>
    <w:rsid w:val="009C0D98"/>
    <w:rsid w:val="009D3CF0"/>
    <w:rsid w:val="009D475F"/>
    <w:rsid w:val="009D496A"/>
    <w:rsid w:val="009E18FC"/>
    <w:rsid w:val="009E1A39"/>
    <w:rsid w:val="009E28D5"/>
    <w:rsid w:val="009E48A5"/>
    <w:rsid w:val="009E4BA0"/>
    <w:rsid w:val="009F09F8"/>
    <w:rsid w:val="009F0F0A"/>
    <w:rsid w:val="00A03C7B"/>
    <w:rsid w:val="00A06CDE"/>
    <w:rsid w:val="00A100C5"/>
    <w:rsid w:val="00A14140"/>
    <w:rsid w:val="00A23862"/>
    <w:rsid w:val="00A30AF4"/>
    <w:rsid w:val="00A37E25"/>
    <w:rsid w:val="00A4063B"/>
    <w:rsid w:val="00A4100E"/>
    <w:rsid w:val="00A41BE3"/>
    <w:rsid w:val="00A4429F"/>
    <w:rsid w:val="00A45EB9"/>
    <w:rsid w:val="00A47A4E"/>
    <w:rsid w:val="00A47C2A"/>
    <w:rsid w:val="00A54AD6"/>
    <w:rsid w:val="00A635B6"/>
    <w:rsid w:val="00A640D9"/>
    <w:rsid w:val="00A64B29"/>
    <w:rsid w:val="00A65A37"/>
    <w:rsid w:val="00A712F6"/>
    <w:rsid w:val="00A733AC"/>
    <w:rsid w:val="00A74DE3"/>
    <w:rsid w:val="00A81818"/>
    <w:rsid w:val="00A8506B"/>
    <w:rsid w:val="00A8684D"/>
    <w:rsid w:val="00A90A89"/>
    <w:rsid w:val="00AA1CAD"/>
    <w:rsid w:val="00AA35E2"/>
    <w:rsid w:val="00AA42A5"/>
    <w:rsid w:val="00AA604E"/>
    <w:rsid w:val="00AA6484"/>
    <w:rsid w:val="00AB0E25"/>
    <w:rsid w:val="00AC5405"/>
    <w:rsid w:val="00AC7DCB"/>
    <w:rsid w:val="00AD032B"/>
    <w:rsid w:val="00AD4E3A"/>
    <w:rsid w:val="00AD7074"/>
    <w:rsid w:val="00AD7423"/>
    <w:rsid w:val="00AD777A"/>
    <w:rsid w:val="00AE1B13"/>
    <w:rsid w:val="00AE49B1"/>
    <w:rsid w:val="00AF312E"/>
    <w:rsid w:val="00B00416"/>
    <w:rsid w:val="00B02C37"/>
    <w:rsid w:val="00B07DC9"/>
    <w:rsid w:val="00B144C5"/>
    <w:rsid w:val="00B17102"/>
    <w:rsid w:val="00B26E7C"/>
    <w:rsid w:val="00B31D4F"/>
    <w:rsid w:val="00B32D7E"/>
    <w:rsid w:val="00B35670"/>
    <w:rsid w:val="00B36934"/>
    <w:rsid w:val="00B369B9"/>
    <w:rsid w:val="00B4423E"/>
    <w:rsid w:val="00B4536A"/>
    <w:rsid w:val="00B576EA"/>
    <w:rsid w:val="00B57908"/>
    <w:rsid w:val="00B6455D"/>
    <w:rsid w:val="00B74CF2"/>
    <w:rsid w:val="00B82E12"/>
    <w:rsid w:val="00B86A26"/>
    <w:rsid w:val="00B87C24"/>
    <w:rsid w:val="00B90DEC"/>
    <w:rsid w:val="00B95093"/>
    <w:rsid w:val="00BA352E"/>
    <w:rsid w:val="00BA6DD9"/>
    <w:rsid w:val="00BA7FC2"/>
    <w:rsid w:val="00BB250B"/>
    <w:rsid w:val="00BB6FE5"/>
    <w:rsid w:val="00BC0527"/>
    <w:rsid w:val="00BC276E"/>
    <w:rsid w:val="00BC2A45"/>
    <w:rsid w:val="00BC5706"/>
    <w:rsid w:val="00BC6DAE"/>
    <w:rsid w:val="00BC6F60"/>
    <w:rsid w:val="00BD2A57"/>
    <w:rsid w:val="00BD60E4"/>
    <w:rsid w:val="00BD7122"/>
    <w:rsid w:val="00BE4DDA"/>
    <w:rsid w:val="00BE7453"/>
    <w:rsid w:val="00BF161C"/>
    <w:rsid w:val="00BF2170"/>
    <w:rsid w:val="00BF6009"/>
    <w:rsid w:val="00BF6DBE"/>
    <w:rsid w:val="00C038A5"/>
    <w:rsid w:val="00C07D13"/>
    <w:rsid w:val="00C105DC"/>
    <w:rsid w:val="00C11887"/>
    <w:rsid w:val="00C14699"/>
    <w:rsid w:val="00C20455"/>
    <w:rsid w:val="00C2660B"/>
    <w:rsid w:val="00C26D49"/>
    <w:rsid w:val="00C31455"/>
    <w:rsid w:val="00C32032"/>
    <w:rsid w:val="00C3410A"/>
    <w:rsid w:val="00C4031A"/>
    <w:rsid w:val="00C4352F"/>
    <w:rsid w:val="00C44EC6"/>
    <w:rsid w:val="00C51C3C"/>
    <w:rsid w:val="00C57EEA"/>
    <w:rsid w:val="00C602A4"/>
    <w:rsid w:val="00C64E90"/>
    <w:rsid w:val="00C652AF"/>
    <w:rsid w:val="00C65852"/>
    <w:rsid w:val="00C660F1"/>
    <w:rsid w:val="00C66C05"/>
    <w:rsid w:val="00C718B3"/>
    <w:rsid w:val="00C773D1"/>
    <w:rsid w:val="00C809F8"/>
    <w:rsid w:val="00C84F78"/>
    <w:rsid w:val="00C9136E"/>
    <w:rsid w:val="00C91E9D"/>
    <w:rsid w:val="00C96A62"/>
    <w:rsid w:val="00C97C40"/>
    <w:rsid w:val="00CA3422"/>
    <w:rsid w:val="00CA64F5"/>
    <w:rsid w:val="00CA6858"/>
    <w:rsid w:val="00CA6C05"/>
    <w:rsid w:val="00CB19DB"/>
    <w:rsid w:val="00CC20A6"/>
    <w:rsid w:val="00CC5EC2"/>
    <w:rsid w:val="00CC5FA5"/>
    <w:rsid w:val="00CD34C6"/>
    <w:rsid w:val="00CD686E"/>
    <w:rsid w:val="00CE0CBE"/>
    <w:rsid w:val="00CE1686"/>
    <w:rsid w:val="00CE42FC"/>
    <w:rsid w:val="00CE4C6A"/>
    <w:rsid w:val="00CE60BA"/>
    <w:rsid w:val="00CE650C"/>
    <w:rsid w:val="00CF7FF8"/>
    <w:rsid w:val="00D04DD1"/>
    <w:rsid w:val="00D06730"/>
    <w:rsid w:val="00D1190D"/>
    <w:rsid w:val="00D163C2"/>
    <w:rsid w:val="00D1673F"/>
    <w:rsid w:val="00D21394"/>
    <w:rsid w:val="00D22DFD"/>
    <w:rsid w:val="00D23099"/>
    <w:rsid w:val="00D23BDF"/>
    <w:rsid w:val="00D30C7F"/>
    <w:rsid w:val="00D318E4"/>
    <w:rsid w:val="00D3483B"/>
    <w:rsid w:val="00D42EE3"/>
    <w:rsid w:val="00D462E0"/>
    <w:rsid w:val="00D47C19"/>
    <w:rsid w:val="00D52521"/>
    <w:rsid w:val="00D536D2"/>
    <w:rsid w:val="00D63665"/>
    <w:rsid w:val="00D65AE6"/>
    <w:rsid w:val="00D6639E"/>
    <w:rsid w:val="00D70D63"/>
    <w:rsid w:val="00D76093"/>
    <w:rsid w:val="00D8097B"/>
    <w:rsid w:val="00D8171F"/>
    <w:rsid w:val="00D829A9"/>
    <w:rsid w:val="00D86431"/>
    <w:rsid w:val="00D92723"/>
    <w:rsid w:val="00D94E29"/>
    <w:rsid w:val="00D955F4"/>
    <w:rsid w:val="00DA1038"/>
    <w:rsid w:val="00DC5F31"/>
    <w:rsid w:val="00DD24BE"/>
    <w:rsid w:val="00DD2D9B"/>
    <w:rsid w:val="00DD47F7"/>
    <w:rsid w:val="00DD56CC"/>
    <w:rsid w:val="00DE53FF"/>
    <w:rsid w:val="00DE6CEF"/>
    <w:rsid w:val="00DF33B7"/>
    <w:rsid w:val="00DF6454"/>
    <w:rsid w:val="00E00373"/>
    <w:rsid w:val="00E00C5C"/>
    <w:rsid w:val="00E04872"/>
    <w:rsid w:val="00E04C65"/>
    <w:rsid w:val="00E05CE9"/>
    <w:rsid w:val="00E10767"/>
    <w:rsid w:val="00E14D4D"/>
    <w:rsid w:val="00E17591"/>
    <w:rsid w:val="00E2092E"/>
    <w:rsid w:val="00E24CC9"/>
    <w:rsid w:val="00E24E50"/>
    <w:rsid w:val="00E36E41"/>
    <w:rsid w:val="00E4321F"/>
    <w:rsid w:val="00E435FD"/>
    <w:rsid w:val="00E559A7"/>
    <w:rsid w:val="00E65E38"/>
    <w:rsid w:val="00E66BA3"/>
    <w:rsid w:val="00E706CB"/>
    <w:rsid w:val="00E7279D"/>
    <w:rsid w:val="00E762B5"/>
    <w:rsid w:val="00E77A03"/>
    <w:rsid w:val="00E80FA8"/>
    <w:rsid w:val="00E91646"/>
    <w:rsid w:val="00EA0ADB"/>
    <w:rsid w:val="00EA2F8E"/>
    <w:rsid w:val="00EB4DC9"/>
    <w:rsid w:val="00EB50C6"/>
    <w:rsid w:val="00EB5B74"/>
    <w:rsid w:val="00EB6520"/>
    <w:rsid w:val="00EC5A23"/>
    <w:rsid w:val="00ED0287"/>
    <w:rsid w:val="00ED35EA"/>
    <w:rsid w:val="00ED6BB7"/>
    <w:rsid w:val="00EE0F87"/>
    <w:rsid w:val="00EE476C"/>
    <w:rsid w:val="00EE7938"/>
    <w:rsid w:val="00EF033E"/>
    <w:rsid w:val="00EF2216"/>
    <w:rsid w:val="00EF257D"/>
    <w:rsid w:val="00EF5071"/>
    <w:rsid w:val="00F01408"/>
    <w:rsid w:val="00F07ED5"/>
    <w:rsid w:val="00F111C2"/>
    <w:rsid w:val="00F1374C"/>
    <w:rsid w:val="00F13F27"/>
    <w:rsid w:val="00F23116"/>
    <w:rsid w:val="00F278A7"/>
    <w:rsid w:val="00F35E73"/>
    <w:rsid w:val="00F35FEC"/>
    <w:rsid w:val="00F372F4"/>
    <w:rsid w:val="00F402CA"/>
    <w:rsid w:val="00F45B21"/>
    <w:rsid w:val="00F54E88"/>
    <w:rsid w:val="00F6106D"/>
    <w:rsid w:val="00F61700"/>
    <w:rsid w:val="00F61CE7"/>
    <w:rsid w:val="00F65E2F"/>
    <w:rsid w:val="00F702CA"/>
    <w:rsid w:val="00F731A3"/>
    <w:rsid w:val="00F87B4F"/>
    <w:rsid w:val="00F960E1"/>
    <w:rsid w:val="00F97FC5"/>
    <w:rsid w:val="00FA0452"/>
    <w:rsid w:val="00FA39C9"/>
    <w:rsid w:val="00FA6523"/>
    <w:rsid w:val="00FB31CA"/>
    <w:rsid w:val="00FB3C1C"/>
    <w:rsid w:val="00FB7AEE"/>
    <w:rsid w:val="00FC197C"/>
    <w:rsid w:val="00FC1C88"/>
    <w:rsid w:val="00FC4FA6"/>
    <w:rsid w:val="00FD0267"/>
    <w:rsid w:val="00FD2962"/>
    <w:rsid w:val="00FD4297"/>
    <w:rsid w:val="00FD57BC"/>
    <w:rsid w:val="00FD6C11"/>
    <w:rsid w:val="00FF101F"/>
    <w:rsid w:val="00FF20A1"/>
    <w:rsid w:val="00FF6AB3"/>
    <w:rsid w:val="00FF71F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30EAAC"/>
  <w15:docId w15:val="{B22D1E3E-A5B2-40CC-8D46-EA33B82C87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423E"/>
  </w:style>
  <w:style w:type="paragraph" w:styleId="Ttulo1">
    <w:name w:val="heading 1"/>
    <w:basedOn w:val="Normal"/>
    <w:next w:val="Normal"/>
    <w:link w:val="Ttulo1Car"/>
    <w:uiPriority w:val="9"/>
    <w:qFormat/>
    <w:rsid w:val="00144D7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BA6D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BA6DD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B65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B6520"/>
  </w:style>
  <w:style w:type="paragraph" w:styleId="Piedepgina">
    <w:name w:val="footer"/>
    <w:basedOn w:val="Normal"/>
    <w:link w:val="PiedepginaCar"/>
    <w:uiPriority w:val="99"/>
    <w:unhideWhenUsed/>
    <w:rsid w:val="00EB65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B6520"/>
  </w:style>
  <w:style w:type="table" w:styleId="Tablaconcuadrcula">
    <w:name w:val="Table Grid"/>
    <w:basedOn w:val="Tablanormal"/>
    <w:uiPriority w:val="39"/>
    <w:rsid w:val="00020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ormal">
    <w:name w:val="E_Normal"/>
    <w:link w:val="ENormalCar"/>
    <w:autoRedefine/>
    <w:qFormat/>
    <w:rsid w:val="00D76093"/>
    <w:pPr>
      <w:spacing w:after="0" w:line="360" w:lineRule="auto"/>
    </w:pPr>
    <w:rPr>
      <w:sz w:val="24"/>
    </w:rPr>
  </w:style>
  <w:style w:type="paragraph" w:customStyle="1" w:styleId="ETitulo">
    <w:name w:val="E_Titulo"/>
    <w:basedOn w:val="ENormal"/>
    <w:next w:val="ETit1"/>
    <w:link w:val="ETituloCar"/>
    <w:autoRedefine/>
    <w:qFormat/>
    <w:rsid w:val="006668A3"/>
    <w:pPr>
      <w:keepNext/>
      <w:pageBreakBefore/>
    </w:pPr>
    <w:rPr>
      <w:color w:val="1F3864" w:themeColor="accent1" w:themeShade="80"/>
      <w:sz w:val="56"/>
    </w:rPr>
  </w:style>
  <w:style w:type="character" w:customStyle="1" w:styleId="Ttulo1Car">
    <w:name w:val="Título 1 Car"/>
    <w:basedOn w:val="Fuentedeprrafopredeter"/>
    <w:link w:val="Ttulo1"/>
    <w:uiPriority w:val="9"/>
    <w:rsid w:val="00144D72"/>
    <w:rPr>
      <w:rFonts w:asciiTheme="majorHAnsi" w:eastAsiaTheme="majorEastAsia" w:hAnsiTheme="majorHAnsi" w:cstheme="majorBidi"/>
      <w:color w:val="2F5496" w:themeColor="accent1" w:themeShade="BF"/>
      <w:sz w:val="32"/>
      <w:szCs w:val="32"/>
    </w:rPr>
  </w:style>
  <w:style w:type="paragraph" w:styleId="Ttulo">
    <w:name w:val="Title"/>
    <w:basedOn w:val="Normal"/>
    <w:next w:val="Normal"/>
    <w:link w:val="TtuloCar"/>
    <w:uiPriority w:val="10"/>
    <w:qFormat/>
    <w:rsid w:val="00144D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44D72"/>
    <w:rPr>
      <w:rFonts w:asciiTheme="majorHAnsi" w:eastAsiaTheme="majorEastAsia" w:hAnsiTheme="majorHAnsi" w:cstheme="majorBidi"/>
      <w:spacing w:val="-10"/>
      <w:kern w:val="28"/>
      <w:sz w:val="56"/>
      <w:szCs w:val="56"/>
    </w:rPr>
  </w:style>
  <w:style w:type="paragraph" w:customStyle="1" w:styleId="ETit1">
    <w:name w:val="E_Tit1"/>
    <w:basedOn w:val="ETitulo"/>
    <w:next w:val="ENormal"/>
    <w:link w:val="ETit1Car"/>
    <w:autoRedefine/>
    <w:qFormat/>
    <w:rsid w:val="00C51C3C"/>
    <w:pPr>
      <w:pageBreakBefore w:val="0"/>
      <w:numPr>
        <w:ilvl w:val="1"/>
        <w:numId w:val="3"/>
      </w:numPr>
      <w:spacing w:before="360" w:after="120"/>
    </w:pPr>
    <w:rPr>
      <w:color w:val="1F4E79" w:themeColor="accent5" w:themeShade="80"/>
      <w:sz w:val="40"/>
    </w:rPr>
  </w:style>
  <w:style w:type="paragraph" w:customStyle="1" w:styleId="ETit2">
    <w:name w:val="E_Tit2"/>
    <w:basedOn w:val="ETit1"/>
    <w:next w:val="ENormal"/>
    <w:autoRedefine/>
    <w:qFormat/>
    <w:rsid w:val="00EF257D"/>
    <w:pPr>
      <w:numPr>
        <w:ilvl w:val="0"/>
        <w:numId w:val="0"/>
      </w:numPr>
      <w:spacing w:before="240"/>
      <w:ind w:left="1080" w:hanging="720"/>
    </w:pPr>
    <w:rPr>
      <w:color w:val="2F5496" w:themeColor="accent1" w:themeShade="BF"/>
      <w:sz w:val="36"/>
    </w:rPr>
  </w:style>
  <w:style w:type="paragraph" w:customStyle="1" w:styleId="ETit3">
    <w:name w:val="E_Tit3"/>
    <w:basedOn w:val="ETit2"/>
    <w:next w:val="ENormal"/>
    <w:autoRedefine/>
    <w:qFormat/>
    <w:rsid w:val="006647FD"/>
    <w:pPr>
      <w:spacing w:before="120"/>
      <w:ind w:left="0" w:firstLine="0"/>
    </w:pPr>
    <w:rPr>
      <w:color w:val="2E74B5" w:themeColor="accent5" w:themeShade="BF"/>
      <w:sz w:val="32"/>
    </w:rPr>
  </w:style>
  <w:style w:type="character" w:customStyle="1" w:styleId="Ttulo2Car">
    <w:name w:val="Título 2 Car"/>
    <w:basedOn w:val="Fuentedeprrafopredeter"/>
    <w:link w:val="Ttulo2"/>
    <w:uiPriority w:val="9"/>
    <w:semiHidden/>
    <w:rsid w:val="00BA6DD9"/>
    <w:rPr>
      <w:rFonts w:asciiTheme="majorHAnsi" w:eastAsiaTheme="majorEastAsia" w:hAnsiTheme="majorHAnsi" w:cstheme="majorBidi"/>
      <w:color w:val="2F5496" w:themeColor="accent1" w:themeShade="BF"/>
      <w:sz w:val="26"/>
      <w:szCs w:val="26"/>
    </w:rPr>
  </w:style>
  <w:style w:type="paragraph" w:styleId="ndice1">
    <w:name w:val="index 1"/>
    <w:basedOn w:val="Normal"/>
    <w:next w:val="Normal"/>
    <w:autoRedefine/>
    <w:uiPriority w:val="99"/>
    <w:semiHidden/>
    <w:unhideWhenUsed/>
    <w:rsid w:val="00AA604E"/>
    <w:pPr>
      <w:spacing w:after="0" w:line="240" w:lineRule="auto"/>
      <w:ind w:left="220" w:hanging="220"/>
    </w:pPr>
  </w:style>
  <w:style w:type="paragraph" w:styleId="TDC1">
    <w:name w:val="toc 1"/>
    <w:basedOn w:val="Normal"/>
    <w:next w:val="Normal"/>
    <w:autoRedefine/>
    <w:uiPriority w:val="39"/>
    <w:unhideWhenUsed/>
    <w:rsid w:val="00BA6DD9"/>
    <w:pPr>
      <w:spacing w:after="100"/>
    </w:pPr>
  </w:style>
  <w:style w:type="character" w:customStyle="1" w:styleId="Ttulo3Car">
    <w:name w:val="Título 3 Car"/>
    <w:basedOn w:val="Fuentedeprrafopredeter"/>
    <w:link w:val="Ttulo3"/>
    <w:uiPriority w:val="9"/>
    <w:semiHidden/>
    <w:rsid w:val="00BA6DD9"/>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BA6DD9"/>
    <w:rPr>
      <w:color w:val="0563C1" w:themeColor="hyperlink"/>
      <w:u w:val="single"/>
    </w:rPr>
  </w:style>
  <w:style w:type="paragraph" w:styleId="TDC3">
    <w:name w:val="toc 3"/>
    <w:basedOn w:val="Normal"/>
    <w:next w:val="Normal"/>
    <w:autoRedefine/>
    <w:uiPriority w:val="39"/>
    <w:unhideWhenUsed/>
    <w:rsid w:val="006C2874"/>
    <w:pPr>
      <w:spacing w:after="100"/>
      <w:ind w:left="440"/>
    </w:pPr>
  </w:style>
  <w:style w:type="paragraph" w:styleId="TDC4">
    <w:name w:val="toc 4"/>
    <w:basedOn w:val="Normal"/>
    <w:next w:val="Normal"/>
    <w:autoRedefine/>
    <w:uiPriority w:val="39"/>
    <w:unhideWhenUsed/>
    <w:rsid w:val="006C2874"/>
    <w:pPr>
      <w:spacing w:after="100"/>
      <w:ind w:left="660"/>
    </w:pPr>
  </w:style>
  <w:style w:type="paragraph" w:styleId="TDC2">
    <w:name w:val="toc 2"/>
    <w:basedOn w:val="Normal"/>
    <w:next w:val="Normal"/>
    <w:autoRedefine/>
    <w:uiPriority w:val="39"/>
    <w:unhideWhenUsed/>
    <w:rsid w:val="00A45EB9"/>
    <w:pPr>
      <w:spacing w:after="100"/>
      <w:ind w:left="220"/>
    </w:pPr>
  </w:style>
  <w:style w:type="paragraph" w:customStyle="1" w:styleId="ETit4">
    <w:name w:val="E_Tit4"/>
    <w:basedOn w:val="ETit3"/>
    <w:next w:val="ENormal"/>
    <w:autoRedefine/>
    <w:qFormat/>
    <w:rsid w:val="00C57EEA"/>
    <w:rPr>
      <w:color w:val="00B0F0"/>
      <w:sz w:val="28"/>
    </w:rPr>
  </w:style>
  <w:style w:type="paragraph" w:styleId="Sinespaciado">
    <w:name w:val="No Spacing"/>
    <w:link w:val="SinespaciadoCar"/>
    <w:uiPriority w:val="1"/>
    <w:qFormat/>
    <w:rsid w:val="00FD4297"/>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D4297"/>
    <w:rPr>
      <w:rFonts w:eastAsiaTheme="minorEastAsia"/>
      <w:lang w:eastAsia="es-ES"/>
    </w:rPr>
  </w:style>
  <w:style w:type="paragraph" w:customStyle="1" w:styleId="EAnotaciones">
    <w:name w:val="E_Anotaciones"/>
    <w:basedOn w:val="ENormal"/>
    <w:next w:val="ENormal"/>
    <w:qFormat/>
    <w:rsid w:val="00D47C19"/>
    <w:rPr>
      <w:i/>
      <w:color w:val="808080" w:themeColor="background1" w:themeShade="80"/>
      <w:sz w:val="22"/>
    </w:rPr>
  </w:style>
  <w:style w:type="paragraph" w:styleId="Prrafodelista">
    <w:name w:val="List Paragraph"/>
    <w:basedOn w:val="Normal"/>
    <w:uiPriority w:val="34"/>
    <w:qFormat/>
    <w:rsid w:val="00C51C3C"/>
    <w:pPr>
      <w:ind w:left="720"/>
      <w:contextualSpacing/>
    </w:pPr>
  </w:style>
  <w:style w:type="paragraph" w:customStyle="1" w:styleId="LImagenes">
    <w:name w:val="L_Imagenes"/>
    <w:basedOn w:val="Normal"/>
    <w:next w:val="ENormal"/>
    <w:link w:val="LImagenesCar"/>
    <w:autoRedefine/>
    <w:qFormat/>
    <w:rsid w:val="002A757B"/>
    <w:pPr>
      <w:keepLines/>
      <w:numPr>
        <w:numId w:val="6"/>
      </w:numPr>
      <w:spacing w:after="120"/>
      <w:ind w:left="714" w:hanging="357"/>
    </w:pPr>
    <w:rPr>
      <w:color w:val="1F3864" w:themeColor="accent1" w:themeShade="80"/>
    </w:rPr>
  </w:style>
  <w:style w:type="paragraph" w:customStyle="1" w:styleId="LTablas">
    <w:name w:val="L_Tablas"/>
    <w:basedOn w:val="LImagenes"/>
    <w:next w:val="ENormal"/>
    <w:link w:val="LTablasCar"/>
    <w:autoRedefine/>
    <w:qFormat/>
    <w:rsid w:val="002A757B"/>
    <w:pPr>
      <w:numPr>
        <w:numId w:val="7"/>
      </w:numPr>
      <w:spacing w:before="120"/>
      <w:ind w:left="1077" w:hanging="357"/>
    </w:pPr>
    <w:rPr>
      <w:color w:val="2F5496" w:themeColor="accent1" w:themeShade="BF"/>
    </w:rPr>
  </w:style>
  <w:style w:type="character" w:customStyle="1" w:styleId="LImagenesCar">
    <w:name w:val="L_Imagenes Car"/>
    <w:basedOn w:val="Fuentedeprrafopredeter"/>
    <w:link w:val="LImagenes"/>
    <w:rsid w:val="002A757B"/>
    <w:rPr>
      <w:color w:val="1F3864" w:themeColor="accent1" w:themeShade="80"/>
    </w:rPr>
  </w:style>
  <w:style w:type="paragraph" w:customStyle="1" w:styleId="EGuiones">
    <w:name w:val="E_Guiones"/>
    <w:basedOn w:val="ENormal"/>
    <w:link w:val="EGuionesCar"/>
    <w:qFormat/>
    <w:rsid w:val="00A90A89"/>
    <w:pPr>
      <w:numPr>
        <w:numId w:val="8"/>
      </w:numPr>
    </w:pPr>
  </w:style>
  <w:style w:type="character" w:customStyle="1" w:styleId="LTablasCar">
    <w:name w:val="L_Tablas Car"/>
    <w:basedOn w:val="LImagenesCar"/>
    <w:link w:val="LTablas"/>
    <w:rsid w:val="002A757B"/>
    <w:rPr>
      <w:color w:val="2F5496" w:themeColor="accent1" w:themeShade="BF"/>
    </w:rPr>
  </w:style>
  <w:style w:type="character" w:customStyle="1" w:styleId="ENormalCar">
    <w:name w:val="E_Normal Car"/>
    <w:basedOn w:val="Fuentedeprrafopredeter"/>
    <w:link w:val="ENormal"/>
    <w:rsid w:val="00D76093"/>
    <w:rPr>
      <w:sz w:val="24"/>
    </w:rPr>
  </w:style>
  <w:style w:type="character" w:customStyle="1" w:styleId="EGuionesCar">
    <w:name w:val="E_Guiones Car"/>
    <w:basedOn w:val="ENormalCar"/>
    <w:link w:val="EGuiones"/>
    <w:rsid w:val="00A90A89"/>
    <w:rPr>
      <w:sz w:val="24"/>
    </w:rPr>
  </w:style>
  <w:style w:type="paragraph" w:customStyle="1" w:styleId="EAnexo">
    <w:name w:val="E_Anexo"/>
    <w:basedOn w:val="ETit1"/>
    <w:next w:val="ENormal"/>
    <w:link w:val="EAnexoCar"/>
    <w:qFormat/>
    <w:rsid w:val="00D94E29"/>
    <w:pPr>
      <w:numPr>
        <w:ilvl w:val="0"/>
        <w:numId w:val="13"/>
      </w:numPr>
    </w:pPr>
  </w:style>
  <w:style w:type="character" w:customStyle="1" w:styleId="ETituloCar">
    <w:name w:val="E_Titulo Car"/>
    <w:basedOn w:val="ENormalCar"/>
    <w:link w:val="ETitulo"/>
    <w:rsid w:val="006668A3"/>
    <w:rPr>
      <w:color w:val="1F3864" w:themeColor="accent1" w:themeShade="80"/>
      <w:sz w:val="56"/>
    </w:rPr>
  </w:style>
  <w:style w:type="character" w:customStyle="1" w:styleId="ETit1Car">
    <w:name w:val="E_Tit1 Car"/>
    <w:basedOn w:val="ETituloCar"/>
    <w:link w:val="ETit1"/>
    <w:rsid w:val="00D94E29"/>
    <w:rPr>
      <w:color w:val="1F4E79" w:themeColor="accent5" w:themeShade="80"/>
      <w:sz w:val="40"/>
    </w:rPr>
  </w:style>
  <w:style w:type="character" w:customStyle="1" w:styleId="EAnexoCar">
    <w:name w:val="E_Anexo Car"/>
    <w:basedOn w:val="ETit1Car"/>
    <w:link w:val="EAnexo"/>
    <w:rsid w:val="00D94E29"/>
    <w:rPr>
      <w:color w:val="1F4E79" w:themeColor="accent5" w:themeShade="80"/>
      <w:sz w:val="40"/>
    </w:rPr>
  </w:style>
  <w:style w:type="paragraph" w:styleId="TtuloTDC">
    <w:name w:val="TOC Heading"/>
    <w:basedOn w:val="Ttulo1"/>
    <w:next w:val="Normal"/>
    <w:uiPriority w:val="39"/>
    <w:unhideWhenUsed/>
    <w:qFormat/>
    <w:rsid w:val="00A4100E"/>
    <w:pPr>
      <w:outlineLvl w:val="9"/>
    </w:pPr>
    <w:rPr>
      <w:lang w:eastAsia="es-ES"/>
    </w:rPr>
  </w:style>
  <w:style w:type="paragraph" w:styleId="Tabladeilustraciones">
    <w:name w:val="table of figures"/>
    <w:basedOn w:val="Normal"/>
    <w:next w:val="Normal"/>
    <w:uiPriority w:val="99"/>
    <w:unhideWhenUsed/>
    <w:rsid w:val="00CE1686"/>
    <w:pPr>
      <w:spacing w:after="0"/>
    </w:pPr>
  </w:style>
  <w:style w:type="paragraph" w:styleId="Textodeglobo">
    <w:name w:val="Balloon Text"/>
    <w:basedOn w:val="Normal"/>
    <w:link w:val="TextodegloboCar"/>
    <w:uiPriority w:val="99"/>
    <w:semiHidden/>
    <w:unhideWhenUsed/>
    <w:rsid w:val="004F5DE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F5DE8"/>
    <w:rPr>
      <w:rFonts w:ascii="Tahoma" w:hAnsi="Tahoma" w:cs="Tahoma"/>
      <w:sz w:val="16"/>
      <w:szCs w:val="16"/>
    </w:rPr>
  </w:style>
  <w:style w:type="paragraph" w:customStyle="1" w:styleId="ETablaTitulo">
    <w:name w:val="E_Tabla_Titulo"/>
    <w:basedOn w:val="ENormal"/>
    <w:autoRedefine/>
    <w:qFormat/>
    <w:rsid w:val="00595329"/>
    <w:pPr>
      <w:jc w:val="center"/>
    </w:pPr>
    <w:rPr>
      <w:b/>
      <w:sz w:val="28"/>
    </w:rPr>
  </w:style>
  <w:style w:type="paragraph" w:customStyle="1" w:styleId="ETablaSubtitulos">
    <w:name w:val="E_Tabla_Subtitulos"/>
    <w:basedOn w:val="ENormal"/>
    <w:qFormat/>
    <w:rsid w:val="00595329"/>
    <w:pPr>
      <w:jc w:val="right"/>
    </w:pPr>
    <w:rPr>
      <w:b/>
      <w:color w:val="097F0C"/>
    </w:rPr>
  </w:style>
  <w:style w:type="paragraph" w:customStyle="1" w:styleId="ETablaContenido">
    <w:name w:val="E_Tabla_Contenido"/>
    <w:basedOn w:val="ENormal"/>
    <w:qFormat/>
    <w:rsid w:val="00D63665"/>
  </w:style>
  <w:style w:type="paragraph" w:styleId="HTMLconformatoprevio">
    <w:name w:val="HTML Preformatted"/>
    <w:basedOn w:val="Normal"/>
    <w:link w:val="HTMLconformatoprevioCar"/>
    <w:uiPriority w:val="99"/>
    <w:semiHidden/>
    <w:unhideWhenUsed/>
    <w:rsid w:val="0028687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86879"/>
    <w:rPr>
      <w:rFonts w:ascii="Courier New" w:eastAsia="Times New Roman" w:hAnsi="Courier New" w:cs="Courier New"/>
      <w:sz w:val="20"/>
      <w:szCs w:val="20"/>
      <w:lang w:eastAsia="es-ES"/>
    </w:rPr>
  </w:style>
  <w:style w:type="paragraph" w:styleId="TDC5">
    <w:name w:val="toc 5"/>
    <w:basedOn w:val="Normal"/>
    <w:next w:val="Normal"/>
    <w:autoRedefine/>
    <w:uiPriority w:val="39"/>
    <w:unhideWhenUsed/>
    <w:rsid w:val="003C3BD2"/>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47890">
      <w:bodyDiv w:val="1"/>
      <w:marLeft w:val="0"/>
      <w:marRight w:val="0"/>
      <w:marTop w:val="0"/>
      <w:marBottom w:val="0"/>
      <w:divBdr>
        <w:top w:val="none" w:sz="0" w:space="0" w:color="auto"/>
        <w:left w:val="none" w:sz="0" w:space="0" w:color="auto"/>
        <w:bottom w:val="none" w:sz="0" w:space="0" w:color="auto"/>
        <w:right w:val="none" w:sz="0" w:space="0" w:color="auto"/>
      </w:divBdr>
    </w:div>
    <w:div w:id="487676065">
      <w:bodyDiv w:val="1"/>
      <w:marLeft w:val="0"/>
      <w:marRight w:val="0"/>
      <w:marTop w:val="0"/>
      <w:marBottom w:val="0"/>
      <w:divBdr>
        <w:top w:val="none" w:sz="0" w:space="0" w:color="auto"/>
        <w:left w:val="none" w:sz="0" w:space="0" w:color="auto"/>
        <w:bottom w:val="none" w:sz="0" w:space="0" w:color="auto"/>
        <w:right w:val="none" w:sz="0" w:space="0" w:color="auto"/>
      </w:divBdr>
    </w:div>
    <w:div w:id="1409041421">
      <w:bodyDiv w:val="1"/>
      <w:marLeft w:val="0"/>
      <w:marRight w:val="0"/>
      <w:marTop w:val="0"/>
      <w:marBottom w:val="0"/>
      <w:divBdr>
        <w:top w:val="none" w:sz="0" w:space="0" w:color="auto"/>
        <w:left w:val="none" w:sz="0" w:space="0" w:color="auto"/>
        <w:bottom w:val="none" w:sz="0" w:space="0" w:color="auto"/>
        <w:right w:val="none" w:sz="0" w:space="0" w:color="auto"/>
      </w:divBdr>
    </w:div>
    <w:div w:id="2019311369">
      <w:bodyDiv w:val="1"/>
      <w:marLeft w:val="0"/>
      <w:marRight w:val="0"/>
      <w:marTop w:val="0"/>
      <w:marBottom w:val="0"/>
      <w:divBdr>
        <w:top w:val="none" w:sz="0" w:space="0" w:color="auto"/>
        <w:left w:val="none" w:sz="0" w:space="0" w:color="auto"/>
        <w:bottom w:val="none" w:sz="0" w:space="0" w:color="auto"/>
        <w:right w:val="none" w:sz="0" w:space="0" w:color="auto"/>
      </w:divBdr>
    </w:div>
    <w:div w:id="2070224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developer.android.com/" TargetMode="External"/><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header" Target="header1.xml"/><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jpeg"/><Relationship Id="rId78" Type="http://schemas.openxmlformats.org/officeDocument/2006/relationships/image" Target="media/image69.png"/><Relationship Id="rId81"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r-Pc-Dam2M-06\OneDrive%20-%20Educacyl\DAM2-EBP\Plantill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Tutor: José Alberto Blanco Hernández</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2929EF-E4E6-4F64-B27C-9EC6EB5FB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Plantilla.dotx</Template>
  <TotalTime>1952</TotalTime>
  <Pages>59</Pages>
  <Words>4123</Words>
  <Characters>22678</Characters>
  <Application>Microsoft Office Word</Application>
  <DocSecurity>0</DocSecurity>
  <Lines>188</Lines>
  <Paragraphs>53</Paragraphs>
  <ScaleCrop>false</ScaleCrop>
  <HeadingPairs>
    <vt:vector size="2" baseType="variant">
      <vt:variant>
        <vt:lpstr>Título</vt:lpstr>
      </vt:variant>
      <vt:variant>
        <vt:i4>1</vt:i4>
      </vt:variant>
    </vt:vector>
  </HeadingPairs>
  <TitlesOfParts>
    <vt:vector size="1" baseType="lpstr">
      <vt:lpstr>Comercio electrónico y web</vt:lpstr>
    </vt:vector>
  </TitlesOfParts>
  <Company>Desarrollo de Aplicaciones Multiplataforma 2020-2021</Company>
  <LinksUpToDate>false</LinksUpToDate>
  <CharactersWithSpaces>26748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Proyecto_EliaBaladrón</dc:title>
  <dc:subject/>
  <dc:creator>Elia Baladrón Peral</dc:creator>
  <cp:keywords/>
  <dc:description/>
  <cp:lastModifiedBy>ELIA BALADRÓN PERAL</cp:lastModifiedBy>
  <cp:revision>263</cp:revision>
  <cp:lastPrinted>2021-05-26T02:08:00Z</cp:lastPrinted>
  <dcterms:created xsi:type="dcterms:W3CDTF">2021-02-22T07:46:00Z</dcterms:created>
  <dcterms:modified xsi:type="dcterms:W3CDTF">2021-05-26T02:08:00Z</dcterms:modified>
</cp:coreProperties>
</file>